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page" w:horzAnchor="margin" w:tblpXSpec="center" w:tblpY="5236"/>
        <w:tblW w:w="0" w:type="auto"/>
        <w:jc w:val="center"/>
        <w:tblBorders>
          <w:top w:val="single" w:sz="4" w:space="0" w:color="auto"/>
          <w:left w:val="single" w:sz="4" w:space="0" w:color="auto"/>
          <w:bottom w:val="single" w:sz="4" w:space="0" w:color="auto"/>
          <w:right w:val="single" w:sz="4" w:space="0" w:color="auto"/>
        </w:tblBorders>
        <w:tblLook w:val="01E0" w:firstRow="1" w:lastRow="1" w:firstColumn="1" w:lastColumn="1" w:noHBand="0" w:noVBand="0"/>
      </w:tblPr>
      <w:tblGrid>
        <w:gridCol w:w="7283"/>
      </w:tblGrid>
      <w:tr w:rsidR="0022030D" w14:paraId="0958EF75" w14:textId="77777777" w:rsidTr="6659A021">
        <w:trPr>
          <w:cantSplit/>
          <w:trHeight w:val="4958"/>
          <w:jc w:val="center"/>
        </w:trPr>
        <w:tc>
          <w:tcPr>
            <w:tcW w:w="7283" w:type="dxa"/>
            <w:vAlign w:val="center"/>
          </w:tcPr>
          <w:p w14:paraId="086AA621" w14:textId="2204DEC2" w:rsidR="009627B3" w:rsidRDefault="54D425E0" w:rsidP="2883A3A5">
            <w:pPr>
              <w:spacing w:after="0" w:line="260" w:lineRule="auto"/>
              <w:jc w:val="center"/>
              <w:rPr>
                <w:b/>
                <w:bCs/>
                <w:sz w:val="56"/>
                <w:szCs w:val="56"/>
              </w:rPr>
            </w:pPr>
            <w:bookmarkStart w:id="0" w:name="_Int_GKceQI32"/>
            <w:r w:rsidRPr="6659A021">
              <w:rPr>
                <w:b/>
                <w:bCs/>
                <w:sz w:val="56"/>
                <w:szCs w:val="56"/>
              </w:rPr>
              <w:t>Staticfy</w:t>
            </w:r>
            <w:bookmarkEnd w:id="0"/>
            <w:r w:rsidRPr="6659A021">
              <w:rPr>
                <w:b/>
                <w:bCs/>
                <w:sz w:val="56"/>
                <w:szCs w:val="56"/>
              </w:rPr>
              <w:t xml:space="preserve"> – A static analysis tool</w:t>
            </w:r>
          </w:p>
          <w:p w14:paraId="44EAFD9C" w14:textId="77777777" w:rsidR="009627B3" w:rsidRDefault="009627B3" w:rsidP="009627B3">
            <w:pPr>
              <w:rPr>
                <w:rFonts w:ascii="Verdana" w:hAnsi="Verdana"/>
                <w:color w:val="222222"/>
                <w:shd w:val="clear" w:color="auto" w:fill="FFFFFF"/>
              </w:rPr>
            </w:pPr>
          </w:p>
          <w:p w14:paraId="13C61646" w14:textId="302E9AC7" w:rsidR="009627B3" w:rsidRDefault="54D425E0" w:rsidP="6659A021">
            <w:pPr>
              <w:rPr>
                <w:rFonts w:ascii="Verdana" w:hAnsi="Verdana"/>
                <w:i/>
                <w:iCs/>
                <w:color w:val="222222"/>
                <w:shd w:val="clear" w:color="auto" w:fill="FFFFFF"/>
              </w:rPr>
            </w:pPr>
            <w:r w:rsidRPr="6659A021">
              <w:rPr>
                <w:rFonts w:ascii="Verdana" w:hAnsi="Verdana"/>
                <w:i/>
                <w:iCs/>
                <w:color w:val="222222"/>
                <w:shd w:val="clear" w:color="auto" w:fill="FFFFFF"/>
              </w:rPr>
              <w:t xml:space="preserve">A </w:t>
            </w:r>
            <w:r w:rsidR="5041B3A7" w:rsidRPr="6659A021">
              <w:rPr>
                <w:rFonts w:ascii="Verdana" w:hAnsi="Verdana"/>
                <w:i/>
                <w:iCs/>
                <w:color w:val="222222"/>
                <w:shd w:val="clear" w:color="auto" w:fill="FFFFFF"/>
              </w:rPr>
              <w:t xml:space="preserve">report chronicling the development of a </w:t>
            </w:r>
            <w:r w:rsidRPr="6659A021">
              <w:rPr>
                <w:rFonts w:ascii="Verdana" w:hAnsi="Verdana"/>
                <w:i/>
                <w:iCs/>
                <w:color w:val="222222"/>
                <w:shd w:val="clear" w:color="auto" w:fill="FFFFFF"/>
              </w:rPr>
              <w:t xml:space="preserve">python script used to automate the static analysis of a file, to help determine its nature and write </w:t>
            </w:r>
            <w:r w:rsidR="419072D1" w:rsidRPr="6659A021">
              <w:rPr>
                <w:rFonts w:ascii="Verdana" w:hAnsi="Verdana"/>
                <w:i/>
                <w:iCs/>
                <w:color w:val="222222"/>
                <w:shd w:val="clear" w:color="auto" w:fill="FFFFFF"/>
              </w:rPr>
              <w:t xml:space="preserve">the information to a file for further </w:t>
            </w:r>
            <w:r w:rsidR="145D08BD" w:rsidRPr="6659A021">
              <w:rPr>
                <w:rFonts w:ascii="Verdana" w:hAnsi="Verdana"/>
                <w:i/>
                <w:iCs/>
                <w:color w:val="222222"/>
                <w:shd w:val="clear" w:color="auto" w:fill="FFFFFF"/>
              </w:rPr>
              <w:t>triage</w:t>
            </w:r>
            <w:r w:rsidR="419072D1" w:rsidRPr="6659A021">
              <w:rPr>
                <w:rFonts w:ascii="Verdana" w:hAnsi="Verdana"/>
                <w:i/>
                <w:iCs/>
                <w:color w:val="222222"/>
                <w:shd w:val="clear" w:color="auto" w:fill="FFFFFF"/>
              </w:rPr>
              <w:t>.</w:t>
            </w:r>
          </w:p>
          <w:p w14:paraId="4B94D5A5" w14:textId="77777777" w:rsidR="00F84806" w:rsidRPr="00F84806" w:rsidRDefault="00F84806" w:rsidP="2883A3A5">
            <w:pPr>
              <w:rPr>
                <w:rFonts w:ascii="Verdana" w:hAnsi="Verdana"/>
                <w:i/>
                <w:iCs/>
                <w:color w:val="222222"/>
                <w:shd w:val="clear" w:color="auto" w:fill="FFFFFF"/>
              </w:rPr>
            </w:pPr>
          </w:p>
          <w:p w14:paraId="1E499567" w14:textId="0EBF78A3" w:rsidR="0022030D" w:rsidRPr="009627B3" w:rsidRDefault="3A695D0A" w:rsidP="2883A3A5">
            <w:pPr>
              <w:spacing w:after="161"/>
              <w:ind w:right="207"/>
              <w:jc w:val="center"/>
              <w:rPr>
                <w:b/>
                <w:bCs/>
                <w:sz w:val="40"/>
                <w:szCs w:val="40"/>
              </w:rPr>
            </w:pPr>
            <w:r w:rsidRPr="2883A3A5">
              <w:rPr>
                <w:b/>
                <w:bCs/>
                <w:sz w:val="40"/>
                <w:szCs w:val="40"/>
              </w:rPr>
              <w:t>Adam Henderson</w:t>
            </w:r>
          </w:p>
          <w:p w14:paraId="7375B1CA" w14:textId="217F1782" w:rsidR="0022030D" w:rsidRPr="008750A3" w:rsidRDefault="0022030D" w:rsidP="2883A3A5">
            <w:pPr>
              <w:spacing w:after="161"/>
              <w:ind w:right="207"/>
              <w:jc w:val="center"/>
              <w:rPr>
                <w:sz w:val="30"/>
                <w:szCs w:val="30"/>
              </w:rPr>
            </w:pPr>
            <w:r w:rsidRPr="2883A3A5">
              <w:rPr>
                <w:sz w:val="30"/>
                <w:szCs w:val="30"/>
              </w:rPr>
              <w:t>CMP</w:t>
            </w:r>
            <w:r w:rsidR="06F7CF33" w:rsidRPr="2883A3A5">
              <w:rPr>
                <w:sz w:val="30"/>
                <w:szCs w:val="30"/>
              </w:rPr>
              <w:t>320</w:t>
            </w:r>
            <w:r w:rsidR="002E653A" w:rsidRPr="2883A3A5">
              <w:rPr>
                <w:sz w:val="30"/>
                <w:szCs w:val="30"/>
              </w:rPr>
              <w:t xml:space="preserve">: </w:t>
            </w:r>
            <w:r w:rsidR="66A9534F" w:rsidRPr="2883A3A5">
              <w:rPr>
                <w:sz w:val="30"/>
                <w:szCs w:val="30"/>
              </w:rPr>
              <w:t>Advanced Ethical Hacking</w:t>
            </w:r>
          </w:p>
          <w:p w14:paraId="6EC8A76F" w14:textId="54128D6E" w:rsidR="0022030D" w:rsidRDefault="0022030D" w:rsidP="2883A3A5">
            <w:pPr>
              <w:spacing w:after="161"/>
              <w:ind w:right="207"/>
              <w:jc w:val="center"/>
              <w:rPr>
                <w:sz w:val="30"/>
                <w:szCs w:val="30"/>
              </w:rPr>
            </w:pPr>
            <w:r w:rsidRPr="2883A3A5">
              <w:rPr>
                <w:sz w:val="30"/>
                <w:szCs w:val="30"/>
              </w:rPr>
              <w:t>2</w:t>
            </w:r>
            <w:r w:rsidR="00DF1721" w:rsidRPr="2883A3A5">
              <w:rPr>
                <w:sz w:val="30"/>
                <w:szCs w:val="30"/>
              </w:rPr>
              <w:t>0</w:t>
            </w:r>
            <w:r w:rsidR="0BFFEA70" w:rsidRPr="2883A3A5">
              <w:rPr>
                <w:sz w:val="30"/>
                <w:szCs w:val="30"/>
              </w:rPr>
              <w:t>25/2026</w:t>
            </w:r>
          </w:p>
        </w:tc>
      </w:tr>
    </w:tbl>
    <w:p w14:paraId="3DEEC669" w14:textId="77777777" w:rsidR="0022030D" w:rsidRDefault="0022030D"/>
    <w:p w14:paraId="3656B9AB" w14:textId="77777777" w:rsidR="0022030D" w:rsidRDefault="0022030D"/>
    <w:p w14:paraId="45FB0818" w14:textId="77777777" w:rsidR="0022030D" w:rsidRDefault="0022030D"/>
    <w:p w14:paraId="049F31CB" w14:textId="77777777" w:rsidR="0022030D" w:rsidRDefault="0022030D"/>
    <w:p w14:paraId="53128261" w14:textId="77777777" w:rsidR="0022030D" w:rsidRDefault="0022030D"/>
    <w:p w14:paraId="62486C05" w14:textId="77777777" w:rsidR="0022030D" w:rsidRDefault="0022030D"/>
    <w:p w14:paraId="4101652C" w14:textId="77777777" w:rsidR="0022030D" w:rsidRDefault="0022030D"/>
    <w:p w14:paraId="4B99056E" w14:textId="77777777" w:rsidR="0022030D" w:rsidRDefault="0022030D"/>
    <w:p w14:paraId="1299C43A" w14:textId="77777777" w:rsidR="0022030D" w:rsidRDefault="0022030D"/>
    <w:p w14:paraId="4DDBEF00" w14:textId="77777777" w:rsidR="0022030D" w:rsidRDefault="0022030D"/>
    <w:p w14:paraId="3461D779" w14:textId="77777777" w:rsidR="00CA5897" w:rsidRDefault="00CA5897"/>
    <w:p w14:paraId="3CF2D8B6" w14:textId="77777777" w:rsidR="00CA5897" w:rsidRDefault="00CA5897"/>
    <w:p w14:paraId="0FB78278" w14:textId="77777777" w:rsidR="00CA5897" w:rsidRDefault="00CA5897"/>
    <w:p w14:paraId="1FC39945" w14:textId="77777777" w:rsidR="00CA5897" w:rsidRDefault="00CA5897"/>
    <w:p w14:paraId="0562CB0E" w14:textId="77777777" w:rsidR="00CA5897" w:rsidRDefault="00CA5897"/>
    <w:p w14:paraId="34CE0A41" w14:textId="77777777" w:rsidR="0022030D" w:rsidRDefault="0022030D"/>
    <w:p w14:paraId="62EBF3C5" w14:textId="77777777" w:rsidR="009627B3" w:rsidRDefault="009627B3"/>
    <w:p w14:paraId="393DA064" w14:textId="77777777" w:rsidR="000C2AA5" w:rsidRDefault="000C2AA5" w:rsidP="6BC98FA0">
      <w:pPr>
        <w:rPr>
          <w:i/>
          <w:iCs/>
          <w:sz w:val="24"/>
          <w:szCs w:val="24"/>
        </w:rPr>
      </w:pPr>
    </w:p>
    <w:p w14:paraId="65544E5A" w14:textId="77777777" w:rsidR="000C2AA5" w:rsidRDefault="000C2AA5" w:rsidP="6BC98FA0">
      <w:pPr>
        <w:rPr>
          <w:i/>
          <w:iCs/>
          <w:sz w:val="24"/>
          <w:szCs w:val="24"/>
        </w:rPr>
      </w:pPr>
    </w:p>
    <w:p w14:paraId="600EFDF5" w14:textId="77777777" w:rsidR="000C2AA5" w:rsidRDefault="000C2AA5" w:rsidP="6BC98FA0">
      <w:pPr>
        <w:rPr>
          <w:i/>
          <w:iCs/>
          <w:sz w:val="24"/>
          <w:szCs w:val="24"/>
        </w:rPr>
      </w:pPr>
    </w:p>
    <w:p w14:paraId="1C51E923" w14:textId="77777777" w:rsidR="000C2AA5" w:rsidRDefault="000C2AA5" w:rsidP="6BC98FA0">
      <w:pPr>
        <w:rPr>
          <w:i/>
          <w:iCs/>
          <w:sz w:val="24"/>
          <w:szCs w:val="24"/>
        </w:rPr>
      </w:pPr>
    </w:p>
    <w:p w14:paraId="27AEBAE8" w14:textId="77777777" w:rsidR="000C2AA5" w:rsidRDefault="000C2AA5" w:rsidP="6BC98FA0">
      <w:pPr>
        <w:rPr>
          <w:i/>
          <w:iCs/>
          <w:sz w:val="24"/>
          <w:szCs w:val="24"/>
        </w:rPr>
      </w:pPr>
    </w:p>
    <w:p w14:paraId="74CDA68F" w14:textId="77777777" w:rsidR="000C2AA5" w:rsidRDefault="000C2AA5" w:rsidP="6BC98FA0">
      <w:pPr>
        <w:rPr>
          <w:i/>
          <w:iCs/>
          <w:sz w:val="24"/>
          <w:szCs w:val="24"/>
        </w:rPr>
      </w:pPr>
    </w:p>
    <w:p w14:paraId="75080042" w14:textId="77777777" w:rsidR="000C2AA5" w:rsidRDefault="000C2AA5" w:rsidP="6BC98FA0">
      <w:pPr>
        <w:rPr>
          <w:i/>
          <w:iCs/>
          <w:sz w:val="24"/>
          <w:szCs w:val="24"/>
        </w:rPr>
      </w:pPr>
    </w:p>
    <w:p w14:paraId="2228BA2F" w14:textId="77777777" w:rsidR="000C2AA5" w:rsidRDefault="000C2AA5" w:rsidP="6BC98FA0">
      <w:pPr>
        <w:rPr>
          <w:i/>
          <w:iCs/>
          <w:sz w:val="24"/>
          <w:szCs w:val="24"/>
        </w:rPr>
      </w:pPr>
    </w:p>
    <w:p w14:paraId="0AD08BC0" w14:textId="77777777" w:rsidR="000C2AA5" w:rsidRDefault="000C2AA5" w:rsidP="6BC98FA0">
      <w:pPr>
        <w:rPr>
          <w:i/>
          <w:iCs/>
          <w:sz w:val="24"/>
          <w:szCs w:val="24"/>
        </w:rPr>
      </w:pPr>
    </w:p>
    <w:p w14:paraId="49170AA6" w14:textId="77777777" w:rsidR="000C2AA5" w:rsidRDefault="000C2AA5" w:rsidP="6BC98FA0">
      <w:pPr>
        <w:rPr>
          <w:i/>
          <w:iCs/>
          <w:sz w:val="24"/>
          <w:szCs w:val="24"/>
        </w:rPr>
      </w:pPr>
    </w:p>
    <w:p w14:paraId="6E06BBA9" w14:textId="77777777" w:rsidR="000C2AA5" w:rsidRDefault="000C2AA5" w:rsidP="6BC98FA0">
      <w:pPr>
        <w:rPr>
          <w:i/>
          <w:iCs/>
          <w:sz w:val="24"/>
          <w:szCs w:val="24"/>
        </w:rPr>
      </w:pPr>
    </w:p>
    <w:p w14:paraId="503DEF60" w14:textId="140063F0" w:rsidR="00CA5897" w:rsidRDefault="0022030D" w:rsidP="6BC98FA0">
      <w:pPr>
        <w:rPr>
          <w:i/>
          <w:iCs/>
          <w:sz w:val="24"/>
          <w:szCs w:val="24"/>
        </w:rPr>
      </w:pPr>
      <w:r w:rsidRPr="6BC98FA0">
        <w:rPr>
          <w:i/>
          <w:iCs/>
          <w:sz w:val="24"/>
          <w:szCs w:val="24"/>
        </w:rPr>
        <w:lastRenderedPageBreak/>
        <w:t>Note that Information contained in this document is for educational purposes.</w:t>
      </w:r>
      <w:r w:rsidRPr="6BC98FA0">
        <w:rPr>
          <w:i/>
          <w:iCs/>
          <w:sz w:val="24"/>
          <w:szCs w:val="24"/>
        </w:rPr>
        <w:br w:type="page"/>
      </w:r>
    </w:p>
    <w:p w14:paraId="1F72F646" w14:textId="77777777" w:rsidR="00CA5897" w:rsidRDefault="00CA5897" w:rsidP="2883A3A5">
      <w:pPr>
        <w:rPr>
          <w:i/>
          <w:iCs/>
          <w:sz w:val="24"/>
          <w:szCs w:val="24"/>
        </w:rPr>
      </w:pPr>
    </w:p>
    <w:p w14:paraId="7C57AC0A" w14:textId="63F499BC" w:rsidR="00FF69A5" w:rsidRPr="00CA5897" w:rsidRDefault="00974F37" w:rsidP="2883A3A5">
      <w:pPr>
        <w:pStyle w:val="Abtracttitle"/>
      </w:pPr>
      <w:r>
        <w:t>Abstract</w:t>
      </w:r>
    </w:p>
    <w:p w14:paraId="310D1E8F" w14:textId="23D1B4F2" w:rsidR="78B39ACE" w:rsidRDefault="78B39ACE" w:rsidP="669DB2D0">
      <w:pPr>
        <w:ind w:right="201"/>
        <w:jc w:val="both"/>
      </w:pPr>
      <w:r>
        <w:t xml:space="preserve">A python-based scripting tool was developed to automate the process of Static Analysis on potentially malicious files involving the extraction of identifying information about the file such as its strings and imported DLL’s as well as identifying the likelihood of obfuscation via packing. </w:t>
      </w:r>
      <w:r w:rsidR="7B51D7C7">
        <w:t xml:space="preserve">Due to the wealth of information that can be turned up by Static Analysis and the number of different tools and methods that can be used highlights the importance of a </w:t>
      </w:r>
      <w:r w:rsidR="0D31E2C1">
        <w:t>single script that performs all of the sections of analysis and collates the findi</w:t>
      </w:r>
      <w:r w:rsidR="0216F7A0">
        <w:t>ngs in one place automatically.</w:t>
      </w:r>
    </w:p>
    <w:p w14:paraId="40666949" w14:textId="3B348420" w:rsidR="78B39ACE" w:rsidRDefault="78B39ACE" w:rsidP="669DB2D0">
      <w:pPr>
        <w:ind w:right="201"/>
        <w:jc w:val="both"/>
      </w:pPr>
      <w:r>
        <w:t xml:space="preserve">The developed script focusses on querying the database of popular virus analysis site “VirusTotal” using API integration and </w:t>
      </w:r>
      <w:r w:rsidR="7DD4BC72">
        <w:t xml:space="preserve">parsing the response data to identify the likelihood of the file causing harm to a user’s system. A multitude of functions were implemented to allow for further analysis of the file such </w:t>
      </w:r>
      <w:r w:rsidR="7C7FF852">
        <w:t>as string extraction, DLL extraction, packing detection and uploading of files to VirusTotal for analysis. The tool was developed with efficiency and further analysis in mind and as such the results of the analysis were written to an output file. The tool was written with a command-line interface in mind to allow for ease of use.</w:t>
      </w:r>
    </w:p>
    <w:p w14:paraId="39EA45C4" w14:textId="141349DE" w:rsidR="3127F410" w:rsidRDefault="3127F410" w:rsidP="669DB2D0">
      <w:pPr>
        <w:ind w:right="201"/>
        <w:jc w:val="both"/>
      </w:pPr>
      <w:r>
        <w:t xml:space="preserve">The script was tested using </w:t>
      </w:r>
      <w:r w:rsidR="36707EE3">
        <w:t>several</w:t>
      </w:r>
      <w:r>
        <w:t xml:space="preserve"> different files such as the eicar.com anti-virus test file, the setup file for popular social media platform Discord and user written benign files. The script was capable of </w:t>
      </w:r>
      <w:r w:rsidR="6BB8B10F">
        <w:t xml:space="preserve">correctly determining the nature of the provided files, </w:t>
      </w:r>
      <w:r w:rsidR="6406EECE">
        <w:t xml:space="preserve">extracting the imported DLL’s and strings and detecting the likelihood of the file being packed. The script was also able to </w:t>
      </w:r>
      <w:r w:rsidR="5ED670D3">
        <w:t>upload files to the VirusTotal site for analysis and writing all of the important information to a user defined output file.</w:t>
      </w:r>
    </w:p>
    <w:p w14:paraId="2054CD9F" w14:textId="25A914AD" w:rsidR="669DB2D0" w:rsidRDefault="669DB2D0" w:rsidP="669DB2D0">
      <w:pPr>
        <w:ind w:right="201"/>
        <w:jc w:val="both"/>
      </w:pPr>
    </w:p>
    <w:p w14:paraId="23DE523C" w14:textId="77777777" w:rsidR="004C6BF5" w:rsidRDefault="004C6BF5"/>
    <w:p w14:paraId="52E56223" w14:textId="77777777" w:rsidR="00AD59AD" w:rsidRDefault="00AD59AD"/>
    <w:p w14:paraId="07547A01" w14:textId="77777777" w:rsidR="00AD59AD" w:rsidRDefault="00AD59AD"/>
    <w:p w14:paraId="5043CB0F" w14:textId="77777777" w:rsidR="00833EA1" w:rsidRDefault="00833EA1"/>
    <w:p w14:paraId="07459315" w14:textId="77777777" w:rsidR="00833EA1" w:rsidRDefault="00833EA1"/>
    <w:p w14:paraId="6537F28F" w14:textId="77777777" w:rsidR="00974F37" w:rsidRDefault="00974F37"/>
    <w:p w14:paraId="6DFB9E20" w14:textId="77777777" w:rsidR="00FF69A5" w:rsidRDefault="00FF69A5" w:rsidP="00974F37"/>
    <w:p w14:paraId="70DF9E56" w14:textId="77777777" w:rsidR="008A58E3" w:rsidRDefault="00527338" w:rsidP="00712DC9">
      <w:pPr>
        <w:pStyle w:val="Title"/>
      </w:pPr>
      <w:r>
        <w:br w:type="page"/>
      </w:r>
    </w:p>
    <w:sdt>
      <w:sdtPr>
        <w:rPr>
          <w:b w:val="0"/>
          <w:bCs w:val="0"/>
          <w:sz w:val="22"/>
          <w:szCs w:val="22"/>
        </w:rPr>
        <w:id w:val="-265923424"/>
        <w:docPartObj>
          <w:docPartGallery w:val="Table of Contents"/>
          <w:docPartUnique/>
        </w:docPartObj>
      </w:sdtPr>
      <w:sdtEndPr>
        <w:rPr>
          <w:noProof/>
        </w:rPr>
      </w:sdtEndPr>
      <w:sdtContent>
        <w:p w14:paraId="406425CA" w14:textId="77777777" w:rsidR="00712DC9" w:rsidRPr="00712DC9" w:rsidRDefault="00712DC9" w:rsidP="003363BE">
          <w:pPr>
            <w:pStyle w:val="Abtracttitle"/>
          </w:pPr>
          <w:r>
            <w:t>Contents</w:t>
          </w:r>
        </w:p>
        <w:p w14:paraId="61935403" w14:textId="71467C38" w:rsidR="000C2AA5" w:rsidRDefault="00647F3E">
          <w:pPr>
            <w:pStyle w:val="TOC1"/>
            <w:tabs>
              <w:tab w:val="left" w:pos="440"/>
              <w:tab w:val="right" w:leader="dot" w:pos="9350"/>
            </w:tabs>
            <w:rPr>
              <w:noProof/>
              <w:kern w:val="2"/>
              <w:sz w:val="24"/>
              <w:szCs w:val="24"/>
              <w:lang w:eastAsia="en-GB"/>
              <w14:ligatures w14:val="standardContextual"/>
            </w:rPr>
          </w:pPr>
          <w:r w:rsidRPr="2883A3A5">
            <w:fldChar w:fldCharType="begin"/>
          </w:r>
          <w:r w:rsidR="00712DC9">
            <w:instrText xml:space="preserve"> TOC \o "1-3" \h \z \u </w:instrText>
          </w:r>
          <w:r w:rsidRPr="2883A3A5">
            <w:fldChar w:fldCharType="separate"/>
          </w:r>
          <w:hyperlink w:anchor="_Toc228329364" w:history="1">
            <w:r w:rsidR="000C2AA5" w:rsidRPr="0004072A">
              <w:rPr>
                <w:rStyle w:val="Hyperlink"/>
                <w:noProof/>
              </w:rPr>
              <w:t>1</w:t>
            </w:r>
            <w:r w:rsidR="000C2AA5">
              <w:rPr>
                <w:noProof/>
                <w:kern w:val="2"/>
                <w:sz w:val="24"/>
                <w:szCs w:val="24"/>
                <w:lang w:eastAsia="en-GB"/>
                <w14:ligatures w14:val="standardContextual"/>
              </w:rPr>
              <w:tab/>
            </w:r>
            <w:r w:rsidR="000C2AA5" w:rsidRPr="0004072A">
              <w:rPr>
                <w:rStyle w:val="Hyperlink"/>
                <w:noProof/>
              </w:rPr>
              <w:t>Introduction</w:t>
            </w:r>
            <w:r w:rsidR="000C2AA5">
              <w:rPr>
                <w:noProof/>
                <w:webHidden/>
              </w:rPr>
              <w:tab/>
            </w:r>
            <w:r w:rsidR="000C2AA5">
              <w:rPr>
                <w:noProof/>
                <w:webHidden/>
              </w:rPr>
              <w:fldChar w:fldCharType="begin"/>
            </w:r>
            <w:r w:rsidR="000C2AA5">
              <w:rPr>
                <w:noProof/>
                <w:webHidden/>
              </w:rPr>
              <w:instrText xml:space="preserve"> PAGEREF _Toc228329364 \h </w:instrText>
            </w:r>
            <w:r w:rsidR="000C2AA5">
              <w:rPr>
                <w:noProof/>
                <w:webHidden/>
              </w:rPr>
            </w:r>
            <w:r w:rsidR="000C2AA5">
              <w:rPr>
                <w:noProof/>
                <w:webHidden/>
              </w:rPr>
              <w:fldChar w:fldCharType="separate"/>
            </w:r>
            <w:r w:rsidR="000C2AA5">
              <w:rPr>
                <w:noProof/>
                <w:webHidden/>
              </w:rPr>
              <w:t>1</w:t>
            </w:r>
            <w:r w:rsidR="000C2AA5">
              <w:rPr>
                <w:noProof/>
                <w:webHidden/>
              </w:rPr>
              <w:fldChar w:fldCharType="end"/>
            </w:r>
          </w:hyperlink>
        </w:p>
        <w:p w14:paraId="6C0AEA8D" w14:textId="19D99CAE" w:rsidR="000C2AA5" w:rsidRDefault="000C2AA5">
          <w:pPr>
            <w:pStyle w:val="TOC2"/>
            <w:tabs>
              <w:tab w:val="left" w:pos="960"/>
              <w:tab w:val="right" w:leader="dot" w:pos="9350"/>
            </w:tabs>
            <w:rPr>
              <w:noProof/>
              <w:kern w:val="2"/>
              <w:sz w:val="24"/>
              <w:szCs w:val="24"/>
              <w:lang w:eastAsia="en-GB"/>
              <w14:ligatures w14:val="standardContextual"/>
            </w:rPr>
          </w:pPr>
          <w:hyperlink w:anchor="_Toc228329365" w:history="1">
            <w:r w:rsidRPr="0004072A">
              <w:rPr>
                <w:rStyle w:val="Hyperlink"/>
                <w:noProof/>
              </w:rPr>
              <w:t>1.1</w:t>
            </w:r>
            <w:r>
              <w:rPr>
                <w:noProof/>
                <w:kern w:val="2"/>
                <w:sz w:val="24"/>
                <w:szCs w:val="24"/>
                <w:lang w:eastAsia="en-GB"/>
                <w14:ligatures w14:val="standardContextual"/>
              </w:rPr>
              <w:tab/>
            </w:r>
            <w:r w:rsidRPr="0004072A">
              <w:rPr>
                <w:rStyle w:val="Hyperlink"/>
                <w:noProof/>
              </w:rPr>
              <w:t>Background</w:t>
            </w:r>
            <w:r>
              <w:rPr>
                <w:noProof/>
                <w:webHidden/>
              </w:rPr>
              <w:tab/>
            </w:r>
            <w:r>
              <w:rPr>
                <w:noProof/>
                <w:webHidden/>
              </w:rPr>
              <w:fldChar w:fldCharType="begin"/>
            </w:r>
            <w:r>
              <w:rPr>
                <w:noProof/>
                <w:webHidden/>
              </w:rPr>
              <w:instrText xml:space="preserve"> PAGEREF _Toc228329365 \h </w:instrText>
            </w:r>
            <w:r>
              <w:rPr>
                <w:noProof/>
                <w:webHidden/>
              </w:rPr>
            </w:r>
            <w:r>
              <w:rPr>
                <w:noProof/>
                <w:webHidden/>
              </w:rPr>
              <w:fldChar w:fldCharType="separate"/>
            </w:r>
            <w:r>
              <w:rPr>
                <w:noProof/>
                <w:webHidden/>
              </w:rPr>
              <w:t>1</w:t>
            </w:r>
            <w:r>
              <w:rPr>
                <w:noProof/>
                <w:webHidden/>
              </w:rPr>
              <w:fldChar w:fldCharType="end"/>
            </w:r>
          </w:hyperlink>
        </w:p>
        <w:p w14:paraId="79D51FE6" w14:textId="165185F1" w:rsidR="000C2AA5" w:rsidRDefault="000C2AA5">
          <w:pPr>
            <w:pStyle w:val="TOC2"/>
            <w:tabs>
              <w:tab w:val="left" w:pos="960"/>
              <w:tab w:val="right" w:leader="dot" w:pos="9350"/>
            </w:tabs>
            <w:rPr>
              <w:noProof/>
              <w:kern w:val="2"/>
              <w:sz w:val="24"/>
              <w:szCs w:val="24"/>
              <w:lang w:eastAsia="en-GB"/>
              <w14:ligatures w14:val="standardContextual"/>
            </w:rPr>
          </w:pPr>
          <w:hyperlink w:anchor="_Toc228329366" w:history="1">
            <w:r w:rsidRPr="0004072A">
              <w:rPr>
                <w:rStyle w:val="Hyperlink"/>
                <w:noProof/>
              </w:rPr>
              <w:t>1.2</w:t>
            </w:r>
            <w:r>
              <w:rPr>
                <w:noProof/>
                <w:kern w:val="2"/>
                <w:sz w:val="24"/>
                <w:szCs w:val="24"/>
                <w:lang w:eastAsia="en-GB"/>
                <w14:ligatures w14:val="standardContextual"/>
              </w:rPr>
              <w:tab/>
            </w:r>
            <w:r w:rsidRPr="0004072A">
              <w:rPr>
                <w:rStyle w:val="Hyperlink"/>
                <w:noProof/>
              </w:rPr>
              <w:t>Aim</w:t>
            </w:r>
            <w:r>
              <w:rPr>
                <w:noProof/>
                <w:webHidden/>
              </w:rPr>
              <w:tab/>
            </w:r>
            <w:r>
              <w:rPr>
                <w:noProof/>
                <w:webHidden/>
              </w:rPr>
              <w:fldChar w:fldCharType="begin"/>
            </w:r>
            <w:r>
              <w:rPr>
                <w:noProof/>
                <w:webHidden/>
              </w:rPr>
              <w:instrText xml:space="preserve"> PAGEREF _Toc228329366 \h </w:instrText>
            </w:r>
            <w:r>
              <w:rPr>
                <w:noProof/>
                <w:webHidden/>
              </w:rPr>
            </w:r>
            <w:r>
              <w:rPr>
                <w:noProof/>
                <w:webHidden/>
              </w:rPr>
              <w:fldChar w:fldCharType="separate"/>
            </w:r>
            <w:r>
              <w:rPr>
                <w:noProof/>
                <w:webHidden/>
              </w:rPr>
              <w:t>2</w:t>
            </w:r>
            <w:r>
              <w:rPr>
                <w:noProof/>
                <w:webHidden/>
              </w:rPr>
              <w:fldChar w:fldCharType="end"/>
            </w:r>
          </w:hyperlink>
        </w:p>
        <w:p w14:paraId="0035C45A" w14:textId="2D5AFD30" w:rsidR="000C2AA5" w:rsidRDefault="000C2AA5">
          <w:pPr>
            <w:pStyle w:val="TOC1"/>
            <w:tabs>
              <w:tab w:val="left" w:pos="440"/>
              <w:tab w:val="right" w:leader="dot" w:pos="9350"/>
            </w:tabs>
            <w:rPr>
              <w:noProof/>
              <w:kern w:val="2"/>
              <w:sz w:val="24"/>
              <w:szCs w:val="24"/>
              <w:lang w:eastAsia="en-GB"/>
              <w14:ligatures w14:val="standardContextual"/>
            </w:rPr>
          </w:pPr>
          <w:hyperlink w:anchor="_Toc228329367" w:history="1">
            <w:r w:rsidRPr="0004072A">
              <w:rPr>
                <w:rStyle w:val="Hyperlink"/>
                <w:noProof/>
              </w:rPr>
              <w:t>2</w:t>
            </w:r>
            <w:r>
              <w:rPr>
                <w:noProof/>
                <w:kern w:val="2"/>
                <w:sz w:val="24"/>
                <w:szCs w:val="24"/>
                <w:lang w:eastAsia="en-GB"/>
                <w14:ligatures w14:val="standardContextual"/>
              </w:rPr>
              <w:tab/>
            </w:r>
            <w:r w:rsidRPr="0004072A">
              <w:rPr>
                <w:rStyle w:val="Hyperlink"/>
                <w:noProof/>
              </w:rPr>
              <w:t>Methodology</w:t>
            </w:r>
            <w:r>
              <w:rPr>
                <w:noProof/>
                <w:webHidden/>
              </w:rPr>
              <w:tab/>
            </w:r>
            <w:r>
              <w:rPr>
                <w:noProof/>
                <w:webHidden/>
              </w:rPr>
              <w:fldChar w:fldCharType="begin"/>
            </w:r>
            <w:r>
              <w:rPr>
                <w:noProof/>
                <w:webHidden/>
              </w:rPr>
              <w:instrText xml:space="preserve"> PAGEREF _Toc228329367 \h </w:instrText>
            </w:r>
            <w:r>
              <w:rPr>
                <w:noProof/>
                <w:webHidden/>
              </w:rPr>
            </w:r>
            <w:r>
              <w:rPr>
                <w:noProof/>
                <w:webHidden/>
              </w:rPr>
              <w:fldChar w:fldCharType="separate"/>
            </w:r>
            <w:r>
              <w:rPr>
                <w:noProof/>
                <w:webHidden/>
              </w:rPr>
              <w:t>4</w:t>
            </w:r>
            <w:r>
              <w:rPr>
                <w:noProof/>
                <w:webHidden/>
              </w:rPr>
              <w:fldChar w:fldCharType="end"/>
            </w:r>
          </w:hyperlink>
        </w:p>
        <w:p w14:paraId="29BA65AC" w14:textId="7491D81D" w:rsidR="000C2AA5" w:rsidRDefault="000C2AA5">
          <w:pPr>
            <w:pStyle w:val="TOC2"/>
            <w:tabs>
              <w:tab w:val="left" w:pos="960"/>
              <w:tab w:val="right" w:leader="dot" w:pos="9350"/>
            </w:tabs>
            <w:rPr>
              <w:noProof/>
              <w:kern w:val="2"/>
              <w:sz w:val="24"/>
              <w:szCs w:val="24"/>
              <w:lang w:eastAsia="en-GB"/>
              <w14:ligatures w14:val="standardContextual"/>
            </w:rPr>
          </w:pPr>
          <w:hyperlink w:anchor="_Toc228329368" w:history="1">
            <w:r w:rsidRPr="0004072A">
              <w:rPr>
                <w:rStyle w:val="Hyperlink"/>
                <w:noProof/>
              </w:rPr>
              <w:t>2.1</w:t>
            </w:r>
            <w:r>
              <w:rPr>
                <w:noProof/>
                <w:kern w:val="2"/>
                <w:sz w:val="24"/>
                <w:szCs w:val="24"/>
                <w:lang w:eastAsia="en-GB"/>
                <w14:ligatures w14:val="standardContextual"/>
              </w:rPr>
              <w:tab/>
            </w:r>
            <w:r w:rsidRPr="0004072A">
              <w:rPr>
                <w:rStyle w:val="Hyperlink"/>
                <w:noProof/>
              </w:rPr>
              <w:t>Overview of Methodology</w:t>
            </w:r>
            <w:r>
              <w:rPr>
                <w:noProof/>
                <w:webHidden/>
              </w:rPr>
              <w:tab/>
            </w:r>
            <w:r>
              <w:rPr>
                <w:noProof/>
                <w:webHidden/>
              </w:rPr>
              <w:fldChar w:fldCharType="begin"/>
            </w:r>
            <w:r>
              <w:rPr>
                <w:noProof/>
                <w:webHidden/>
              </w:rPr>
              <w:instrText xml:space="preserve"> PAGEREF _Toc228329368 \h </w:instrText>
            </w:r>
            <w:r>
              <w:rPr>
                <w:noProof/>
                <w:webHidden/>
              </w:rPr>
            </w:r>
            <w:r>
              <w:rPr>
                <w:noProof/>
                <w:webHidden/>
              </w:rPr>
              <w:fldChar w:fldCharType="separate"/>
            </w:r>
            <w:r>
              <w:rPr>
                <w:noProof/>
                <w:webHidden/>
              </w:rPr>
              <w:t>4</w:t>
            </w:r>
            <w:r>
              <w:rPr>
                <w:noProof/>
                <w:webHidden/>
              </w:rPr>
              <w:fldChar w:fldCharType="end"/>
            </w:r>
          </w:hyperlink>
        </w:p>
        <w:p w14:paraId="6EDB3B12" w14:textId="5B5338EE" w:rsidR="000C2AA5" w:rsidRDefault="000C2AA5">
          <w:pPr>
            <w:pStyle w:val="TOC2"/>
            <w:tabs>
              <w:tab w:val="left" w:pos="960"/>
              <w:tab w:val="right" w:leader="dot" w:pos="9350"/>
            </w:tabs>
            <w:rPr>
              <w:noProof/>
              <w:kern w:val="2"/>
              <w:sz w:val="24"/>
              <w:szCs w:val="24"/>
              <w:lang w:eastAsia="en-GB"/>
              <w14:ligatures w14:val="standardContextual"/>
            </w:rPr>
          </w:pPr>
          <w:hyperlink w:anchor="_Toc228329369" w:history="1">
            <w:r w:rsidRPr="0004072A">
              <w:rPr>
                <w:rStyle w:val="Hyperlink"/>
                <w:noProof/>
              </w:rPr>
              <w:t>2.2</w:t>
            </w:r>
            <w:r>
              <w:rPr>
                <w:noProof/>
                <w:kern w:val="2"/>
                <w:sz w:val="24"/>
                <w:szCs w:val="24"/>
                <w:lang w:eastAsia="en-GB"/>
                <w14:ligatures w14:val="standardContextual"/>
              </w:rPr>
              <w:tab/>
            </w:r>
            <w:r w:rsidRPr="0004072A">
              <w:rPr>
                <w:rStyle w:val="Hyperlink"/>
                <w:noProof/>
              </w:rPr>
              <w:t>Basic Static Analysis</w:t>
            </w:r>
            <w:r>
              <w:rPr>
                <w:noProof/>
                <w:webHidden/>
              </w:rPr>
              <w:tab/>
            </w:r>
            <w:r>
              <w:rPr>
                <w:noProof/>
                <w:webHidden/>
              </w:rPr>
              <w:fldChar w:fldCharType="begin"/>
            </w:r>
            <w:r>
              <w:rPr>
                <w:noProof/>
                <w:webHidden/>
              </w:rPr>
              <w:instrText xml:space="preserve"> PAGEREF _Toc228329369 \h </w:instrText>
            </w:r>
            <w:r>
              <w:rPr>
                <w:noProof/>
                <w:webHidden/>
              </w:rPr>
            </w:r>
            <w:r>
              <w:rPr>
                <w:noProof/>
                <w:webHidden/>
              </w:rPr>
              <w:fldChar w:fldCharType="separate"/>
            </w:r>
            <w:r>
              <w:rPr>
                <w:noProof/>
                <w:webHidden/>
              </w:rPr>
              <w:t>5</w:t>
            </w:r>
            <w:r>
              <w:rPr>
                <w:noProof/>
                <w:webHidden/>
              </w:rPr>
              <w:fldChar w:fldCharType="end"/>
            </w:r>
          </w:hyperlink>
        </w:p>
        <w:p w14:paraId="6B76039E" w14:textId="1E3B4DE9" w:rsidR="000C2AA5" w:rsidRDefault="000C2AA5">
          <w:pPr>
            <w:pStyle w:val="TOC3"/>
            <w:tabs>
              <w:tab w:val="left" w:pos="1200"/>
              <w:tab w:val="right" w:leader="dot" w:pos="9350"/>
            </w:tabs>
            <w:rPr>
              <w:noProof/>
              <w:kern w:val="2"/>
              <w:sz w:val="24"/>
              <w:szCs w:val="24"/>
              <w:lang w:eastAsia="en-GB"/>
              <w14:ligatures w14:val="standardContextual"/>
            </w:rPr>
          </w:pPr>
          <w:hyperlink w:anchor="_Toc228329370" w:history="1">
            <w:r w:rsidRPr="0004072A">
              <w:rPr>
                <w:rStyle w:val="Hyperlink"/>
                <w:noProof/>
              </w:rPr>
              <w:t>2.2.1</w:t>
            </w:r>
            <w:r>
              <w:rPr>
                <w:noProof/>
                <w:kern w:val="2"/>
                <w:sz w:val="24"/>
                <w:szCs w:val="24"/>
                <w:lang w:eastAsia="en-GB"/>
                <w14:ligatures w14:val="standardContextual"/>
              </w:rPr>
              <w:tab/>
            </w:r>
            <w:r w:rsidRPr="0004072A">
              <w:rPr>
                <w:rStyle w:val="Hyperlink"/>
                <w:noProof/>
              </w:rPr>
              <w:t>Hashing Of Files</w:t>
            </w:r>
            <w:r>
              <w:rPr>
                <w:noProof/>
                <w:webHidden/>
              </w:rPr>
              <w:tab/>
            </w:r>
            <w:r>
              <w:rPr>
                <w:noProof/>
                <w:webHidden/>
              </w:rPr>
              <w:fldChar w:fldCharType="begin"/>
            </w:r>
            <w:r>
              <w:rPr>
                <w:noProof/>
                <w:webHidden/>
              </w:rPr>
              <w:instrText xml:space="preserve"> PAGEREF _Toc228329370 \h </w:instrText>
            </w:r>
            <w:r>
              <w:rPr>
                <w:noProof/>
                <w:webHidden/>
              </w:rPr>
            </w:r>
            <w:r>
              <w:rPr>
                <w:noProof/>
                <w:webHidden/>
              </w:rPr>
              <w:fldChar w:fldCharType="separate"/>
            </w:r>
            <w:r>
              <w:rPr>
                <w:noProof/>
                <w:webHidden/>
              </w:rPr>
              <w:t>5</w:t>
            </w:r>
            <w:r>
              <w:rPr>
                <w:noProof/>
                <w:webHidden/>
              </w:rPr>
              <w:fldChar w:fldCharType="end"/>
            </w:r>
          </w:hyperlink>
        </w:p>
        <w:p w14:paraId="2975BBC3" w14:textId="07BE0975" w:rsidR="000C2AA5" w:rsidRDefault="000C2AA5">
          <w:pPr>
            <w:pStyle w:val="TOC3"/>
            <w:tabs>
              <w:tab w:val="left" w:pos="1200"/>
              <w:tab w:val="right" w:leader="dot" w:pos="9350"/>
            </w:tabs>
            <w:rPr>
              <w:noProof/>
              <w:kern w:val="2"/>
              <w:sz w:val="24"/>
              <w:szCs w:val="24"/>
              <w:lang w:eastAsia="en-GB"/>
              <w14:ligatures w14:val="standardContextual"/>
            </w:rPr>
          </w:pPr>
          <w:hyperlink w:anchor="_Toc228329371" w:history="1">
            <w:r w:rsidRPr="0004072A">
              <w:rPr>
                <w:rStyle w:val="Hyperlink"/>
                <w:noProof/>
              </w:rPr>
              <w:t>2.2.2</w:t>
            </w:r>
            <w:r>
              <w:rPr>
                <w:noProof/>
                <w:kern w:val="2"/>
                <w:sz w:val="24"/>
                <w:szCs w:val="24"/>
                <w:lang w:eastAsia="en-GB"/>
                <w14:ligatures w14:val="standardContextual"/>
              </w:rPr>
              <w:tab/>
            </w:r>
            <w:r w:rsidRPr="0004072A">
              <w:rPr>
                <w:rStyle w:val="Hyperlink"/>
                <w:noProof/>
              </w:rPr>
              <w:t>Getting VirusTotal Response</w:t>
            </w:r>
            <w:r>
              <w:rPr>
                <w:noProof/>
                <w:webHidden/>
              </w:rPr>
              <w:tab/>
            </w:r>
            <w:r>
              <w:rPr>
                <w:noProof/>
                <w:webHidden/>
              </w:rPr>
              <w:fldChar w:fldCharType="begin"/>
            </w:r>
            <w:r>
              <w:rPr>
                <w:noProof/>
                <w:webHidden/>
              </w:rPr>
              <w:instrText xml:space="preserve"> PAGEREF _Toc228329371 \h </w:instrText>
            </w:r>
            <w:r>
              <w:rPr>
                <w:noProof/>
                <w:webHidden/>
              </w:rPr>
            </w:r>
            <w:r>
              <w:rPr>
                <w:noProof/>
                <w:webHidden/>
              </w:rPr>
              <w:fldChar w:fldCharType="separate"/>
            </w:r>
            <w:r>
              <w:rPr>
                <w:noProof/>
                <w:webHidden/>
              </w:rPr>
              <w:t>5</w:t>
            </w:r>
            <w:r>
              <w:rPr>
                <w:noProof/>
                <w:webHidden/>
              </w:rPr>
              <w:fldChar w:fldCharType="end"/>
            </w:r>
          </w:hyperlink>
        </w:p>
        <w:p w14:paraId="24B0E8F4" w14:textId="0BE376AD" w:rsidR="000C2AA5" w:rsidRDefault="000C2AA5">
          <w:pPr>
            <w:pStyle w:val="TOC3"/>
            <w:tabs>
              <w:tab w:val="left" w:pos="1200"/>
              <w:tab w:val="right" w:leader="dot" w:pos="9350"/>
            </w:tabs>
            <w:rPr>
              <w:noProof/>
              <w:kern w:val="2"/>
              <w:sz w:val="24"/>
              <w:szCs w:val="24"/>
              <w:lang w:eastAsia="en-GB"/>
              <w14:ligatures w14:val="standardContextual"/>
            </w:rPr>
          </w:pPr>
          <w:hyperlink w:anchor="_Toc228329372" w:history="1">
            <w:r w:rsidRPr="0004072A">
              <w:rPr>
                <w:rStyle w:val="Hyperlink"/>
                <w:noProof/>
              </w:rPr>
              <w:t>2.2.3</w:t>
            </w:r>
            <w:r>
              <w:rPr>
                <w:noProof/>
                <w:kern w:val="2"/>
                <w:sz w:val="24"/>
                <w:szCs w:val="24"/>
                <w:lang w:eastAsia="en-GB"/>
                <w14:ligatures w14:val="standardContextual"/>
              </w:rPr>
              <w:tab/>
            </w:r>
            <w:r w:rsidRPr="0004072A">
              <w:rPr>
                <w:rStyle w:val="Hyperlink"/>
                <w:noProof/>
              </w:rPr>
              <w:t>Uploading a file to VirusTotal</w:t>
            </w:r>
            <w:r>
              <w:rPr>
                <w:noProof/>
                <w:webHidden/>
              </w:rPr>
              <w:tab/>
            </w:r>
            <w:r>
              <w:rPr>
                <w:noProof/>
                <w:webHidden/>
              </w:rPr>
              <w:fldChar w:fldCharType="begin"/>
            </w:r>
            <w:r>
              <w:rPr>
                <w:noProof/>
                <w:webHidden/>
              </w:rPr>
              <w:instrText xml:space="preserve"> PAGEREF _Toc228329372 \h </w:instrText>
            </w:r>
            <w:r>
              <w:rPr>
                <w:noProof/>
                <w:webHidden/>
              </w:rPr>
            </w:r>
            <w:r>
              <w:rPr>
                <w:noProof/>
                <w:webHidden/>
              </w:rPr>
              <w:fldChar w:fldCharType="separate"/>
            </w:r>
            <w:r>
              <w:rPr>
                <w:noProof/>
                <w:webHidden/>
              </w:rPr>
              <w:t>5</w:t>
            </w:r>
            <w:r>
              <w:rPr>
                <w:noProof/>
                <w:webHidden/>
              </w:rPr>
              <w:fldChar w:fldCharType="end"/>
            </w:r>
          </w:hyperlink>
        </w:p>
        <w:p w14:paraId="31E5AC90" w14:textId="01046E6D" w:rsidR="000C2AA5" w:rsidRDefault="000C2AA5">
          <w:pPr>
            <w:pStyle w:val="TOC2"/>
            <w:tabs>
              <w:tab w:val="left" w:pos="960"/>
              <w:tab w:val="right" w:leader="dot" w:pos="9350"/>
            </w:tabs>
            <w:rPr>
              <w:noProof/>
              <w:kern w:val="2"/>
              <w:sz w:val="24"/>
              <w:szCs w:val="24"/>
              <w:lang w:eastAsia="en-GB"/>
              <w14:ligatures w14:val="standardContextual"/>
            </w:rPr>
          </w:pPr>
          <w:hyperlink w:anchor="_Toc228329373" w:history="1">
            <w:r w:rsidRPr="0004072A">
              <w:rPr>
                <w:rStyle w:val="Hyperlink"/>
                <w:noProof/>
              </w:rPr>
              <w:t>2.3</w:t>
            </w:r>
            <w:r>
              <w:rPr>
                <w:noProof/>
                <w:kern w:val="2"/>
                <w:sz w:val="24"/>
                <w:szCs w:val="24"/>
                <w:lang w:eastAsia="en-GB"/>
                <w14:ligatures w14:val="standardContextual"/>
              </w:rPr>
              <w:tab/>
            </w:r>
            <w:r w:rsidRPr="0004072A">
              <w:rPr>
                <w:rStyle w:val="Hyperlink"/>
                <w:noProof/>
              </w:rPr>
              <w:t>Advanced Static Analysis</w:t>
            </w:r>
            <w:r>
              <w:rPr>
                <w:noProof/>
                <w:webHidden/>
              </w:rPr>
              <w:tab/>
            </w:r>
            <w:r>
              <w:rPr>
                <w:noProof/>
                <w:webHidden/>
              </w:rPr>
              <w:fldChar w:fldCharType="begin"/>
            </w:r>
            <w:r>
              <w:rPr>
                <w:noProof/>
                <w:webHidden/>
              </w:rPr>
              <w:instrText xml:space="preserve"> PAGEREF _Toc228329373 \h </w:instrText>
            </w:r>
            <w:r>
              <w:rPr>
                <w:noProof/>
                <w:webHidden/>
              </w:rPr>
            </w:r>
            <w:r>
              <w:rPr>
                <w:noProof/>
                <w:webHidden/>
              </w:rPr>
              <w:fldChar w:fldCharType="separate"/>
            </w:r>
            <w:r>
              <w:rPr>
                <w:noProof/>
                <w:webHidden/>
              </w:rPr>
              <w:t>5</w:t>
            </w:r>
            <w:r>
              <w:rPr>
                <w:noProof/>
                <w:webHidden/>
              </w:rPr>
              <w:fldChar w:fldCharType="end"/>
            </w:r>
          </w:hyperlink>
        </w:p>
        <w:p w14:paraId="5319D492" w14:textId="649190E1" w:rsidR="000C2AA5" w:rsidRDefault="000C2AA5">
          <w:pPr>
            <w:pStyle w:val="TOC3"/>
            <w:tabs>
              <w:tab w:val="left" w:pos="1200"/>
              <w:tab w:val="right" w:leader="dot" w:pos="9350"/>
            </w:tabs>
            <w:rPr>
              <w:noProof/>
              <w:kern w:val="2"/>
              <w:sz w:val="24"/>
              <w:szCs w:val="24"/>
              <w:lang w:eastAsia="en-GB"/>
              <w14:ligatures w14:val="standardContextual"/>
            </w:rPr>
          </w:pPr>
          <w:hyperlink w:anchor="_Toc228329374" w:history="1">
            <w:r w:rsidRPr="0004072A">
              <w:rPr>
                <w:rStyle w:val="Hyperlink"/>
                <w:noProof/>
              </w:rPr>
              <w:t>2.3.1</w:t>
            </w:r>
            <w:r>
              <w:rPr>
                <w:noProof/>
                <w:kern w:val="2"/>
                <w:sz w:val="24"/>
                <w:szCs w:val="24"/>
                <w:lang w:eastAsia="en-GB"/>
                <w14:ligatures w14:val="standardContextual"/>
              </w:rPr>
              <w:tab/>
            </w:r>
            <w:r w:rsidRPr="0004072A">
              <w:rPr>
                <w:rStyle w:val="Hyperlink"/>
                <w:noProof/>
              </w:rPr>
              <w:t>String Extraction</w:t>
            </w:r>
            <w:r>
              <w:rPr>
                <w:noProof/>
                <w:webHidden/>
              </w:rPr>
              <w:tab/>
            </w:r>
            <w:r>
              <w:rPr>
                <w:noProof/>
                <w:webHidden/>
              </w:rPr>
              <w:fldChar w:fldCharType="begin"/>
            </w:r>
            <w:r>
              <w:rPr>
                <w:noProof/>
                <w:webHidden/>
              </w:rPr>
              <w:instrText xml:space="preserve"> PAGEREF _Toc228329374 \h </w:instrText>
            </w:r>
            <w:r>
              <w:rPr>
                <w:noProof/>
                <w:webHidden/>
              </w:rPr>
            </w:r>
            <w:r>
              <w:rPr>
                <w:noProof/>
                <w:webHidden/>
              </w:rPr>
              <w:fldChar w:fldCharType="separate"/>
            </w:r>
            <w:r>
              <w:rPr>
                <w:noProof/>
                <w:webHidden/>
              </w:rPr>
              <w:t>5</w:t>
            </w:r>
            <w:r>
              <w:rPr>
                <w:noProof/>
                <w:webHidden/>
              </w:rPr>
              <w:fldChar w:fldCharType="end"/>
            </w:r>
          </w:hyperlink>
        </w:p>
        <w:p w14:paraId="20FCD116" w14:textId="45B5C3BA" w:rsidR="000C2AA5" w:rsidRDefault="000C2AA5">
          <w:pPr>
            <w:pStyle w:val="TOC3"/>
            <w:tabs>
              <w:tab w:val="left" w:pos="1200"/>
              <w:tab w:val="right" w:leader="dot" w:pos="9350"/>
            </w:tabs>
            <w:rPr>
              <w:noProof/>
              <w:kern w:val="2"/>
              <w:sz w:val="24"/>
              <w:szCs w:val="24"/>
              <w:lang w:eastAsia="en-GB"/>
              <w14:ligatures w14:val="standardContextual"/>
            </w:rPr>
          </w:pPr>
          <w:hyperlink w:anchor="_Toc228329375" w:history="1">
            <w:r w:rsidRPr="0004072A">
              <w:rPr>
                <w:rStyle w:val="Hyperlink"/>
                <w:noProof/>
              </w:rPr>
              <w:t>2.3.2</w:t>
            </w:r>
            <w:r>
              <w:rPr>
                <w:noProof/>
                <w:kern w:val="2"/>
                <w:sz w:val="24"/>
                <w:szCs w:val="24"/>
                <w:lang w:eastAsia="en-GB"/>
                <w14:ligatures w14:val="standardContextual"/>
              </w:rPr>
              <w:tab/>
            </w:r>
            <w:r w:rsidRPr="0004072A">
              <w:rPr>
                <w:rStyle w:val="Hyperlink"/>
                <w:noProof/>
              </w:rPr>
              <w:t>Imported DLL Discovery</w:t>
            </w:r>
            <w:r>
              <w:rPr>
                <w:noProof/>
                <w:webHidden/>
              </w:rPr>
              <w:tab/>
            </w:r>
            <w:r>
              <w:rPr>
                <w:noProof/>
                <w:webHidden/>
              </w:rPr>
              <w:fldChar w:fldCharType="begin"/>
            </w:r>
            <w:r>
              <w:rPr>
                <w:noProof/>
                <w:webHidden/>
              </w:rPr>
              <w:instrText xml:space="preserve"> PAGEREF _Toc228329375 \h </w:instrText>
            </w:r>
            <w:r>
              <w:rPr>
                <w:noProof/>
                <w:webHidden/>
              </w:rPr>
            </w:r>
            <w:r>
              <w:rPr>
                <w:noProof/>
                <w:webHidden/>
              </w:rPr>
              <w:fldChar w:fldCharType="separate"/>
            </w:r>
            <w:r>
              <w:rPr>
                <w:noProof/>
                <w:webHidden/>
              </w:rPr>
              <w:t>5</w:t>
            </w:r>
            <w:r>
              <w:rPr>
                <w:noProof/>
                <w:webHidden/>
              </w:rPr>
              <w:fldChar w:fldCharType="end"/>
            </w:r>
          </w:hyperlink>
        </w:p>
        <w:p w14:paraId="1DEE0FFD" w14:textId="6EB19650" w:rsidR="000C2AA5" w:rsidRDefault="000C2AA5">
          <w:pPr>
            <w:pStyle w:val="TOC3"/>
            <w:tabs>
              <w:tab w:val="left" w:pos="1200"/>
              <w:tab w:val="right" w:leader="dot" w:pos="9350"/>
            </w:tabs>
            <w:rPr>
              <w:noProof/>
              <w:kern w:val="2"/>
              <w:sz w:val="24"/>
              <w:szCs w:val="24"/>
              <w:lang w:eastAsia="en-GB"/>
              <w14:ligatures w14:val="standardContextual"/>
            </w:rPr>
          </w:pPr>
          <w:hyperlink w:anchor="_Toc228329376" w:history="1">
            <w:r w:rsidRPr="0004072A">
              <w:rPr>
                <w:rStyle w:val="Hyperlink"/>
                <w:noProof/>
              </w:rPr>
              <w:t>2.3.3</w:t>
            </w:r>
            <w:r>
              <w:rPr>
                <w:noProof/>
                <w:kern w:val="2"/>
                <w:sz w:val="24"/>
                <w:szCs w:val="24"/>
                <w:lang w:eastAsia="en-GB"/>
                <w14:ligatures w14:val="standardContextual"/>
              </w:rPr>
              <w:tab/>
            </w:r>
            <w:r w:rsidRPr="0004072A">
              <w:rPr>
                <w:rStyle w:val="Hyperlink"/>
                <w:noProof/>
              </w:rPr>
              <w:t>Packing Detection</w:t>
            </w:r>
            <w:r>
              <w:rPr>
                <w:noProof/>
                <w:webHidden/>
              </w:rPr>
              <w:tab/>
            </w:r>
            <w:r>
              <w:rPr>
                <w:noProof/>
                <w:webHidden/>
              </w:rPr>
              <w:fldChar w:fldCharType="begin"/>
            </w:r>
            <w:r>
              <w:rPr>
                <w:noProof/>
                <w:webHidden/>
              </w:rPr>
              <w:instrText xml:space="preserve"> PAGEREF _Toc228329376 \h </w:instrText>
            </w:r>
            <w:r>
              <w:rPr>
                <w:noProof/>
                <w:webHidden/>
              </w:rPr>
            </w:r>
            <w:r>
              <w:rPr>
                <w:noProof/>
                <w:webHidden/>
              </w:rPr>
              <w:fldChar w:fldCharType="separate"/>
            </w:r>
            <w:r>
              <w:rPr>
                <w:noProof/>
                <w:webHidden/>
              </w:rPr>
              <w:t>6</w:t>
            </w:r>
            <w:r>
              <w:rPr>
                <w:noProof/>
                <w:webHidden/>
              </w:rPr>
              <w:fldChar w:fldCharType="end"/>
            </w:r>
          </w:hyperlink>
        </w:p>
        <w:p w14:paraId="50E80BF7" w14:textId="1681417D" w:rsidR="000C2AA5" w:rsidRDefault="000C2AA5">
          <w:pPr>
            <w:pStyle w:val="TOC2"/>
            <w:tabs>
              <w:tab w:val="left" w:pos="960"/>
              <w:tab w:val="right" w:leader="dot" w:pos="9350"/>
            </w:tabs>
            <w:rPr>
              <w:noProof/>
              <w:kern w:val="2"/>
              <w:sz w:val="24"/>
              <w:szCs w:val="24"/>
              <w:lang w:eastAsia="en-GB"/>
              <w14:ligatures w14:val="standardContextual"/>
            </w:rPr>
          </w:pPr>
          <w:hyperlink w:anchor="_Toc228329377" w:history="1">
            <w:r w:rsidRPr="0004072A">
              <w:rPr>
                <w:rStyle w:val="Hyperlink"/>
                <w:noProof/>
              </w:rPr>
              <w:t>2.4</w:t>
            </w:r>
            <w:r>
              <w:rPr>
                <w:noProof/>
                <w:kern w:val="2"/>
                <w:sz w:val="24"/>
                <w:szCs w:val="24"/>
                <w:lang w:eastAsia="en-GB"/>
                <w14:ligatures w14:val="standardContextual"/>
              </w:rPr>
              <w:tab/>
            </w:r>
            <w:r w:rsidRPr="0004072A">
              <w:rPr>
                <w:rStyle w:val="Hyperlink"/>
                <w:noProof/>
              </w:rPr>
              <w:t>Script Design</w:t>
            </w:r>
            <w:r>
              <w:rPr>
                <w:noProof/>
                <w:webHidden/>
              </w:rPr>
              <w:tab/>
            </w:r>
            <w:r>
              <w:rPr>
                <w:noProof/>
                <w:webHidden/>
              </w:rPr>
              <w:fldChar w:fldCharType="begin"/>
            </w:r>
            <w:r>
              <w:rPr>
                <w:noProof/>
                <w:webHidden/>
              </w:rPr>
              <w:instrText xml:space="preserve"> PAGEREF _Toc228329377 \h </w:instrText>
            </w:r>
            <w:r>
              <w:rPr>
                <w:noProof/>
                <w:webHidden/>
              </w:rPr>
            </w:r>
            <w:r>
              <w:rPr>
                <w:noProof/>
                <w:webHidden/>
              </w:rPr>
              <w:fldChar w:fldCharType="separate"/>
            </w:r>
            <w:r>
              <w:rPr>
                <w:noProof/>
                <w:webHidden/>
              </w:rPr>
              <w:t>6</w:t>
            </w:r>
            <w:r>
              <w:rPr>
                <w:noProof/>
                <w:webHidden/>
              </w:rPr>
              <w:fldChar w:fldCharType="end"/>
            </w:r>
          </w:hyperlink>
        </w:p>
        <w:p w14:paraId="711FDF44" w14:textId="3A3854AD" w:rsidR="000C2AA5" w:rsidRDefault="000C2AA5">
          <w:pPr>
            <w:pStyle w:val="TOC2"/>
            <w:tabs>
              <w:tab w:val="left" w:pos="960"/>
              <w:tab w:val="right" w:leader="dot" w:pos="9350"/>
            </w:tabs>
            <w:rPr>
              <w:noProof/>
              <w:kern w:val="2"/>
              <w:sz w:val="24"/>
              <w:szCs w:val="24"/>
              <w:lang w:eastAsia="en-GB"/>
              <w14:ligatures w14:val="standardContextual"/>
            </w:rPr>
          </w:pPr>
          <w:hyperlink w:anchor="_Toc228329378" w:history="1">
            <w:r w:rsidRPr="0004072A">
              <w:rPr>
                <w:rStyle w:val="Hyperlink"/>
                <w:noProof/>
              </w:rPr>
              <w:t>2.5</w:t>
            </w:r>
            <w:r>
              <w:rPr>
                <w:noProof/>
                <w:kern w:val="2"/>
                <w:sz w:val="24"/>
                <w:szCs w:val="24"/>
                <w:lang w:eastAsia="en-GB"/>
                <w14:ligatures w14:val="standardContextual"/>
              </w:rPr>
              <w:tab/>
            </w:r>
            <w:r w:rsidRPr="0004072A">
              <w:rPr>
                <w:rStyle w:val="Hyperlink"/>
                <w:noProof/>
              </w:rPr>
              <w:t>Testing</w:t>
            </w:r>
            <w:r>
              <w:rPr>
                <w:noProof/>
                <w:webHidden/>
              </w:rPr>
              <w:tab/>
            </w:r>
            <w:r>
              <w:rPr>
                <w:noProof/>
                <w:webHidden/>
              </w:rPr>
              <w:fldChar w:fldCharType="begin"/>
            </w:r>
            <w:r>
              <w:rPr>
                <w:noProof/>
                <w:webHidden/>
              </w:rPr>
              <w:instrText xml:space="preserve"> PAGEREF _Toc228329378 \h </w:instrText>
            </w:r>
            <w:r>
              <w:rPr>
                <w:noProof/>
                <w:webHidden/>
              </w:rPr>
            </w:r>
            <w:r>
              <w:rPr>
                <w:noProof/>
                <w:webHidden/>
              </w:rPr>
              <w:fldChar w:fldCharType="separate"/>
            </w:r>
            <w:r>
              <w:rPr>
                <w:noProof/>
                <w:webHidden/>
              </w:rPr>
              <w:t>6</w:t>
            </w:r>
            <w:r>
              <w:rPr>
                <w:noProof/>
                <w:webHidden/>
              </w:rPr>
              <w:fldChar w:fldCharType="end"/>
            </w:r>
          </w:hyperlink>
        </w:p>
        <w:p w14:paraId="6EC51A0D" w14:textId="320751CD" w:rsidR="000C2AA5" w:rsidRDefault="000C2AA5">
          <w:pPr>
            <w:pStyle w:val="TOC1"/>
            <w:tabs>
              <w:tab w:val="left" w:pos="440"/>
              <w:tab w:val="right" w:leader="dot" w:pos="9350"/>
            </w:tabs>
            <w:rPr>
              <w:noProof/>
              <w:kern w:val="2"/>
              <w:sz w:val="24"/>
              <w:szCs w:val="24"/>
              <w:lang w:eastAsia="en-GB"/>
              <w14:ligatures w14:val="standardContextual"/>
            </w:rPr>
          </w:pPr>
          <w:hyperlink w:anchor="_Toc228329379" w:history="1">
            <w:r w:rsidRPr="0004072A">
              <w:rPr>
                <w:rStyle w:val="Hyperlink"/>
                <w:noProof/>
              </w:rPr>
              <w:t>3</w:t>
            </w:r>
            <w:r>
              <w:rPr>
                <w:noProof/>
                <w:kern w:val="2"/>
                <w:sz w:val="24"/>
                <w:szCs w:val="24"/>
                <w:lang w:eastAsia="en-GB"/>
                <w14:ligatures w14:val="standardContextual"/>
              </w:rPr>
              <w:tab/>
            </w:r>
            <w:r w:rsidRPr="0004072A">
              <w:rPr>
                <w:rStyle w:val="Hyperlink"/>
                <w:noProof/>
              </w:rPr>
              <w:t>Program and Development</w:t>
            </w:r>
            <w:r>
              <w:rPr>
                <w:noProof/>
                <w:webHidden/>
              </w:rPr>
              <w:tab/>
            </w:r>
            <w:r>
              <w:rPr>
                <w:noProof/>
                <w:webHidden/>
              </w:rPr>
              <w:fldChar w:fldCharType="begin"/>
            </w:r>
            <w:r>
              <w:rPr>
                <w:noProof/>
                <w:webHidden/>
              </w:rPr>
              <w:instrText xml:space="preserve"> PAGEREF _Toc228329379 \h </w:instrText>
            </w:r>
            <w:r>
              <w:rPr>
                <w:noProof/>
                <w:webHidden/>
              </w:rPr>
            </w:r>
            <w:r>
              <w:rPr>
                <w:noProof/>
                <w:webHidden/>
              </w:rPr>
              <w:fldChar w:fldCharType="separate"/>
            </w:r>
            <w:r>
              <w:rPr>
                <w:noProof/>
                <w:webHidden/>
              </w:rPr>
              <w:t>8</w:t>
            </w:r>
            <w:r>
              <w:rPr>
                <w:noProof/>
                <w:webHidden/>
              </w:rPr>
              <w:fldChar w:fldCharType="end"/>
            </w:r>
          </w:hyperlink>
        </w:p>
        <w:p w14:paraId="1A8569B9" w14:textId="0C2D93E1" w:rsidR="000C2AA5" w:rsidRDefault="000C2AA5">
          <w:pPr>
            <w:pStyle w:val="TOC2"/>
            <w:tabs>
              <w:tab w:val="left" w:pos="960"/>
              <w:tab w:val="right" w:leader="dot" w:pos="9350"/>
            </w:tabs>
            <w:rPr>
              <w:noProof/>
              <w:kern w:val="2"/>
              <w:sz w:val="24"/>
              <w:szCs w:val="24"/>
              <w:lang w:eastAsia="en-GB"/>
              <w14:ligatures w14:val="standardContextual"/>
            </w:rPr>
          </w:pPr>
          <w:hyperlink w:anchor="_Toc228329380" w:history="1">
            <w:r w:rsidRPr="0004072A">
              <w:rPr>
                <w:rStyle w:val="Hyperlink"/>
                <w:noProof/>
              </w:rPr>
              <w:t>3.1</w:t>
            </w:r>
            <w:r>
              <w:rPr>
                <w:noProof/>
                <w:kern w:val="2"/>
                <w:sz w:val="24"/>
                <w:szCs w:val="24"/>
                <w:lang w:eastAsia="en-GB"/>
                <w14:ligatures w14:val="standardContextual"/>
              </w:rPr>
              <w:tab/>
            </w:r>
            <w:r w:rsidRPr="0004072A">
              <w:rPr>
                <w:rStyle w:val="Hyperlink"/>
                <w:noProof/>
              </w:rPr>
              <w:t>Overview of Program Development</w:t>
            </w:r>
            <w:r>
              <w:rPr>
                <w:noProof/>
                <w:webHidden/>
              </w:rPr>
              <w:tab/>
            </w:r>
            <w:r>
              <w:rPr>
                <w:noProof/>
                <w:webHidden/>
              </w:rPr>
              <w:fldChar w:fldCharType="begin"/>
            </w:r>
            <w:r>
              <w:rPr>
                <w:noProof/>
                <w:webHidden/>
              </w:rPr>
              <w:instrText xml:space="preserve"> PAGEREF _Toc228329380 \h </w:instrText>
            </w:r>
            <w:r>
              <w:rPr>
                <w:noProof/>
                <w:webHidden/>
              </w:rPr>
            </w:r>
            <w:r>
              <w:rPr>
                <w:noProof/>
                <w:webHidden/>
              </w:rPr>
              <w:fldChar w:fldCharType="separate"/>
            </w:r>
            <w:r>
              <w:rPr>
                <w:noProof/>
                <w:webHidden/>
              </w:rPr>
              <w:t>8</w:t>
            </w:r>
            <w:r>
              <w:rPr>
                <w:noProof/>
                <w:webHidden/>
              </w:rPr>
              <w:fldChar w:fldCharType="end"/>
            </w:r>
          </w:hyperlink>
        </w:p>
        <w:p w14:paraId="0B35A192" w14:textId="432302A2" w:rsidR="000C2AA5" w:rsidRDefault="000C2AA5">
          <w:pPr>
            <w:pStyle w:val="TOC2"/>
            <w:tabs>
              <w:tab w:val="left" w:pos="960"/>
              <w:tab w:val="right" w:leader="dot" w:pos="9350"/>
            </w:tabs>
            <w:rPr>
              <w:noProof/>
              <w:kern w:val="2"/>
              <w:sz w:val="24"/>
              <w:szCs w:val="24"/>
              <w:lang w:eastAsia="en-GB"/>
              <w14:ligatures w14:val="standardContextual"/>
            </w:rPr>
          </w:pPr>
          <w:hyperlink w:anchor="_Toc228329381" w:history="1">
            <w:r w:rsidRPr="0004072A">
              <w:rPr>
                <w:rStyle w:val="Hyperlink"/>
                <w:noProof/>
              </w:rPr>
              <w:t>3.2</w:t>
            </w:r>
            <w:r>
              <w:rPr>
                <w:noProof/>
                <w:kern w:val="2"/>
                <w:sz w:val="24"/>
                <w:szCs w:val="24"/>
                <w:lang w:eastAsia="en-GB"/>
                <w14:ligatures w14:val="standardContextual"/>
              </w:rPr>
              <w:tab/>
            </w:r>
            <w:r w:rsidRPr="0004072A">
              <w:rPr>
                <w:rStyle w:val="Hyperlink"/>
                <w:noProof/>
              </w:rPr>
              <w:t>File Hashing</w:t>
            </w:r>
            <w:r>
              <w:rPr>
                <w:noProof/>
                <w:webHidden/>
              </w:rPr>
              <w:tab/>
            </w:r>
            <w:r>
              <w:rPr>
                <w:noProof/>
                <w:webHidden/>
              </w:rPr>
              <w:fldChar w:fldCharType="begin"/>
            </w:r>
            <w:r>
              <w:rPr>
                <w:noProof/>
                <w:webHidden/>
              </w:rPr>
              <w:instrText xml:space="preserve"> PAGEREF _Toc228329381 \h </w:instrText>
            </w:r>
            <w:r>
              <w:rPr>
                <w:noProof/>
                <w:webHidden/>
              </w:rPr>
            </w:r>
            <w:r>
              <w:rPr>
                <w:noProof/>
                <w:webHidden/>
              </w:rPr>
              <w:fldChar w:fldCharType="separate"/>
            </w:r>
            <w:r>
              <w:rPr>
                <w:noProof/>
                <w:webHidden/>
              </w:rPr>
              <w:t>9</w:t>
            </w:r>
            <w:r>
              <w:rPr>
                <w:noProof/>
                <w:webHidden/>
              </w:rPr>
              <w:fldChar w:fldCharType="end"/>
            </w:r>
          </w:hyperlink>
        </w:p>
        <w:p w14:paraId="23841CD5" w14:textId="069712C5" w:rsidR="000C2AA5" w:rsidRDefault="000C2AA5">
          <w:pPr>
            <w:pStyle w:val="TOC2"/>
            <w:tabs>
              <w:tab w:val="left" w:pos="960"/>
              <w:tab w:val="right" w:leader="dot" w:pos="9350"/>
            </w:tabs>
            <w:rPr>
              <w:noProof/>
              <w:kern w:val="2"/>
              <w:sz w:val="24"/>
              <w:szCs w:val="24"/>
              <w:lang w:eastAsia="en-GB"/>
              <w14:ligatures w14:val="standardContextual"/>
            </w:rPr>
          </w:pPr>
          <w:hyperlink w:anchor="_Toc228329382" w:history="1">
            <w:r w:rsidRPr="0004072A">
              <w:rPr>
                <w:rStyle w:val="Hyperlink"/>
                <w:noProof/>
              </w:rPr>
              <w:t>3.3</w:t>
            </w:r>
            <w:r>
              <w:rPr>
                <w:noProof/>
                <w:kern w:val="2"/>
                <w:sz w:val="24"/>
                <w:szCs w:val="24"/>
                <w:lang w:eastAsia="en-GB"/>
                <w14:ligatures w14:val="standardContextual"/>
              </w:rPr>
              <w:tab/>
            </w:r>
            <w:r w:rsidRPr="0004072A">
              <w:rPr>
                <w:rStyle w:val="Hyperlink"/>
                <w:noProof/>
              </w:rPr>
              <w:t>Querying VirusTotal</w:t>
            </w:r>
            <w:r>
              <w:rPr>
                <w:noProof/>
                <w:webHidden/>
              </w:rPr>
              <w:tab/>
            </w:r>
            <w:r>
              <w:rPr>
                <w:noProof/>
                <w:webHidden/>
              </w:rPr>
              <w:fldChar w:fldCharType="begin"/>
            </w:r>
            <w:r>
              <w:rPr>
                <w:noProof/>
                <w:webHidden/>
              </w:rPr>
              <w:instrText xml:space="preserve"> PAGEREF _Toc228329382 \h </w:instrText>
            </w:r>
            <w:r>
              <w:rPr>
                <w:noProof/>
                <w:webHidden/>
              </w:rPr>
            </w:r>
            <w:r>
              <w:rPr>
                <w:noProof/>
                <w:webHidden/>
              </w:rPr>
              <w:fldChar w:fldCharType="separate"/>
            </w:r>
            <w:r>
              <w:rPr>
                <w:noProof/>
                <w:webHidden/>
              </w:rPr>
              <w:t>9</w:t>
            </w:r>
            <w:r>
              <w:rPr>
                <w:noProof/>
                <w:webHidden/>
              </w:rPr>
              <w:fldChar w:fldCharType="end"/>
            </w:r>
          </w:hyperlink>
        </w:p>
        <w:p w14:paraId="1E52D319" w14:textId="62717B44" w:rsidR="000C2AA5" w:rsidRDefault="000C2AA5">
          <w:pPr>
            <w:pStyle w:val="TOC2"/>
            <w:tabs>
              <w:tab w:val="left" w:pos="960"/>
              <w:tab w:val="right" w:leader="dot" w:pos="9350"/>
            </w:tabs>
            <w:rPr>
              <w:noProof/>
              <w:kern w:val="2"/>
              <w:sz w:val="24"/>
              <w:szCs w:val="24"/>
              <w:lang w:eastAsia="en-GB"/>
              <w14:ligatures w14:val="standardContextual"/>
            </w:rPr>
          </w:pPr>
          <w:hyperlink w:anchor="_Toc228329383" w:history="1">
            <w:r w:rsidRPr="0004072A">
              <w:rPr>
                <w:rStyle w:val="Hyperlink"/>
                <w:noProof/>
              </w:rPr>
              <w:t>3.4</w:t>
            </w:r>
            <w:r>
              <w:rPr>
                <w:noProof/>
                <w:kern w:val="2"/>
                <w:sz w:val="24"/>
                <w:szCs w:val="24"/>
                <w:lang w:eastAsia="en-GB"/>
                <w14:ligatures w14:val="standardContextual"/>
              </w:rPr>
              <w:tab/>
            </w:r>
            <w:r w:rsidRPr="0004072A">
              <w:rPr>
                <w:rStyle w:val="Hyperlink"/>
                <w:noProof/>
              </w:rPr>
              <w:t>Extracting Strings</w:t>
            </w:r>
            <w:r>
              <w:rPr>
                <w:noProof/>
                <w:webHidden/>
              </w:rPr>
              <w:tab/>
            </w:r>
            <w:r>
              <w:rPr>
                <w:noProof/>
                <w:webHidden/>
              </w:rPr>
              <w:fldChar w:fldCharType="begin"/>
            </w:r>
            <w:r>
              <w:rPr>
                <w:noProof/>
                <w:webHidden/>
              </w:rPr>
              <w:instrText xml:space="preserve"> PAGEREF _Toc228329383 \h </w:instrText>
            </w:r>
            <w:r>
              <w:rPr>
                <w:noProof/>
                <w:webHidden/>
              </w:rPr>
            </w:r>
            <w:r>
              <w:rPr>
                <w:noProof/>
                <w:webHidden/>
              </w:rPr>
              <w:fldChar w:fldCharType="separate"/>
            </w:r>
            <w:r>
              <w:rPr>
                <w:noProof/>
                <w:webHidden/>
              </w:rPr>
              <w:t>10</w:t>
            </w:r>
            <w:r>
              <w:rPr>
                <w:noProof/>
                <w:webHidden/>
              </w:rPr>
              <w:fldChar w:fldCharType="end"/>
            </w:r>
          </w:hyperlink>
        </w:p>
        <w:p w14:paraId="6A793701" w14:textId="3AECA13B" w:rsidR="000C2AA5" w:rsidRDefault="000C2AA5">
          <w:pPr>
            <w:pStyle w:val="TOC2"/>
            <w:tabs>
              <w:tab w:val="left" w:pos="960"/>
              <w:tab w:val="right" w:leader="dot" w:pos="9350"/>
            </w:tabs>
            <w:rPr>
              <w:noProof/>
              <w:kern w:val="2"/>
              <w:sz w:val="24"/>
              <w:szCs w:val="24"/>
              <w:lang w:eastAsia="en-GB"/>
              <w14:ligatures w14:val="standardContextual"/>
            </w:rPr>
          </w:pPr>
          <w:hyperlink w:anchor="_Toc228329384" w:history="1">
            <w:r w:rsidRPr="0004072A">
              <w:rPr>
                <w:rStyle w:val="Hyperlink"/>
                <w:noProof/>
              </w:rPr>
              <w:t>3.5</w:t>
            </w:r>
            <w:r>
              <w:rPr>
                <w:noProof/>
                <w:kern w:val="2"/>
                <w:sz w:val="24"/>
                <w:szCs w:val="24"/>
                <w:lang w:eastAsia="en-GB"/>
                <w14:ligatures w14:val="standardContextual"/>
              </w:rPr>
              <w:tab/>
            </w:r>
            <w:r w:rsidRPr="0004072A">
              <w:rPr>
                <w:rStyle w:val="Hyperlink"/>
                <w:noProof/>
              </w:rPr>
              <w:t>Extracting Dll’s</w:t>
            </w:r>
            <w:r>
              <w:rPr>
                <w:noProof/>
                <w:webHidden/>
              </w:rPr>
              <w:tab/>
            </w:r>
            <w:r>
              <w:rPr>
                <w:noProof/>
                <w:webHidden/>
              </w:rPr>
              <w:fldChar w:fldCharType="begin"/>
            </w:r>
            <w:r>
              <w:rPr>
                <w:noProof/>
                <w:webHidden/>
              </w:rPr>
              <w:instrText xml:space="preserve"> PAGEREF _Toc228329384 \h </w:instrText>
            </w:r>
            <w:r>
              <w:rPr>
                <w:noProof/>
                <w:webHidden/>
              </w:rPr>
            </w:r>
            <w:r>
              <w:rPr>
                <w:noProof/>
                <w:webHidden/>
              </w:rPr>
              <w:fldChar w:fldCharType="separate"/>
            </w:r>
            <w:r>
              <w:rPr>
                <w:noProof/>
                <w:webHidden/>
              </w:rPr>
              <w:t>11</w:t>
            </w:r>
            <w:r>
              <w:rPr>
                <w:noProof/>
                <w:webHidden/>
              </w:rPr>
              <w:fldChar w:fldCharType="end"/>
            </w:r>
          </w:hyperlink>
        </w:p>
        <w:p w14:paraId="474001CC" w14:textId="3F1CCE28" w:rsidR="000C2AA5" w:rsidRDefault="000C2AA5">
          <w:pPr>
            <w:pStyle w:val="TOC2"/>
            <w:tabs>
              <w:tab w:val="left" w:pos="960"/>
              <w:tab w:val="right" w:leader="dot" w:pos="9350"/>
            </w:tabs>
            <w:rPr>
              <w:noProof/>
              <w:kern w:val="2"/>
              <w:sz w:val="24"/>
              <w:szCs w:val="24"/>
              <w:lang w:eastAsia="en-GB"/>
              <w14:ligatures w14:val="standardContextual"/>
            </w:rPr>
          </w:pPr>
          <w:hyperlink w:anchor="_Toc228329385" w:history="1">
            <w:r w:rsidRPr="0004072A">
              <w:rPr>
                <w:rStyle w:val="Hyperlink"/>
                <w:noProof/>
              </w:rPr>
              <w:t>3.6</w:t>
            </w:r>
            <w:r>
              <w:rPr>
                <w:noProof/>
                <w:kern w:val="2"/>
                <w:sz w:val="24"/>
                <w:szCs w:val="24"/>
                <w:lang w:eastAsia="en-GB"/>
                <w14:ligatures w14:val="standardContextual"/>
              </w:rPr>
              <w:tab/>
            </w:r>
            <w:r w:rsidRPr="0004072A">
              <w:rPr>
                <w:rStyle w:val="Hyperlink"/>
                <w:noProof/>
              </w:rPr>
              <w:t>Packing Detection</w:t>
            </w:r>
            <w:r>
              <w:rPr>
                <w:noProof/>
                <w:webHidden/>
              </w:rPr>
              <w:tab/>
            </w:r>
            <w:r>
              <w:rPr>
                <w:noProof/>
                <w:webHidden/>
              </w:rPr>
              <w:fldChar w:fldCharType="begin"/>
            </w:r>
            <w:r>
              <w:rPr>
                <w:noProof/>
                <w:webHidden/>
              </w:rPr>
              <w:instrText xml:space="preserve"> PAGEREF _Toc228329385 \h </w:instrText>
            </w:r>
            <w:r>
              <w:rPr>
                <w:noProof/>
                <w:webHidden/>
              </w:rPr>
            </w:r>
            <w:r>
              <w:rPr>
                <w:noProof/>
                <w:webHidden/>
              </w:rPr>
              <w:fldChar w:fldCharType="separate"/>
            </w:r>
            <w:r>
              <w:rPr>
                <w:noProof/>
                <w:webHidden/>
              </w:rPr>
              <w:t>11</w:t>
            </w:r>
            <w:r>
              <w:rPr>
                <w:noProof/>
                <w:webHidden/>
              </w:rPr>
              <w:fldChar w:fldCharType="end"/>
            </w:r>
          </w:hyperlink>
        </w:p>
        <w:p w14:paraId="7D91C02E" w14:textId="3DE2E4C6" w:rsidR="000C2AA5" w:rsidRDefault="000C2AA5">
          <w:pPr>
            <w:pStyle w:val="TOC3"/>
            <w:tabs>
              <w:tab w:val="left" w:pos="1200"/>
              <w:tab w:val="right" w:leader="dot" w:pos="9350"/>
            </w:tabs>
            <w:rPr>
              <w:noProof/>
              <w:kern w:val="2"/>
              <w:sz w:val="24"/>
              <w:szCs w:val="24"/>
              <w:lang w:eastAsia="en-GB"/>
              <w14:ligatures w14:val="standardContextual"/>
            </w:rPr>
          </w:pPr>
          <w:hyperlink w:anchor="_Toc228329386" w:history="1">
            <w:r w:rsidRPr="0004072A">
              <w:rPr>
                <w:rStyle w:val="Hyperlink"/>
                <w:noProof/>
              </w:rPr>
              <w:t>3.6.1</w:t>
            </w:r>
            <w:r>
              <w:rPr>
                <w:noProof/>
                <w:kern w:val="2"/>
                <w:sz w:val="24"/>
                <w:szCs w:val="24"/>
                <w:lang w:eastAsia="en-GB"/>
                <w14:ligatures w14:val="standardContextual"/>
              </w:rPr>
              <w:tab/>
            </w:r>
            <w:r w:rsidRPr="0004072A">
              <w:rPr>
                <w:rStyle w:val="Hyperlink"/>
                <w:noProof/>
              </w:rPr>
              <w:t>Entropy Calculation</w:t>
            </w:r>
            <w:r>
              <w:rPr>
                <w:noProof/>
                <w:webHidden/>
              </w:rPr>
              <w:tab/>
            </w:r>
            <w:r>
              <w:rPr>
                <w:noProof/>
                <w:webHidden/>
              </w:rPr>
              <w:fldChar w:fldCharType="begin"/>
            </w:r>
            <w:r>
              <w:rPr>
                <w:noProof/>
                <w:webHidden/>
              </w:rPr>
              <w:instrText xml:space="preserve"> PAGEREF _Toc228329386 \h </w:instrText>
            </w:r>
            <w:r>
              <w:rPr>
                <w:noProof/>
                <w:webHidden/>
              </w:rPr>
            </w:r>
            <w:r>
              <w:rPr>
                <w:noProof/>
                <w:webHidden/>
              </w:rPr>
              <w:fldChar w:fldCharType="separate"/>
            </w:r>
            <w:r>
              <w:rPr>
                <w:noProof/>
                <w:webHidden/>
              </w:rPr>
              <w:t>11</w:t>
            </w:r>
            <w:r>
              <w:rPr>
                <w:noProof/>
                <w:webHidden/>
              </w:rPr>
              <w:fldChar w:fldCharType="end"/>
            </w:r>
          </w:hyperlink>
        </w:p>
        <w:p w14:paraId="5B869314" w14:textId="7F29E85B" w:rsidR="000C2AA5" w:rsidRDefault="000C2AA5">
          <w:pPr>
            <w:pStyle w:val="TOC3"/>
            <w:tabs>
              <w:tab w:val="left" w:pos="1200"/>
              <w:tab w:val="right" w:leader="dot" w:pos="9350"/>
            </w:tabs>
            <w:rPr>
              <w:noProof/>
              <w:kern w:val="2"/>
              <w:sz w:val="24"/>
              <w:szCs w:val="24"/>
              <w:lang w:eastAsia="en-GB"/>
              <w14:ligatures w14:val="standardContextual"/>
            </w:rPr>
          </w:pPr>
          <w:hyperlink w:anchor="_Toc228329387" w:history="1">
            <w:r w:rsidRPr="0004072A">
              <w:rPr>
                <w:rStyle w:val="Hyperlink"/>
                <w:noProof/>
              </w:rPr>
              <w:t>3.6.2</w:t>
            </w:r>
            <w:r>
              <w:rPr>
                <w:noProof/>
                <w:kern w:val="2"/>
                <w:sz w:val="24"/>
                <w:szCs w:val="24"/>
                <w:lang w:eastAsia="en-GB"/>
                <w14:ligatures w14:val="standardContextual"/>
              </w:rPr>
              <w:tab/>
            </w:r>
            <w:r w:rsidRPr="0004072A">
              <w:rPr>
                <w:rStyle w:val="Hyperlink"/>
                <w:noProof/>
              </w:rPr>
              <w:t>Section Name Comparison</w:t>
            </w:r>
            <w:r>
              <w:rPr>
                <w:noProof/>
                <w:webHidden/>
              </w:rPr>
              <w:tab/>
            </w:r>
            <w:r>
              <w:rPr>
                <w:noProof/>
                <w:webHidden/>
              </w:rPr>
              <w:fldChar w:fldCharType="begin"/>
            </w:r>
            <w:r>
              <w:rPr>
                <w:noProof/>
                <w:webHidden/>
              </w:rPr>
              <w:instrText xml:space="preserve"> PAGEREF _Toc228329387 \h </w:instrText>
            </w:r>
            <w:r>
              <w:rPr>
                <w:noProof/>
                <w:webHidden/>
              </w:rPr>
            </w:r>
            <w:r>
              <w:rPr>
                <w:noProof/>
                <w:webHidden/>
              </w:rPr>
              <w:fldChar w:fldCharType="separate"/>
            </w:r>
            <w:r>
              <w:rPr>
                <w:noProof/>
                <w:webHidden/>
              </w:rPr>
              <w:t>11</w:t>
            </w:r>
            <w:r>
              <w:rPr>
                <w:noProof/>
                <w:webHidden/>
              </w:rPr>
              <w:fldChar w:fldCharType="end"/>
            </w:r>
          </w:hyperlink>
        </w:p>
        <w:p w14:paraId="54C55588" w14:textId="46CC4A9B" w:rsidR="000C2AA5" w:rsidRDefault="000C2AA5">
          <w:pPr>
            <w:pStyle w:val="TOC2"/>
            <w:tabs>
              <w:tab w:val="left" w:pos="960"/>
              <w:tab w:val="right" w:leader="dot" w:pos="9350"/>
            </w:tabs>
            <w:rPr>
              <w:noProof/>
              <w:kern w:val="2"/>
              <w:sz w:val="24"/>
              <w:szCs w:val="24"/>
              <w:lang w:eastAsia="en-GB"/>
              <w14:ligatures w14:val="standardContextual"/>
            </w:rPr>
          </w:pPr>
          <w:hyperlink w:anchor="_Toc228329388" w:history="1">
            <w:r w:rsidRPr="0004072A">
              <w:rPr>
                <w:rStyle w:val="Hyperlink"/>
                <w:noProof/>
              </w:rPr>
              <w:t>3.7</w:t>
            </w:r>
            <w:r>
              <w:rPr>
                <w:noProof/>
                <w:kern w:val="2"/>
                <w:sz w:val="24"/>
                <w:szCs w:val="24"/>
                <w:lang w:eastAsia="en-GB"/>
                <w14:ligatures w14:val="standardContextual"/>
              </w:rPr>
              <w:tab/>
            </w:r>
            <w:r w:rsidRPr="0004072A">
              <w:rPr>
                <w:rStyle w:val="Hyperlink"/>
                <w:noProof/>
              </w:rPr>
              <w:t>Uploading Files</w:t>
            </w:r>
            <w:r>
              <w:rPr>
                <w:noProof/>
                <w:webHidden/>
              </w:rPr>
              <w:tab/>
            </w:r>
            <w:r>
              <w:rPr>
                <w:noProof/>
                <w:webHidden/>
              </w:rPr>
              <w:fldChar w:fldCharType="begin"/>
            </w:r>
            <w:r>
              <w:rPr>
                <w:noProof/>
                <w:webHidden/>
              </w:rPr>
              <w:instrText xml:space="preserve"> PAGEREF _Toc228329388 \h </w:instrText>
            </w:r>
            <w:r>
              <w:rPr>
                <w:noProof/>
                <w:webHidden/>
              </w:rPr>
            </w:r>
            <w:r>
              <w:rPr>
                <w:noProof/>
                <w:webHidden/>
              </w:rPr>
              <w:fldChar w:fldCharType="separate"/>
            </w:r>
            <w:r>
              <w:rPr>
                <w:noProof/>
                <w:webHidden/>
              </w:rPr>
              <w:t>12</w:t>
            </w:r>
            <w:r>
              <w:rPr>
                <w:noProof/>
                <w:webHidden/>
              </w:rPr>
              <w:fldChar w:fldCharType="end"/>
            </w:r>
          </w:hyperlink>
        </w:p>
        <w:p w14:paraId="316F387F" w14:textId="7186FD77" w:rsidR="000C2AA5" w:rsidRDefault="000C2AA5">
          <w:pPr>
            <w:pStyle w:val="TOC2"/>
            <w:tabs>
              <w:tab w:val="left" w:pos="960"/>
              <w:tab w:val="right" w:leader="dot" w:pos="9350"/>
            </w:tabs>
            <w:rPr>
              <w:noProof/>
              <w:kern w:val="2"/>
              <w:sz w:val="24"/>
              <w:szCs w:val="24"/>
              <w:lang w:eastAsia="en-GB"/>
              <w14:ligatures w14:val="standardContextual"/>
            </w:rPr>
          </w:pPr>
          <w:hyperlink w:anchor="_Toc228329389" w:history="1">
            <w:r w:rsidRPr="0004072A">
              <w:rPr>
                <w:rStyle w:val="Hyperlink"/>
                <w:noProof/>
              </w:rPr>
              <w:t>3.8</w:t>
            </w:r>
            <w:r>
              <w:rPr>
                <w:noProof/>
                <w:kern w:val="2"/>
                <w:sz w:val="24"/>
                <w:szCs w:val="24"/>
                <w:lang w:eastAsia="en-GB"/>
                <w14:ligatures w14:val="standardContextual"/>
              </w:rPr>
              <w:tab/>
            </w:r>
            <w:r w:rsidRPr="0004072A">
              <w:rPr>
                <w:rStyle w:val="Hyperlink"/>
                <w:noProof/>
              </w:rPr>
              <w:t>Writing to file</w:t>
            </w:r>
            <w:r>
              <w:rPr>
                <w:noProof/>
                <w:webHidden/>
              </w:rPr>
              <w:tab/>
            </w:r>
            <w:r>
              <w:rPr>
                <w:noProof/>
                <w:webHidden/>
              </w:rPr>
              <w:fldChar w:fldCharType="begin"/>
            </w:r>
            <w:r>
              <w:rPr>
                <w:noProof/>
                <w:webHidden/>
              </w:rPr>
              <w:instrText xml:space="preserve"> PAGEREF _Toc228329389 \h </w:instrText>
            </w:r>
            <w:r>
              <w:rPr>
                <w:noProof/>
                <w:webHidden/>
              </w:rPr>
            </w:r>
            <w:r>
              <w:rPr>
                <w:noProof/>
                <w:webHidden/>
              </w:rPr>
              <w:fldChar w:fldCharType="separate"/>
            </w:r>
            <w:r>
              <w:rPr>
                <w:noProof/>
                <w:webHidden/>
              </w:rPr>
              <w:t>12</w:t>
            </w:r>
            <w:r>
              <w:rPr>
                <w:noProof/>
                <w:webHidden/>
              </w:rPr>
              <w:fldChar w:fldCharType="end"/>
            </w:r>
          </w:hyperlink>
        </w:p>
        <w:p w14:paraId="12D71DCE" w14:textId="15BD70A2" w:rsidR="000C2AA5" w:rsidRDefault="000C2AA5">
          <w:pPr>
            <w:pStyle w:val="TOC2"/>
            <w:tabs>
              <w:tab w:val="left" w:pos="960"/>
              <w:tab w:val="right" w:leader="dot" w:pos="9350"/>
            </w:tabs>
            <w:rPr>
              <w:noProof/>
              <w:kern w:val="2"/>
              <w:sz w:val="24"/>
              <w:szCs w:val="24"/>
              <w:lang w:eastAsia="en-GB"/>
              <w14:ligatures w14:val="standardContextual"/>
            </w:rPr>
          </w:pPr>
          <w:hyperlink w:anchor="_Toc228329390" w:history="1">
            <w:r w:rsidRPr="0004072A">
              <w:rPr>
                <w:rStyle w:val="Hyperlink"/>
                <w:noProof/>
              </w:rPr>
              <w:t>3.9</w:t>
            </w:r>
            <w:r>
              <w:rPr>
                <w:noProof/>
                <w:kern w:val="2"/>
                <w:sz w:val="24"/>
                <w:szCs w:val="24"/>
                <w:lang w:eastAsia="en-GB"/>
                <w14:ligatures w14:val="standardContextual"/>
              </w:rPr>
              <w:tab/>
            </w:r>
            <w:r w:rsidRPr="0004072A">
              <w:rPr>
                <w:rStyle w:val="Hyperlink"/>
                <w:noProof/>
              </w:rPr>
              <w:t>Command-line interface</w:t>
            </w:r>
            <w:r>
              <w:rPr>
                <w:noProof/>
                <w:webHidden/>
              </w:rPr>
              <w:tab/>
            </w:r>
            <w:r>
              <w:rPr>
                <w:noProof/>
                <w:webHidden/>
              </w:rPr>
              <w:fldChar w:fldCharType="begin"/>
            </w:r>
            <w:r>
              <w:rPr>
                <w:noProof/>
                <w:webHidden/>
              </w:rPr>
              <w:instrText xml:space="preserve"> PAGEREF _Toc228329390 \h </w:instrText>
            </w:r>
            <w:r>
              <w:rPr>
                <w:noProof/>
                <w:webHidden/>
              </w:rPr>
            </w:r>
            <w:r>
              <w:rPr>
                <w:noProof/>
                <w:webHidden/>
              </w:rPr>
              <w:fldChar w:fldCharType="separate"/>
            </w:r>
            <w:r>
              <w:rPr>
                <w:noProof/>
                <w:webHidden/>
              </w:rPr>
              <w:t>12</w:t>
            </w:r>
            <w:r>
              <w:rPr>
                <w:noProof/>
                <w:webHidden/>
              </w:rPr>
              <w:fldChar w:fldCharType="end"/>
            </w:r>
          </w:hyperlink>
        </w:p>
        <w:p w14:paraId="619F2E1E" w14:textId="70D7D848" w:rsidR="000C2AA5" w:rsidRDefault="000C2AA5">
          <w:pPr>
            <w:pStyle w:val="TOC2"/>
            <w:tabs>
              <w:tab w:val="left" w:pos="960"/>
              <w:tab w:val="right" w:leader="dot" w:pos="9350"/>
            </w:tabs>
            <w:rPr>
              <w:noProof/>
              <w:kern w:val="2"/>
              <w:sz w:val="24"/>
              <w:szCs w:val="24"/>
              <w:lang w:eastAsia="en-GB"/>
              <w14:ligatures w14:val="standardContextual"/>
            </w:rPr>
          </w:pPr>
          <w:hyperlink w:anchor="_Toc228329391" w:history="1">
            <w:r w:rsidRPr="0004072A">
              <w:rPr>
                <w:rStyle w:val="Hyperlink"/>
                <w:noProof/>
              </w:rPr>
              <w:t>3.10</w:t>
            </w:r>
            <w:r>
              <w:rPr>
                <w:noProof/>
                <w:kern w:val="2"/>
                <w:sz w:val="24"/>
                <w:szCs w:val="24"/>
                <w:lang w:eastAsia="en-GB"/>
                <w14:ligatures w14:val="standardContextual"/>
              </w:rPr>
              <w:tab/>
            </w:r>
            <w:r w:rsidRPr="0004072A">
              <w:rPr>
                <w:rStyle w:val="Hyperlink"/>
                <w:noProof/>
              </w:rPr>
              <w:t>Testing</w:t>
            </w:r>
            <w:r>
              <w:rPr>
                <w:noProof/>
                <w:webHidden/>
              </w:rPr>
              <w:tab/>
            </w:r>
            <w:r>
              <w:rPr>
                <w:noProof/>
                <w:webHidden/>
              </w:rPr>
              <w:fldChar w:fldCharType="begin"/>
            </w:r>
            <w:r>
              <w:rPr>
                <w:noProof/>
                <w:webHidden/>
              </w:rPr>
              <w:instrText xml:space="preserve"> PAGEREF _Toc228329391 \h </w:instrText>
            </w:r>
            <w:r>
              <w:rPr>
                <w:noProof/>
                <w:webHidden/>
              </w:rPr>
            </w:r>
            <w:r>
              <w:rPr>
                <w:noProof/>
                <w:webHidden/>
              </w:rPr>
              <w:fldChar w:fldCharType="separate"/>
            </w:r>
            <w:r>
              <w:rPr>
                <w:noProof/>
                <w:webHidden/>
              </w:rPr>
              <w:t>13</w:t>
            </w:r>
            <w:r>
              <w:rPr>
                <w:noProof/>
                <w:webHidden/>
              </w:rPr>
              <w:fldChar w:fldCharType="end"/>
            </w:r>
          </w:hyperlink>
        </w:p>
        <w:p w14:paraId="32B91D46" w14:textId="14EE0924" w:rsidR="000C2AA5" w:rsidRDefault="000C2AA5">
          <w:pPr>
            <w:pStyle w:val="TOC1"/>
            <w:tabs>
              <w:tab w:val="left" w:pos="440"/>
              <w:tab w:val="right" w:leader="dot" w:pos="9350"/>
            </w:tabs>
            <w:rPr>
              <w:noProof/>
              <w:kern w:val="2"/>
              <w:sz w:val="24"/>
              <w:szCs w:val="24"/>
              <w:lang w:eastAsia="en-GB"/>
              <w14:ligatures w14:val="standardContextual"/>
            </w:rPr>
          </w:pPr>
          <w:hyperlink w:anchor="_Toc228329392" w:history="1">
            <w:r w:rsidRPr="0004072A">
              <w:rPr>
                <w:rStyle w:val="Hyperlink"/>
                <w:noProof/>
                <w:lang w:eastAsia="en-US"/>
              </w:rPr>
              <w:t>4</w:t>
            </w:r>
            <w:r>
              <w:rPr>
                <w:noProof/>
                <w:kern w:val="2"/>
                <w:sz w:val="24"/>
                <w:szCs w:val="24"/>
                <w:lang w:eastAsia="en-GB"/>
                <w14:ligatures w14:val="standardContextual"/>
              </w:rPr>
              <w:tab/>
            </w:r>
            <w:r w:rsidRPr="0004072A">
              <w:rPr>
                <w:rStyle w:val="Hyperlink"/>
                <w:noProof/>
              </w:rPr>
              <w:t>Discussion</w:t>
            </w:r>
            <w:r>
              <w:rPr>
                <w:noProof/>
                <w:webHidden/>
              </w:rPr>
              <w:tab/>
            </w:r>
            <w:r>
              <w:rPr>
                <w:noProof/>
                <w:webHidden/>
              </w:rPr>
              <w:fldChar w:fldCharType="begin"/>
            </w:r>
            <w:r>
              <w:rPr>
                <w:noProof/>
                <w:webHidden/>
              </w:rPr>
              <w:instrText xml:space="preserve"> PAGEREF _Toc228329392 \h </w:instrText>
            </w:r>
            <w:r>
              <w:rPr>
                <w:noProof/>
                <w:webHidden/>
              </w:rPr>
            </w:r>
            <w:r>
              <w:rPr>
                <w:noProof/>
                <w:webHidden/>
              </w:rPr>
              <w:fldChar w:fldCharType="separate"/>
            </w:r>
            <w:r>
              <w:rPr>
                <w:noProof/>
                <w:webHidden/>
              </w:rPr>
              <w:t>16</w:t>
            </w:r>
            <w:r>
              <w:rPr>
                <w:noProof/>
                <w:webHidden/>
              </w:rPr>
              <w:fldChar w:fldCharType="end"/>
            </w:r>
          </w:hyperlink>
        </w:p>
        <w:p w14:paraId="02A4E13F" w14:textId="067AD7F9" w:rsidR="000C2AA5" w:rsidRDefault="000C2AA5">
          <w:pPr>
            <w:pStyle w:val="TOC2"/>
            <w:tabs>
              <w:tab w:val="left" w:pos="960"/>
              <w:tab w:val="right" w:leader="dot" w:pos="9350"/>
            </w:tabs>
            <w:rPr>
              <w:noProof/>
              <w:kern w:val="2"/>
              <w:sz w:val="24"/>
              <w:szCs w:val="24"/>
              <w:lang w:eastAsia="en-GB"/>
              <w14:ligatures w14:val="standardContextual"/>
            </w:rPr>
          </w:pPr>
          <w:hyperlink w:anchor="_Toc228329393" w:history="1">
            <w:r w:rsidRPr="0004072A">
              <w:rPr>
                <w:rStyle w:val="Hyperlink"/>
                <w:rFonts w:eastAsia="Times New Roman"/>
                <w:noProof/>
                <w:lang w:eastAsia="en-US"/>
              </w:rPr>
              <w:t>4.1</w:t>
            </w:r>
            <w:r>
              <w:rPr>
                <w:noProof/>
                <w:kern w:val="2"/>
                <w:sz w:val="24"/>
                <w:szCs w:val="24"/>
                <w:lang w:eastAsia="en-GB"/>
                <w14:ligatures w14:val="standardContextual"/>
              </w:rPr>
              <w:tab/>
            </w:r>
            <w:r w:rsidRPr="0004072A">
              <w:rPr>
                <w:rStyle w:val="Hyperlink"/>
                <w:rFonts w:eastAsia="Times New Roman"/>
                <w:noProof/>
              </w:rPr>
              <w:t>General Discussion</w:t>
            </w:r>
            <w:r>
              <w:rPr>
                <w:noProof/>
                <w:webHidden/>
              </w:rPr>
              <w:tab/>
            </w:r>
            <w:r>
              <w:rPr>
                <w:noProof/>
                <w:webHidden/>
              </w:rPr>
              <w:fldChar w:fldCharType="begin"/>
            </w:r>
            <w:r>
              <w:rPr>
                <w:noProof/>
                <w:webHidden/>
              </w:rPr>
              <w:instrText xml:space="preserve"> PAGEREF _Toc228329393 \h </w:instrText>
            </w:r>
            <w:r>
              <w:rPr>
                <w:noProof/>
                <w:webHidden/>
              </w:rPr>
            </w:r>
            <w:r>
              <w:rPr>
                <w:noProof/>
                <w:webHidden/>
              </w:rPr>
              <w:fldChar w:fldCharType="separate"/>
            </w:r>
            <w:r>
              <w:rPr>
                <w:noProof/>
                <w:webHidden/>
              </w:rPr>
              <w:t>16</w:t>
            </w:r>
            <w:r>
              <w:rPr>
                <w:noProof/>
                <w:webHidden/>
              </w:rPr>
              <w:fldChar w:fldCharType="end"/>
            </w:r>
          </w:hyperlink>
        </w:p>
        <w:p w14:paraId="0A61E710" w14:textId="182F71AE" w:rsidR="000C2AA5" w:rsidRDefault="000C2AA5">
          <w:pPr>
            <w:pStyle w:val="TOC3"/>
            <w:tabs>
              <w:tab w:val="left" w:pos="1200"/>
              <w:tab w:val="right" w:leader="dot" w:pos="9350"/>
            </w:tabs>
            <w:rPr>
              <w:noProof/>
              <w:kern w:val="2"/>
              <w:sz w:val="24"/>
              <w:szCs w:val="24"/>
              <w:lang w:eastAsia="en-GB"/>
              <w14:ligatures w14:val="standardContextual"/>
            </w:rPr>
          </w:pPr>
          <w:hyperlink w:anchor="_Toc228329394" w:history="1">
            <w:r w:rsidRPr="0004072A">
              <w:rPr>
                <w:rStyle w:val="Hyperlink"/>
                <w:noProof/>
              </w:rPr>
              <w:t>4.1.1</w:t>
            </w:r>
            <w:r>
              <w:rPr>
                <w:noProof/>
                <w:kern w:val="2"/>
                <w:sz w:val="24"/>
                <w:szCs w:val="24"/>
                <w:lang w:eastAsia="en-GB"/>
                <w14:ligatures w14:val="standardContextual"/>
              </w:rPr>
              <w:tab/>
            </w:r>
            <w:r w:rsidRPr="0004072A">
              <w:rPr>
                <w:rStyle w:val="Hyperlink"/>
                <w:noProof/>
              </w:rPr>
              <w:t>File Hashing</w:t>
            </w:r>
            <w:r>
              <w:rPr>
                <w:noProof/>
                <w:webHidden/>
              </w:rPr>
              <w:tab/>
            </w:r>
            <w:r>
              <w:rPr>
                <w:noProof/>
                <w:webHidden/>
              </w:rPr>
              <w:fldChar w:fldCharType="begin"/>
            </w:r>
            <w:r>
              <w:rPr>
                <w:noProof/>
                <w:webHidden/>
              </w:rPr>
              <w:instrText xml:space="preserve"> PAGEREF _Toc228329394 \h </w:instrText>
            </w:r>
            <w:r>
              <w:rPr>
                <w:noProof/>
                <w:webHidden/>
              </w:rPr>
            </w:r>
            <w:r>
              <w:rPr>
                <w:noProof/>
                <w:webHidden/>
              </w:rPr>
              <w:fldChar w:fldCharType="separate"/>
            </w:r>
            <w:r>
              <w:rPr>
                <w:noProof/>
                <w:webHidden/>
              </w:rPr>
              <w:t>16</w:t>
            </w:r>
            <w:r>
              <w:rPr>
                <w:noProof/>
                <w:webHidden/>
              </w:rPr>
              <w:fldChar w:fldCharType="end"/>
            </w:r>
          </w:hyperlink>
        </w:p>
        <w:p w14:paraId="68E9F4A1" w14:textId="0FD74FE0" w:rsidR="000C2AA5" w:rsidRDefault="000C2AA5">
          <w:pPr>
            <w:pStyle w:val="TOC3"/>
            <w:tabs>
              <w:tab w:val="left" w:pos="1200"/>
              <w:tab w:val="right" w:leader="dot" w:pos="9350"/>
            </w:tabs>
            <w:rPr>
              <w:noProof/>
              <w:kern w:val="2"/>
              <w:sz w:val="24"/>
              <w:szCs w:val="24"/>
              <w:lang w:eastAsia="en-GB"/>
              <w14:ligatures w14:val="standardContextual"/>
            </w:rPr>
          </w:pPr>
          <w:hyperlink w:anchor="_Toc228329395" w:history="1">
            <w:r w:rsidRPr="0004072A">
              <w:rPr>
                <w:rStyle w:val="Hyperlink"/>
                <w:noProof/>
              </w:rPr>
              <w:t>4.1.2</w:t>
            </w:r>
            <w:r>
              <w:rPr>
                <w:noProof/>
                <w:kern w:val="2"/>
                <w:sz w:val="24"/>
                <w:szCs w:val="24"/>
                <w:lang w:eastAsia="en-GB"/>
                <w14:ligatures w14:val="standardContextual"/>
              </w:rPr>
              <w:tab/>
            </w:r>
            <w:r w:rsidRPr="0004072A">
              <w:rPr>
                <w:rStyle w:val="Hyperlink"/>
                <w:noProof/>
              </w:rPr>
              <w:t>Querying VirusTotal</w:t>
            </w:r>
            <w:r>
              <w:rPr>
                <w:noProof/>
                <w:webHidden/>
              </w:rPr>
              <w:tab/>
            </w:r>
            <w:r>
              <w:rPr>
                <w:noProof/>
                <w:webHidden/>
              </w:rPr>
              <w:fldChar w:fldCharType="begin"/>
            </w:r>
            <w:r>
              <w:rPr>
                <w:noProof/>
                <w:webHidden/>
              </w:rPr>
              <w:instrText xml:space="preserve"> PAGEREF _Toc228329395 \h </w:instrText>
            </w:r>
            <w:r>
              <w:rPr>
                <w:noProof/>
                <w:webHidden/>
              </w:rPr>
            </w:r>
            <w:r>
              <w:rPr>
                <w:noProof/>
                <w:webHidden/>
              </w:rPr>
              <w:fldChar w:fldCharType="separate"/>
            </w:r>
            <w:r>
              <w:rPr>
                <w:noProof/>
                <w:webHidden/>
              </w:rPr>
              <w:t>16</w:t>
            </w:r>
            <w:r>
              <w:rPr>
                <w:noProof/>
                <w:webHidden/>
              </w:rPr>
              <w:fldChar w:fldCharType="end"/>
            </w:r>
          </w:hyperlink>
        </w:p>
        <w:p w14:paraId="725AAE93" w14:textId="30546DC8" w:rsidR="000C2AA5" w:rsidRDefault="000C2AA5">
          <w:pPr>
            <w:pStyle w:val="TOC3"/>
            <w:tabs>
              <w:tab w:val="left" w:pos="1200"/>
              <w:tab w:val="right" w:leader="dot" w:pos="9350"/>
            </w:tabs>
            <w:rPr>
              <w:noProof/>
              <w:kern w:val="2"/>
              <w:sz w:val="24"/>
              <w:szCs w:val="24"/>
              <w:lang w:eastAsia="en-GB"/>
              <w14:ligatures w14:val="standardContextual"/>
            </w:rPr>
          </w:pPr>
          <w:hyperlink w:anchor="_Toc228329396" w:history="1">
            <w:r w:rsidRPr="0004072A">
              <w:rPr>
                <w:rStyle w:val="Hyperlink"/>
                <w:noProof/>
              </w:rPr>
              <w:t>4.1.3</w:t>
            </w:r>
            <w:r>
              <w:rPr>
                <w:noProof/>
                <w:kern w:val="2"/>
                <w:sz w:val="24"/>
                <w:szCs w:val="24"/>
                <w:lang w:eastAsia="en-GB"/>
                <w14:ligatures w14:val="standardContextual"/>
              </w:rPr>
              <w:tab/>
            </w:r>
            <w:r w:rsidRPr="0004072A">
              <w:rPr>
                <w:rStyle w:val="Hyperlink"/>
                <w:noProof/>
              </w:rPr>
              <w:t>Extracting Strings</w:t>
            </w:r>
            <w:r>
              <w:rPr>
                <w:noProof/>
                <w:webHidden/>
              </w:rPr>
              <w:tab/>
            </w:r>
            <w:r>
              <w:rPr>
                <w:noProof/>
                <w:webHidden/>
              </w:rPr>
              <w:fldChar w:fldCharType="begin"/>
            </w:r>
            <w:r>
              <w:rPr>
                <w:noProof/>
                <w:webHidden/>
              </w:rPr>
              <w:instrText xml:space="preserve"> PAGEREF _Toc228329396 \h </w:instrText>
            </w:r>
            <w:r>
              <w:rPr>
                <w:noProof/>
                <w:webHidden/>
              </w:rPr>
            </w:r>
            <w:r>
              <w:rPr>
                <w:noProof/>
                <w:webHidden/>
              </w:rPr>
              <w:fldChar w:fldCharType="separate"/>
            </w:r>
            <w:r>
              <w:rPr>
                <w:noProof/>
                <w:webHidden/>
              </w:rPr>
              <w:t>16</w:t>
            </w:r>
            <w:r>
              <w:rPr>
                <w:noProof/>
                <w:webHidden/>
              </w:rPr>
              <w:fldChar w:fldCharType="end"/>
            </w:r>
          </w:hyperlink>
        </w:p>
        <w:p w14:paraId="1BE8361D" w14:textId="6C5DD2AC" w:rsidR="000C2AA5" w:rsidRDefault="000C2AA5">
          <w:pPr>
            <w:pStyle w:val="TOC3"/>
            <w:tabs>
              <w:tab w:val="left" w:pos="1200"/>
              <w:tab w:val="right" w:leader="dot" w:pos="9350"/>
            </w:tabs>
            <w:rPr>
              <w:noProof/>
              <w:kern w:val="2"/>
              <w:sz w:val="24"/>
              <w:szCs w:val="24"/>
              <w:lang w:eastAsia="en-GB"/>
              <w14:ligatures w14:val="standardContextual"/>
            </w:rPr>
          </w:pPr>
          <w:hyperlink w:anchor="_Toc228329397" w:history="1">
            <w:r w:rsidRPr="0004072A">
              <w:rPr>
                <w:rStyle w:val="Hyperlink"/>
                <w:noProof/>
              </w:rPr>
              <w:t>4.1.4</w:t>
            </w:r>
            <w:r>
              <w:rPr>
                <w:noProof/>
                <w:kern w:val="2"/>
                <w:sz w:val="24"/>
                <w:szCs w:val="24"/>
                <w:lang w:eastAsia="en-GB"/>
                <w14:ligatures w14:val="standardContextual"/>
              </w:rPr>
              <w:tab/>
            </w:r>
            <w:r w:rsidRPr="0004072A">
              <w:rPr>
                <w:rStyle w:val="Hyperlink"/>
                <w:noProof/>
              </w:rPr>
              <w:t>Extracting DLL’s</w:t>
            </w:r>
            <w:r>
              <w:rPr>
                <w:noProof/>
                <w:webHidden/>
              </w:rPr>
              <w:tab/>
            </w:r>
            <w:r>
              <w:rPr>
                <w:noProof/>
                <w:webHidden/>
              </w:rPr>
              <w:fldChar w:fldCharType="begin"/>
            </w:r>
            <w:r>
              <w:rPr>
                <w:noProof/>
                <w:webHidden/>
              </w:rPr>
              <w:instrText xml:space="preserve"> PAGEREF _Toc228329397 \h </w:instrText>
            </w:r>
            <w:r>
              <w:rPr>
                <w:noProof/>
                <w:webHidden/>
              </w:rPr>
            </w:r>
            <w:r>
              <w:rPr>
                <w:noProof/>
                <w:webHidden/>
              </w:rPr>
              <w:fldChar w:fldCharType="separate"/>
            </w:r>
            <w:r>
              <w:rPr>
                <w:noProof/>
                <w:webHidden/>
              </w:rPr>
              <w:t>17</w:t>
            </w:r>
            <w:r>
              <w:rPr>
                <w:noProof/>
                <w:webHidden/>
              </w:rPr>
              <w:fldChar w:fldCharType="end"/>
            </w:r>
          </w:hyperlink>
        </w:p>
        <w:p w14:paraId="3670C1FD" w14:textId="3E4CE49A" w:rsidR="000C2AA5" w:rsidRDefault="000C2AA5">
          <w:pPr>
            <w:pStyle w:val="TOC3"/>
            <w:tabs>
              <w:tab w:val="left" w:pos="1200"/>
              <w:tab w:val="right" w:leader="dot" w:pos="9350"/>
            </w:tabs>
            <w:rPr>
              <w:noProof/>
              <w:kern w:val="2"/>
              <w:sz w:val="24"/>
              <w:szCs w:val="24"/>
              <w:lang w:eastAsia="en-GB"/>
              <w14:ligatures w14:val="standardContextual"/>
            </w:rPr>
          </w:pPr>
          <w:hyperlink w:anchor="_Toc228329398" w:history="1">
            <w:r w:rsidRPr="0004072A">
              <w:rPr>
                <w:rStyle w:val="Hyperlink"/>
                <w:noProof/>
              </w:rPr>
              <w:t>4.1.5</w:t>
            </w:r>
            <w:r>
              <w:rPr>
                <w:noProof/>
                <w:kern w:val="2"/>
                <w:sz w:val="24"/>
                <w:szCs w:val="24"/>
                <w:lang w:eastAsia="en-GB"/>
                <w14:ligatures w14:val="standardContextual"/>
              </w:rPr>
              <w:tab/>
            </w:r>
            <w:r w:rsidRPr="0004072A">
              <w:rPr>
                <w:rStyle w:val="Hyperlink"/>
                <w:noProof/>
              </w:rPr>
              <w:t>Packing Detection</w:t>
            </w:r>
            <w:r>
              <w:rPr>
                <w:noProof/>
                <w:webHidden/>
              </w:rPr>
              <w:tab/>
            </w:r>
            <w:r>
              <w:rPr>
                <w:noProof/>
                <w:webHidden/>
              </w:rPr>
              <w:fldChar w:fldCharType="begin"/>
            </w:r>
            <w:r>
              <w:rPr>
                <w:noProof/>
                <w:webHidden/>
              </w:rPr>
              <w:instrText xml:space="preserve"> PAGEREF _Toc228329398 \h </w:instrText>
            </w:r>
            <w:r>
              <w:rPr>
                <w:noProof/>
                <w:webHidden/>
              </w:rPr>
            </w:r>
            <w:r>
              <w:rPr>
                <w:noProof/>
                <w:webHidden/>
              </w:rPr>
              <w:fldChar w:fldCharType="separate"/>
            </w:r>
            <w:r>
              <w:rPr>
                <w:noProof/>
                <w:webHidden/>
              </w:rPr>
              <w:t>17</w:t>
            </w:r>
            <w:r>
              <w:rPr>
                <w:noProof/>
                <w:webHidden/>
              </w:rPr>
              <w:fldChar w:fldCharType="end"/>
            </w:r>
          </w:hyperlink>
        </w:p>
        <w:p w14:paraId="1ECEDD61" w14:textId="1818E22F" w:rsidR="000C2AA5" w:rsidRDefault="000C2AA5">
          <w:pPr>
            <w:pStyle w:val="TOC3"/>
            <w:tabs>
              <w:tab w:val="left" w:pos="1200"/>
              <w:tab w:val="right" w:leader="dot" w:pos="9350"/>
            </w:tabs>
            <w:rPr>
              <w:noProof/>
              <w:kern w:val="2"/>
              <w:sz w:val="24"/>
              <w:szCs w:val="24"/>
              <w:lang w:eastAsia="en-GB"/>
              <w14:ligatures w14:val="standardContextual"/>
            </w:rPr>
          </w:pPr>
          <w:hyperlink w:anchor="_Toc228329399" w:history="1">
            <w:r w:rsidRPr="0004072A">
              <w:rPr>
                <w:rStyle w:val="Hyperlink"/>
                <w:noProof/>
              </w:rPr>
              <w:t>4.1.6</w:t>
            </w:r>
            <w:r>
              <w:rPr>
                <w:noProof/>
                <w:kern w:val="2"/>
                <w:sz w:val="24"/>
                <w:szCs w:val="24"/>
                <w:lang w:eastAsia="en-GB"/>
                <w14:ligatures w14:val="standardContextual"/>
              </w:rPr>
              <w:tab/>
            </w:r>
            <w:r w:rsidRPr="0004072A">
              <w:rPr>
                <w:rStyle w:val="Hyperlink"/>
                <w:noProof/>
              </w:rPr>
              <w:t>Uploading files</w:t>
            </w:r>
            <w:r>
              <w:rPr>
                <w:noProof/>
                <w:webHidden/>
              </w:rPr>
              <w:tab/>
            </w:r>
            <w:r>
              <w:rPr>
                <w:noProof/>
                <w:webHidden/>
              </w:rPr>
              <w:fldChar w:fldCharType="begin"/>
            </w:r>
            <w:r>
              <w:rPr>
                <w:noProof/>
                <w:webHidden/>
              </w:rPr>
              <w:instrText xml:space="preserve"> PAGEREF _Toc228329399 \h </w:instrText>
            </w:r>
            <w:r>
              <w:rPr>
                <w:noProof/>
                <w:webHidden/>
              </w:rPr>
            </w:r>
            <w:r>
              <w:rPr>
                <w:noProof/>
                <w:webHidden/>
              </w:rPr>
              <w:fldChar w:fldCharType="separate"/>
            </w:r>
            <w:r>
              <w:rPr>
                <w:noProof/>
                <w:webHidden/>
              </w:rPr>
              <w:t>17</w:t>
            </w:r>
            <w:r>
              <w:rPr>
                <w:noProof/>
                <w:webHidden/>
              </w:rPr>
              <w:fldChar w:fldCharType="end"/>
            </w:r>
          </w:hyperlink>
        </w:p>
        <w:p w14:paraId="010F9D3F" w14:textId="4A5AEE92" w:rsidR="000C2AA5" w:rsidRDefault="000C2AA5">
          <w:pPr>
            <w:pStyle w:val="TOC3"/>
            <w:tabs>
              <w:tab w:val="left" w:pos="1200"/>
              <w:tab w:val="right" w:leader="dot" w:pos="9350"/>
            </w:tabs>
            <w:rPr>
              <w:noProof/>
              <w:kern w:val="2"/>
              <w:sz w:val="24"/>
              <w:szCs w:val="24"/>
              <w:lang w:eastAsia="en-GB"/>
              <w14:ligatures w14:val="standardContextual"/>
            </w:rPr>
          </w:pPr>
          <w:hyperlink w:anchor="_Toc228329400" w:history="1">
            <w:r w:rsidRPr="0004072A">
              <w:rPr>
                <w:rStyle w:val="Hyperlink"/>
                <w:noProof/>
              </w:rPr>
              <w:t>4.1.7</w:t>
            </w:r>
            <w:r>
              <w:rPr>
                <w:noProof/>
                <w:kern w:val="2"/>
                <w:sz w:val="24"/>
                <w:szCs w:val="24"/>
                <w:lang w:eastAsia="en-GB"/>
                <w14:ligatures w14:val="standardContextual"/>
              </w:rPr>
              <w:tab/>
            </w:r>
            <w:r w:rsidRPr="0004072A">
              <w:rPr>
                <w:rStyle w:val="Hyperlink"/>
                <w:noProof/>
              </w:rPr>
              <w:t>Writing to file</w:t>
            </w:r>
            <w:r>
              <w:rPr>
                <w:noProof/>
                <w:webHidden/>
              </w:rPr>
              <w:tab/>
            </w:r>
            <w:r>
              <w:rPr>
                <w:noProof/>
                <w:webHidden/>
              </w:rPr>
              <w:fldChar w:fldCharType="begin"/>
            </w:r>
            <w:r>
              <w:rPr>
                <w:noProof/>
                <w:webHidden/>
              </w:rPr>
              <w:instrText xml:space="preserve"> PAGEREF _Toc228329400 \h </w:instrText>
            </w:r>
            <w:r>
              <w:rPr>
                <w:noProof/>
                <w:webHidden/>
              </w:rPr>
            </w:r>
            <w:r>
              <w:rPr>
                <w:noProof/>
                <w:webHidden/>
              </w:rPr>
              <w:fldChar w:fldCharType="separate"/>
            </w:r>
            <w:r>
              <w:rPr>
                <w:noProof/>
                <w:webHidden/>
              </w:rPr>
              <w:t>17</w:t>
            </w:r>
            <w:r>
              <w:rPr>
                <w:noProof/>
                <w:webHidden/>
              </w:rPr>
              <w:fldChar w:fldCharType="end"/>
            </w:r>
          </w:hyperlink>
        </w:p>
        <w:p w14:paraId="4F10268B" w14:textId="362C3AC3" w:rsidR="000C2AA5" w:rsidRDefault="000C2AA5">
          <w:pPr>
            <w:pStyle w:val="TOC3"/>
            <w:tabs>
              <w:tab w:val="left" w:pos="1200"/>
              <w:tab w:val="right" w:leader="dot" w:pos="9350"/>
            </w:tabs>
            <w:rPr>
              <w:noProof/>
              <w:kern w:val="2"/>
              <w:sz w:val="24"/>
              <w:szCs w:val="24"/>
              <w:lang w:eastAsia="en-GB"/>
              <w14:ligatures w14:val="standardContextual"/>
            </w:rPr>
          </w:pPr>
          <w:hyperlink w:anchor="_Toc228329401" w:history="1">
            <w:r w:rsidRPr="0004072A">
              <w:rPr>
                <w:rStyle w:val="Hyperlink"/>
                <w:noProof/>
              </w:rPr>
              <w:t>4.1.8</w:t>
            </w:r>
            <w:r>
              <w:rPr>
                <w:noProof/>
                <w:kern w:val="2"/>
                <w:sz w:val="24"/>
                <w:szCs w:val="24"/>
                <w:lang w:eastAsia="en-GB"/>
                <w14:ligatures w14:val="standardContextual"/>
              </w:rPr>
              <w:tab/>
            </w:r>
            <w:r w:rsidRPr="0004072A">
              <w:rPr>
                <w:rStyle w:val="Hyperlink"/>
                <w:noProof/>
              </w:rPr>
              <w:t>Command-line interface</w:t>
            </w:r>
            <w:r>
              <w:rPr>
                <w:noProof/>
                <w:webHidden/>
              </w:rPr>
              <w:tab/>
            </w:r>
            <w:r>
              <w:rPr>
                <w:noProof/>
                <w:webHidden/>
              </w:rPr>
              <w:fldChar w:fldCharType="begin"/>
            </w:r>
            <w:r>
              <w:rPr>
                <w:noProof/>
                <w:webHidden/>
              </w:rPr>
              <w:instrText xml:space="preserve"> PAGEREF _Toc228329401 \h </w:instrText>
            </w:r>
            <w:r>
              <w:rPr>
                <w:noProof/>
                <w:webHidden/>
              </w:rPr>
            </w:r>
            <w:r>
              <w:rPr>
                <w:noProof/>
                <w:webHidden/>
              </w:rPr>
              <w:fldChar w:fldCharType="separate"/>
            </w:r>
            <w:r>
              <w:rPr>
                <w:noProof/>
                <w:webHidden/>
              </w:rPr>
              <w:t>17</w:t>
            </w:r>
            <w:r>
              <w:rPr>
                <w:noProof/>
                <w:webHidden/>
              </w:rPr>
              <w:fldChar w:fldCharType="end"/>
            </w:r>
          </w:hyperlink>
        </w:p>
        <w:p w14:paraId="39A3863A" w14:textId="2AF2380D" w:rsidR="000C2AA5" w:rsidRDefault="000C2AA5">
          <w:pPr>
            <w:pStyle w:val="TOC3"/>
            <w:tabs>
              <w:tab w:val="left" w:pos="1200"/>
              <w:tab w:val="right" w:leader="dot" w:pos="9350"/>
            </w:tabs>
            <w:rPr>
              <w:noProof/>
              <w:kern w:val="2"/>
              <w:sz w:val="24"/>
              <w:szCs w:val="24"/>
              <w:lang w:eastAsia="en-GB"/>
              <w14:ligatures w14:val="standardContextual"/>
            </w:rPr>
          </w:pPr>
          <w:hyperlink w:anchor="_Toc228329402" w:history="1">
            <w:r w:rsidRPr="0004072A">
              <w:rPr>
                <w:rStyle w:val="Hyperlink"/>
                <w:noProof/>
              </w:rPr>
              <w:t>4.1.9</w:t>
            </w:r>
            <w:r>
              <w:rPr>
                <w:noProof/>
                <w:kern w:val="2"/>
                <w:sz w:val="24"/>
                <w:szCs w:val="24"/>
                <w:lang w:eastAsia="en-GB"/>
                <w14:ligatures w14:val="standardContextual"/>
              </w:rPr>
              <w:tab/>
            </w:r>
            <w:r w:rsidRPr="0004072A">
              <w:rPr>
                <w:rStyle w:val="Hyperlink"/>
                <w:noProof/>
              </w:rPr>
              <w:t>Testing</w:t>
            </w:r>
            <w:r>
              <w:rPr>
                <w:noProof/>
                <w:webHidden/>
              </w:rPr>
              <w:tab/>
            </w:r>
            <w:r>
              <w:rPr>
                <w:noProof/>
                <w:webHidden/>
              </w:rPr>
              <w:fldChar w:fldCharType="begin"/>
            </w:r>
            <w:r>
              <w:rPr>
                <w:noProof/>
                <w:webHidden/>
              </w:rPr>
              <w:instrText xml:space="preserve"> PAGEREF _Toc228329402 \h </w:instrText>
            </w:r>
            <w:r>
              <w:rPr>
                <w:noProof/>
                <w:webHidden/>
              </w:rPr>
            </w:r>
            <w:r>
              <w:rPr>
                <w:noProof/>
                <w:webHidden/>
              </w:rPr>
              <w:fldChar w:fldCharType="separate"/>
            </w:r>
            <w:r>
              <w:rPr>
                <w:noProof/>
                <w:webHidden/>
              </w:rPr>
              <w:t>18</w:t>
            </w:r>
            <w:r>
              <w:rPr>
                <w:noProof/>
                <w:webHidden/>
              </w:rPr>
              <w:fldChar w:fldCharType="end"/>
            </w:r>
          </w:hyperlink>
        </w:p>
        <w:p w14:paraId="51613B4E" w14:textId="749B6221" w:rsidR="000C2AA5" w:rsidRDefault="000C2AA5">
          <w:pPr>
            <w:pStyle w:val="TOC2"/>
            <w:tabs>
              <w:tab w:val="left" w:pos="960"/>
              <w:tab w:val="right" w:leader="dot" w:pos="9350"/>
            </w:tabs>
            <w:rPr>
              <w:noProof/>
              <w:kern w:val="2"/>
              <w:sz w:val="24"/>
              <w:szCs w:val="24"/>
              <w:lang w:eastAsia="en-GB"/>
              <w14:ligatures w14:val="standardContextual"/>
            </w:rPr>
          </w:pPr>
          <w:hyperlink w:anchor="_Toc228329403" w:history="1">
            <w:r w:rsidRPr="0004072A">
              <w:rPr>
                <w:rStyle w:val="Hyperlink"/>
                <w:rFonts w:eastAsia="Times New Roman"/>
                <w:noProof/>
                <w:lang w:eastAsia="en-US"/>
              </w:rPr>
              <w:t>4.2</w:t>
            </w:r>
            <w:r>
              <w:rPr>
                <w:noProof/>
                <w:kern w:val="2"/>
                <w:sz w:val="24"/>
                <w:szCs w:val="24"/>
                <w:lang w:eastAsia="en-GB"/>
                <w14:ligatures w14:val="standardContextual"/>
              </w:rPr>
              <w:tab/>
            </w:r>
            <w:r w:rsidRPr="0004072A">
              <w:rPr>
                <w:rStyle w:val="Hyperlink"/>
                <w:rFonts w:eastAsia="Times New Roman"/>
                <w:noProof/>
              </w:rPr>
              <w:t>Future Work</w:t>
            </w:r>
            <w:r>
              <w:rPr>
                <w:noProof/>
                <w:webHidden/>
              </w:rPr>
              <w:tab/>
            </w:r>
            <w:r>
              <w:rPr>
                <w:noProof/>
                <w:webHidden/>
              </w:rPr>
              <w:fldChar w:fldCharType="begin"/>
            </w:r>
            <w:r>
              <w:rPr>
                <w:noProof/>
                <w:webHidden/>
              </w:rPr>
              <w:instrText xml:space="preserve"> PAGEREF _Toc228329403 \h </w:instrText>
            </w:r>
            <w:r>
              <w:rPr>
                <w:noProof/>
                <w:webHidden/>
              </w:rPr>
            </w:r>
            <w:r>
              <w:rPr>
                <w:noProof/>
                <w:webHidden/>
              </w:rPr>
              <w:fldChar w:fldCharType="separate"/>
            </w:r>
            <w:r>
              <w:rPr>
                <w:noProof/>
                <w:webHidden/>
              </w:rPr>
              <w:t>18</w:t>
            </w:r>
            <w:r>
              <w:rPr>
                <w:noProof/>
                <w:webHidden/>
              </w:rPr>
              <w:fldChar w:fldCharType="end"/>
            </w:r>
          </w:hyperlink>
        </w:p>
        <w:p w14:paraId="1A2D102E" w14:textId="7C77B5C9" w:rsidR="000C2AA5" w:rsidRDefault="000C2AA5">
          <w:pPr>
            <w:pStyle w:val="TOC1"/>
            <w:tabs>
              <w:tab w:val="right" w:leader="dot" w:pos="9350"/>
            </w:tabs>
            <w:rPr>
              <w:noProof/>
              <w:kern w:val="2"/>
              <w:sz w:val="24"/>
              <w:szCs w:val="24"/>
              <w:lang w:eastAsia="en-GB"/>
              <w14:ligatures w14:val="standardContextual"/>
            </w:rPr>
          </w:pPr>
          <w:hyperlink w:anchor="_Toc228329404" w:history="1">
            <w:r w:rsidRPr="0004072A">
              <w:rPr>
                <w:rStyle w:val="Hyperlink"/>
                <w:noProof/>
              </w:rPr>
              <w:t>References</w:t>
            </w:r>
            <w:r>
              <w:rPr>
                <w:noProof/>
                <w:webHidden/>
              </w:rPr>
              <w:tab/>
            </w:r>
            <w:r>
              <w:rPr>
                <w:noProof/>
                <w:webHidden/>
              </w:rPr>
              <w:fldChar w:fldCharType="begin"/>
            </w:r>
            <w:r>
              <w:rPr>
                <w:noProof/>
                <w:webHidden/>
              </w:rPr>
              <w:instrText xml:space="preserve"> PAGEREF _Toc228329404 \h </w:instrText>
            </w:r>
            <w:r>
              <w:rPr>
                <w:noProof/>
                <w:webHidden/>
              </w:rPr>
            </w:r>
            <w:r>
              <w:rPr>
                <w:noProof/>
                <w:webHidden/>
              </w:rPr>
              <w:fldChar w:fldCharType="separate"/>
            </w:r>
            <w:r>
              <w:rPr>
                <w:noProof/>
                <w:webHidden/>
              </w:rPr>
              <w:t>19</w:t>
            </w:r>
            <w:r>
              <w:rPr>
                <w:noProof/>
                <w:webHidden/>
              </w:rPr>
              <w:fldChar w:fldCharType="end"/>
            </w:r>
          </w:hyperlink>
        </w:p>
        <w:p w14:paraId="4DD27D51" w14:textId="04B2EB26" w:rsidR="000C2AA5" w:rsidRDefault="000C2AA5">
          <w:pPr>
            <w:pStyle w:val="TOC1"/>
            <w:tabs>
              <w:tab w:val="right" w:leader="dot" w:pos="9350"/>
            </w:tabs>
            <w:rPr>
              <w:noProof/>
              <w:kern w:val="2"/>
              <w:sz w:val="24"/>
              <w:szCs w:val="24"/>
              <w:lang w:eastAsia="en-GB"/>
              <w14:ligatures w14:val="standardContextual"/>
            </w:rPr>
          </w:pPr>
          <w:hyperlink w:anchor="_Toc228329405" w:history="1">
            <w:r w:rsidRPr="0004072A">
              <w:rPr>
                <w:rStyle w:val="Hyperlink"/>
                <w:noProof/>
              </w:rPr>
              <w:t>Appendices</w:t>
            </w:r>
            <w:r>
              <w:rPr>
                <w:noProof/>
                <w:webHidden/>
              </w:rPr>
              <w:tab/>
            </w:r>
            <w:r>
              <w:rPr>
                <w:noProof/>
                <w:webHidden/>
              </w:rPr>
              <w:fldChar w:fldCharType="begin"/>
            </w:r>
            <w:r>
              <w:rPr>
                <w:noProof/>
                <w:webHidden/>
              </w:rPr>
              <w:instrText xml:space="preserve"> PAGEREF _Toc228329405 \h </w:instrText>
            </w:r>
            <w:r>
              <w:rPr>
                <w:noProof/>
                <w:webHidden/>
              </w:rPr>
            </w:r>
            <w:r>
              <w:rPr>
                <w:noProof/>
                <w:webHidden/>
              </w:rPr>
              <w:fldChar w:fldCharType="separate"/>
            </w:r>
            <w:r>
              <w:rPr>
                <w:noProof/>
                <w:webHidden/>
              </w:rPr>
              <w:t>21</w:t>
            </w:r>
            <w:r>
              <w:rPr>
                <w:noProof/>
                <w:webHidden/>
              </w:rPr>
              <w:fldChar w:fldCharType="end"/>
            </w:r>
          </w:hyperlink>
        </w:p>
        <w:p w14:paraId="1F1E66A4" w14:textId="45CF9195" w:rsidR="000C2AA5" w:rsidRDefault="000C2AA5">
          <w:pPr>
            <w:pStyle w:val="TOC2"/>
            <w:tabs>
              <w:tab w:val="right" w:leader="dot" w:pos="9350"/>
            </w:tabs>
            <w:rPr>
              <w:noProof/>
              <w:kern w:val="2"/>
              <w:sz w:val="24"/>
              <w:szCs w:val="24"/>
              <w:lang w:eastAsia="en-GB"/>
              <w14:ligatures w14:val="standardContextual"/>
            </w:rPr>
          </w:pPr>
          <w:hyperlink w:anchor="_Toc228329406" w:history="1">
            <w:r w:rsidRPr="0004072A">
              <w:rPr>
                <w:rStyle w:val="Hyperlink"/>
                <w:noProof/>
              </w:rPr>
              <w:t>Appendix A – Contents of output files for testing</w:t>
            </w:r>
            <w:r>
              <w:rPr>
                <w:noProof/>
                <w:webHidden/>
              </w:rPr>
              <w:tab/>
            </w:r>
            <w:r>
              <w:rPr>
                <w:noProof/>
                <w:webHidden/>
              </w:rPr>
              <w:fldChar w:fldCharType="begin"/>
            </w:r>
            <w:r>
              <w:rPr>
                <w:noProof/>
                <w:webHidden/>
              </w:rPr>
              <w:instrText xml:space="preserve"> PAGEREF _Toc228329406 \h </w:instrText>
            </w:r>
            <w:r>
              <w:rPr>
                <w:noProof/>
                <w:webHidden/>
              </w:rPr>
            </w:r>
            <w:r>
              <w:rPr>
                <w:noProof/>
                <w:webHidden/>
              </w:rPr>
              <w:fldChar w:fldCharType="separate"/>
            </w:r>
            <w:r>
              <w:rPr>
                <w:noProof/>
                <w:webHidden/>
              </w:rPr>
              <w:t>21</w:t>
            </w:r>
            <w:r>
              <w:rPr>
                <w:noProof/>
                <w:webHidden/>
              </w:rPr>
              <w:fldChar w:fldCharType="end"/>
            </w:r>
          </w:hyperlink>
        </w:p>
        <w:p w14:paraId="6C546FBA" w14:textId="6CD28C15" w:rsidR="000C2AA5" w:rsidRDefault="000C2AA5">
          <w:pPr>
            <w:pStyle w:val="TOC3"/>
            <w:tabs>
              <w:tab w:val="left" w:pos="1200"/>
              <w:tab w:val="right" w:leader="dot" w:pos="9350"/>
            </w:tabs>
            <w:rPr>
              <w:noProof/>
              <w:kern w:val="2"/>
              <w:sz w:val="24"/>
              <w:szCs w:val="24"/>
              <w:lang w:eastAsia="en-GB"/>
              <w14:ligatures w14:val="standardContextual"/>
            </w:rPr>
          </w:pPr>
          <w:hyperlink w:anchor="_Toc228329407" w:history="1">
            <w:r w:rsidRPr="0004072A">
              <w:rPr>
                <w:rStyle w:val="Hyperlink"/>
                <w:noProof/>
              </w:rPr>
              <w:t>4.2.1</w:t>
            </w:r>
            <w:r>
              <w:rPr>
                <w:noProof/>
                <w:kern w:val="2"/>
                <w:sz w:val="24"/>
                <w:szCs w:val="24"/>
                <w:lang w:eastAsia="en-GB"/>
                <w14:ligatures w14:val="standardContextual"/>
              </w:rPr>
              <w:tab/>
            </w:r>
            <w:r w:rsidRPr="0004072A">
              <w:rPr>
                <w:rStyle w:val="Hyperlink"/>
                <w:noProof/>
              </w:rPr>
              <w:t>Output.txt file contents, results of testing on eicar.com</w:t>
            </w:r>
            <w:r>
              <w:rPr>
                <w:noProof/>
                <w:webHidden/>
              </w:rPr>
              <w:tab/>
            </w:r>
            <w:r>
              <w:rPr>
                <w:noProof/>
                <w:webHidden/>
              </w:rPr>
              <w:fldChar w:fldCharType="begin"/>
            </w:r>
            <w:r>
              <w:rPr>
                <w:noProof/>
                <w:webHidden/>
              </w:rPr>
              <w:instrText xml:space="preserve"> PAGEREF _Toc228329407 \h </w:instrText>
            </w:r>
            <w:r>
              <w:rPr>
                <w:noProof/>
                <w:webHidden/>
              </w:rPr>
            </w:r>
            <w:r>
              <w:rPr>
                <w:noProof/>
                <w:webHidden/>
              </w:rPr>
              <w:fldChar w:fldCharType="separate"/>
            </w:r>
            <w:r>
              <w:rPr>
                <w:noProof/>
                <w:webHidden/>
              </w:rPr>
              <w:t>21</w:t>
            </w:r>
            <w:r>
              <w:rPr>
                <w:noProof/>
                <w:webHidden/>
              </w:rPr>
              <w:fldChar w:fldCharType="end"/>
            </w:r>
          </w:hyperlink>
        </w:p>
        <w:p w14:paraId="7E4F1DB7" w14:textId="29DB553B" w:rsidR="000C2AA5" w:rsidRDefault="000C2AA5">
          <w:pPr>
            <w:pStyle w:val="TOC3"/>
            <w:tabs>
              <w:tab w:val="left" w:pos="1200"/>
              <w:tab w:val="right" w:leader="dot" w:pos="9350"/>
            </w:tabs>
            <w:rPr>
              <w:noProof/>
              <w:kern w:val="2"/>
              <w:sz w:val="24"/>
              <w:szCs w:val="24"/>
              <w:lang w:eastAsia="en-GB"/>
              <w14:ligatures w14:val="standardContextual"/>
            </w:rPr>
          </w:pPr>
          <w:hyperlink w:anchor="_Toc228329408" w:history="1">
            <w:r w:rsidRPr="0004072A">
              <w:rPr>
                <w:rStyle w:val="Hyperlink"/>
                <w:noProof/>
              </w:rPr>
              <w:t>4.2.2</w:t>
            </w:r>
            <w:r>
              <w:rPr>
                <w:noProof/>
                <w:kern w:val="2"/>
                <w:sz w:val="24"/>
                <w:szCs w:val="24"/>
                <w:lang w:eastAsia="en-GB"/>
                <w14:ligatures w14:val="standardContextual"/>
              </w:rPr>
              <w:tab/>
            </w:r>
            <w:r w:rsidRPr="0004072A">
              <w:rPr>
                <w:rStyle w:val="Hyperlink"/>
                <w:noProof/>
              </w:rPr>
              <w:t>Output1.txt contents, results of testing on DiscordSetup.exe</w:t>
            </w:r>
            <w:r>
              <w:rPr>
                <w:noProof/>
                <w:webHidden/>
              </w:rPr>
              <w:tab/>
            </w:r>
            <w:r>
              <w:rPr>
                <w:noProof/>
                <w:webHidden/>
              </w:rPr>
              <w:fldChar w:fldCharType="begin"/>
            </w:r>
            <w:r>
              <w:rPr>
                <w:noProof/>
                <w:webHidden/>
              </w:rPr>
              <w:instrText xml:space="preserve"> PAGEREF _Toc228329408 \h </w:instrText>
            </w:r>
            <w:r>
              <w:rPr>
                <w:noProof/>
                <w:webHidden/>
              </w:rPr>
            </w:r>
            <w:r>
              <w:rPr>
                <w:noProof/>
                <w:webHidden/>
              </w:rPr>
              <w:fldChar w:fldCharType="separate"/>
            </w:r>
            <w:r>
              <w:rPr>
                <w:noProof/>
                <w:webHidden/>
              </w:rPr>
              <w:t>22</w:t>
            </w:r>
            <w:r>
              <w:rPr>
                <w:noProof/>
                <w:webHidden/>
              </w:rPr>
              <w:fldChar w:fldCharType="end"/>
            </w:r>
          </w:hyperlink>
        </w:p>
        <w:p w14:paraId="3C33EC18" w14:textId="5F130629" w:rsidR="000C2AA5" w:rsidRDefault="000C2AA5">
          <w:pPr>
            <w:pStyle w:val="TOC3"/>
            <w:tabs>
              <w:tab w:val="left" w:pos="1200"/>
              <w:tab w:val="right" w:leader="dot" w:pos="9350"/>
            </w:tabs>
            <w:rPr>
              <w:noProof/>
              <w:kern w:val="2"/>
              <w:sz w:val="24"/>
              <w:szCs w:val="24"/>
              <w:lang w:eastAsia="en-GB"/>
              <w14:ligatures w14:val="standardContextual"/>
            </w:rPr>
          </w:pPr>
          <w:hyperlink w:anchor="_Toc228329409" w:history="1">
            <w:r w:rsidRPr="0004072A">
              <w:rPr>
                <w:rStyle w:val="Hyperlink"/>
                <w:noProof/>
              </w:rPr>
              <w:t>4.2.3</w:t>
            </w:r>
            <w:r>
              <w:rPr>
                <w:noProof/>
                <w:kern w:val="2"/>
                <w:sz w:val="24"/>
                <w:szCs w:val="24"/>
                <w:lang w:eastAsia="en-GB"/>
                <w14:ligatures w14:val="standardContextual"/>
              </w:rPr>
              <w:tab/>
            </w:r>
            <w:r w:rsidRPr="0004072A">
              <w:rPr>
                <w:rStyle w:val="Hyperlink"/>
                <w:noProof/>
              </w:rPr>
              <w:t>Output5.txt file contents, proof of successful upload to VirusTotal</w:t>
            </w:r>
            <w:r>
              <w:rPr>
                <w:noProof/>
                <w:webHidden/>
              </w:rPr>
              <w:tab/>
            </w:r>
            <w:r>
              <w:rPr>
                <w:noProof/>
                <w:webHidden/>
              </w:rPr>
              <w:fldChar w:fldCharType="begin"/>
            </w:r>
            <w:r>
              <w:rPr>
                <w:noProof/>
                <w:webHidden/>
              </w:rPr>
              <w:instrText xml:space="preserve"> PAGEREF _Toc228329409 \h </w:instrText>
            </w:r>
            <w:r>
              <w:rPr>
                <w:noProof/>
                <w:webHidden/>
              </w:rPr>
            </w:r>
            <w:r>
              <w:rPr>
                <w:noProof/>
                <w:webHidden/>
              </w:rPr>
              <w:fldChar w:fldCharType="separate"/>
            </w:r>
            <w:r>
              <w:rPr>
                <w:noProof/>
                <w:webHidden/>
              </w:rPr>
              <w:t>28</w:t>
            </w:r>
            <w:r>
              <w:rPr>
                <w:noProof/>
                <w:webHidden/>
              </w:rPr>
              <w:fldChar w:fldCharType="end"/>
            </w:r>
          </w:hyperlink>
        </w:p>
        <w:p w14:paraId="2EF51CE0" w14:textId="72F2227C" w:rsidR="000C2AA5" w:rsidRDefault="000C2AA5">
          <w:pPr>
            <w:pStyle w:val="TOC3"/>
            <w:tabs>
              <w:tab w:val="left" w:pos="1200"/>
              <w:tab w:val="right" w:leader="dot" w:pos="9350"/>
            </w:tabs>
            <w:rPr>
              <w:noProof/>
              <w:kern w:val="2"/>
              <w:sz w:val="24"/>
              <w:szCs w:val="24"/>
              <w:lang w:eastAsia="en-GB"/>
              <w14:ligatures w14:val="standardContextual"/>
            </w:rPr>
          </w:pPr>
          <w:hyperlink w:anchor="_Toc228329410" w:history="1">
            <w:r w:rsidRPr="0004072A">
              <w:rPr>
                <w:rStyle w:val="Hyperlink"/>
                <w:noProof/>
              </w:rPr>
              <w:t>4.2.4</w:t>
            </w:r>
            <w:r>
              <w:rPr>
                <w:noProof/>
                <w:kern w:val="2"/>
                <w:sz w:val="24"/>
                <w:szCs w:val="24"/>
                <w:lang w:eastAsia="en-GB"/>
                <w14:ligatures w14:val="standardContextual"/>
              </w:rPr>
              <w:tab/>
            </w:r>
            <w:r w:rsidRPr="0004072A">
              <w:rPr>
                <w:rStyle w:val="Hyperlink"/>
                <w:noProof/>
              </w:rPr>
              <w:t>Ouptut6.txt contents, results of testing the verbose flag</w:t>
            </w:r>
            <w:r>
              <w:rPr>
                <w:noProof/>
                <w:webHidden/>
              </w:rPr>
              <w:tab/>
            </w:r>
            <w:r>
              <w:rPr>
                <w:noProof/>
                <w:webHidden/>
              </w:rPr>
              <w:fldChar w:fldCharType="begin"/>
            </w:r>
            <w:r>
              <w:rPr>
                <w:noProof/>
                <w:webHidden/>
              </w:rPr>
              <w:instrText xml:space="preserve"> PAGEREF _Toc228329410 \h </w:instrText>
            </w:r>
            <w:r>
              <w:rPr>
                <w:noProof/>
                <w:webHidden/>
              </w:rPr>
            </w:r>
            <w:r>
              <w:rPr>
                <w:noProof/>
                <w:webHidden/>
              </w:rPr>
              <w:fldChar w:fldCharType="separate"/>
            </w:r>
            <w:r>
              <w:rPr>
                <w:noProof/>
                <w:webHidden/>
              </w:rPr>
              <w:t>29</w:t>
            </w:r>
            <w:r>
              <w:rPr>
                <w:noProof/>
                <w:webHidden/>
              </w:rPr>
              <w:fldChar w:fldCharType="end"/>
            </w:r>
          </w:hyperlink>
        </w:p>
        <w:p w14:paraId="0C619425" w14:textId="065A4235" w:rsidR="000C2AA5" w:rsidRDefault="000C2AA5">
          <w:pPr>
            <w:pStyle w:val="TOC3"/>
            <w:tabs>
              <w:tab w:val="left" w:pos="1200"/>
              <w:tab w:val="right" w:leader="dot" w:pos="9350"/>
            </w:tabs>
            <w:rPr>
              <w:noProof/>
              <w:kern w:val="2"/>
              <w:sz w:val="24"/>
              <w:szCs w:val="24"/>
              <w:lang w:eastAsia="en-GB"/>
              <w14:ligatures w14:val="standardContextual"/>
            </w:rPr>
          </w:pPr>
          <w:hyperlink w:anchor="_Toc228329411" w:history="1">
            <w:r w:rsidRPr="0004072A">
              <w:rPr>
                <w:rStyle w:val="Hyperlink"/>
                <w:noProof/>
              </w:rPr>
              <w:t>4.2.5</w:t>
            </w:r>
            <w:r>
              <w:rPr>
                <w:noProof/>
                <w:kern w:val="2"/>
                <w:sz w:val="24"/>
                <w:szCs w:val="24"/>
                <w:lang w:eastAsia="en-GB"/>
                <w14:ligatures w14:val="standardContextual"/>
              </w:rPr>
              <w:tab/>
            </w:r>
            <w:r w:rsidRPr="0004072A">
              <w:rPr>
                <w:rStyle w:val="Hyperlink"/>
                <w:noProof/>
              </w:rPr>
              <w:t>Output2.txt contents, results of testing the docker implementation of the script</w:t>
            </w:r>
            <w:r>
              <w:rPr>
                <w:noProof/>
                <w:webHidden/>
              </w:rPr>
              <w:tab/>
            </w:r>
            <w:r>
              <w:rPr>
                <w:noProof/>
                <w:webHidden/>
              </w:rPr>
              <w:fldChar w:fldCharType="begin"/>
            </w:r>
            <w:r>
              <w:rPr>
                <w:noProof/>
                <w:webHidden/>
              </w:rPr>
              <w:instrText xml:space="preserve"> PAGEREF _Toc228329411 \h </w:instrText>
            </w:r>
            <w:r>
              <w:rPr>
                <w:noProof/>
                <w:webHidden/>
              </w:rPr>
            </w:r>
            <w:r>
              <w:rPr>
                <w:noProof/>
                <w:webHidden/>
              </w:rPr>
              <w:fldChar w:fldCharType="separate"/>
            </w:r>
            <w:r>
              <w:rPr>
                <w:noProof/>
                <w:webHidden/>
              </w:rPr>
              <w:t>47</w:t>
            </w:r>
            <w:r>
              <w:rPr>
                <w:noProof/>
                <w:webHidden/>
              </w:rPr>
              <w:fldChar w:fldCharType="end"/>
            </w:r>
          </w:hyperlink>
        </w:p>
        <w:p w14:paraId="167D0FF5" w14:textId="61784802" w:rsidR="000C2AA5" w:rsidRDefault="000C2AA5">
          <w:pPr>
            <w:pStyle w:val="TOC2"/>
            <w:tabs>
              <w:tab w:val="right" w:leader="dot" w:pos="9350"/>
            </w:tabs>
            <w:rPr>
              <w:noProof/>
              <w:kern w:val="2"/>
              <w:sz w:val="24"/>
              <w:szCs w:val="24"/>
              <w:lang w:eastAsia="en-GB"/>
              <w14:ligatures w14:val="standardContextual"/>
            </w:rPr>
          </w:pPr>
          <w:hyperlink w:anchor="_Toc228329412" w:history="1">
            <w:r w:rsidRPr="0004072A">
              <w:rPr>
                <w:rStyle w:val="Hyperlink"/>
                <w:noProof/>
              </w:rPr>
              <w:t>Appendix B – Script Code</w:t>
            </w:r>
            <w:r>
              <w:rPr>
                <w:noProof/>
                <w:webHidden/>
              </w:rPr>
              <w:tab/>
            </w:r>
            <w:r>
              <w:rPr>
                <w:noProof/>
                <w:webHidden/>
              </w:rPr>
              <w:fldChar w:fldCharType="begin"/>
            </w:r>
            <w:r>
              <w:rPr>
                <w:noProof/>
                <w:webHidden/>
              </w:rPr>
              <w:instrText xml:space="preserve"> PAGEREF _Toc228329412 \h </w:instrText>
            </w:r>
            <w:r>
              <w:rPr>
                <w:noProof/>
                <w:webHidden/>
              </w:rPr>
            </w:r>
            <w:r>
              <w:rPr>
                <w:noProof/>
                <w:webHidden/>
              </w:rPr>
              <w:fldChar w:fldCharType="separate"/>
            </w:r>
            <w:r>
              <w:rPr>
                <w:noProof/>
                <w:webHidden/>
              </w:rPr>
              <w:t>48</w:t>
            </w:r>
            <w:r>
              <w:rPr>
                <w:noProof/>
                <w:webHidden/>
              </w:rPr>
              <w:fldChar w:fldCharType="end"/>
            </w:r>
          </w:hyperlink>
        </w:p>
        <w:p w14:paraId="56D9EC8A" w14:textId="6F6DBF1D" w:rsidR="000C2AA5" w:rsidRDefault="000C2AA5">
          <w:pPr>
            <w:pStyle w:val="TOC2"/>
            <w:tabs>
              <w:tab w:val="right" w:leader="dot" w:pos="9350"/>
            </w:tabs>
            <w:rPr>
              <w:noProof/>
              <w:kern w:val="2"/>
              <w:sz w:val="24"/>
              <w:szCs w:val="24"/>
              <w:lang w:eastAsia="en-GB"/>
              <w14:ligatures w14:val="standardContextual"/>
            </w:rPr>
          </w:pPr>
          <w:hyperlink w:anchor="_Toc228329413" w:history="1">
            <w:r w:rsidRPr="0004072A">
              <w:rPr>
                <w:rStyle w:val="Hyperlink"/>
                <w:noProof/>
              </w:rPr>
              <w:t>Appendix C – Contents of the dockerfile</w:t>
            </w:r>
            <w:r>
              <w:rPr>
                <w:noProof/>
                <w:webHidden/>
              </w:rPr>
              <w:tab/>
            </w:r>
            <w:r>
              <w:rPr>
                <w:noProof/>
                <w:webHidden/>
              </w:rPr>
              <w:fldChar w:fldCharType="begin"/>
            </w:r>
            <w:r>
              <w:rPr>
                <w:noProof/>
                <w:webHidden/>
              </w:rPr>
              <w:instrText xml:space="preserve"> PAGEREF _Toc228329413 \h </w:instrText>
            </w:r>
            <w:r>
              <w:rPr>
                <w:noProof/>
                <w:webHidden/>
              </w:rPr>
            </w:r>
            <w:r>
              <w:rPr>
                <w:noProof/>
                <w:webHidden/>
              </w:rPr>
              <w:fldChar w:fldCharType="separate"/>
            </w:r>
            <w:r>
              <w:rPr>
                <w:noProof/>
                <w:webHidden/>
              </w:rPr>
              <w:t>56</w:t>
            </w:r>
            <w:r>
              <w:rPr>
                <w:noProof/>
                <w:webHidden/>
              </w:rPr>
              <w:fldChar w:fldCharType="end"/>
            </w:r>
          </w:hyperlink>
        </w:p>
        <w:p w14:paraId="01544F5D" w14:textId="03B1E1A8" w:rsidR="000C2AA5" w:rsidRDefault="000C2AA5">
          <w:pPr>
            <w:pStyle w:val="TOC2"/>
            <w:tabs>
              <w:tab w:val="right" w:leader="dot" w:pos="9350"/>
            </w:tabs>
            <w:rPr>
              <w:noProof/>
              <w:kern w:val="2"/>
              <w:sz w:val="24"/>
              <w:szCs w:val="24"/>
              <w:lang w:eastAsia="en-GB"/>
              <w14:ligatures w14:val="standardContextual"/>
            </w:rPr>
          </w:pPr>
          <w:hyperlink w:anchor="_Toc228329414" w:history="1">
            <w:r w:rsidRPr="0004072A">
              <w:rPr>
                <w:rStyle w:val="Hyperlink"/>
                <w:noProof/>
              </w:rPr>
              <w:t>Appendix D – README file contents</w:t>
            </w:r>
            <w:r>
              <w:rPr>
                <w:noProof/>
                <w:webHidden/>
              </w:rPr>
              <w:tab/>
            </w:r>
            <w:r>
              <w:rPr>
                <w:noProof/>
                <w:webHidden/>
              </w:rPr>
              <w:fldChar w:fldCharType="begin"/>
            </w:r>
            <w:r>
              <w:rPr>
                <w:noProof/>
                <w:webHidden/>
              </w:rPr>
              <w:instrText xml:space="preserve"> PAGEREF _Toc228329414 \h </w:instrText>
            </w:r>
            <w:r>
              <w:rPr>
                <w:noProof/>
                <w:webHidden/>
              </w:rPr>
            </w:r>
            <w:r>
              <w:rPr>
                <w:noProof/>
                <w:webHidden/>
              </w:rPr>
              <w:fldChar w:fldCharType="separate"/>
            </w:r>
            <w:r>
              <w:rPr>
                <w:noProof/>
                <w:webHidden/>
              </w:rPr>
              <w:t>57</w:t>
            </w:r>
            <w:r>
              <w:rPr>
                <w:noProof/>
                <w:webHidden/>
              </w:rPr>
              <w:fldChar w:fldCharType="end"/>
            </w:r>
          </w:hyperlink>
        </w:p>
        <w:p w14:paraId="44E871BC" w14:textId="1A756579" w:rsidR="001905B9" w:rsidRDefault="00647F3E" w:rsidP="2883A3A5">
          <w:pPr>
            <w:rPr>
              <w:b/>
              <w:bCs/>
              <w:noProof/>
            </w:rPr>
          </w:pPr>
          <w:r w:rsidRPr="2883A3A5">
            <w:rPr>
              <w:b/>
              <w:bCs/>
              <w:noProof/>
            </w:rPr>
            <w:fldChar w:fldCharType="end"/>
          </w:r>
        </w:p>
      </w:sdtContent>
    </w:sdt>
    <w:p w14:paraId="144A5D23" w14:textId="77777777" w:rsidR="00A60D20" w:rsidRDefault="00A60D20" w:rsidP="2883A3A5">
      <w:pPr>
        <w:rPr>
          <w:b/>
          <w:bCs/>
          <w:noProof/>
        </w:rPr>
      </w:pPr>
      <w:r w:rsidRPr="2883A3A5">
        <w:rPr>
          <w:b/>
          <w:bCs/>
        </w:rPr>
        <w:br w:type="page"/>
      </w:r>
    </w:p>
    <w:p w14:paraId="738610EB" w14:textId="77777777" w:rsidR="00C5090A" w:rsidRDefault="00C5090A" w:rsidP="2883A3A5">
      <w:pPr>
        <w:rPr>
          <w:b/>
          <w:bCs/>
          <w:noProof/>
        </w:rPr>
        <w:sectPr w:rsidR="00C5090A" w:rsidSect="00C5090A">
          <w:footerReference w:type="default" r:id="rId9"/>
          <w:footerReference w:type="first" r:id="rId10"/>
          <w:type w:val="continuous"/>
          <w:pgSz w:w="12240" w:h="15840"/>
          <w:pgMar w:top="1440" w:right="1440" w:bottom="1440" w:left="1440" w:header="720" w:footer="720" w:gutter="0"/>
          <w:pgNumType w:start="0"/>
          <w:cols w:space="720"/>
          <w:docGrid w:linePitch="299"/>
        </w:sectPr>
      </w:pPr>
    </w:p>
    <w:p w14:paraId="3E7A9F1C" w14:textId="77777777" w:rsidR="001905B9" w:rsidRDefault="00341658" w:rsidP="00C5090A">
      <w:pPr>
        <w:pStyle w:val="Heading1"/>
      </w:pPr>
      <w:bookmarkStart w:id="1" w:name="_Toc228329364"/>
      <w:r>
        <w:lastRenderedPageBreak/>
        <w:t>Introduction</w:t>
      </w:r>
      <w:bookmarkEnd w:id="1"/>
    </w:p>
    <w:p w14:paraId="2405E9D5" w14:textId="0F78696A" w:rsidR="004D7B3D" w:rsidRDefault="00341658" w:rsidP="669DB2D0">
      <w:pPr>
        <w:pStyle w:val="Heading2"/>
      </w:pPr>
      <w:bookmarkStart w:id="2" w:name="_Toc228329365"/>
      <w:r>
        <w:t>Background</w:t>
      </w:r>
      <w:bookmarkEnd w:id="2"/>
    </w:p>
    <w:p w14:paraId="17D0AF17" w14:textId="3745178C" w:rsidR="3B3254B2" w:rsidRDefault="3B3254B2" w:rsidP="669DB2D0">
      <w:pPr>
        <w:spacing w:after="236" w:line="263" w:lineRule="auto"/>
        <w:ind w:right="919"/>
        <w:jc w:val="both"/>
      </w:pPr>
      <w:r w:rsidRPr="669DB2D0">
        <w:t xml:space="preserve">Aycock, 2006 defines malicious software or malware as </w:t>
      </w:r>
      <w:r w:rsidR="541B5489" w:rsidRPr="669DB2D0">
        <w:t>software whose intent is malicious, or whose effect is malicious</w:t>
      </w:r>
      <w:r w:rsidR="7A054504" w:rsidRPr="669DB2D0">
        <w:t xml:space="preserve"> </w:t>
      </w:r>
      <w:r w:rsidR="541B5489" w:rsidRPr="669DB2D0">
        <w:t>(</w:t>
      </w:r>
      <w:r w:rsidR="27F8C05E" w:rsidRPr="669DB2D0">
        <w:t>Aycock, J. 2006</w:t>
      </w:r>
      <w:r w:rsidR="541B5489" w:rsidRPr="669DB2D0">
        <w:t>).</w:t>
      </w:r>
      <w:r w:rsidR="70460EEC" w:rsidRPr="669DB2D0">
        <w:t xml:space="preserve"> Malware encompasses a wide variety of harmful programs, the kinds of which have only become more sophisticated since 2006 when Aycock wrote </w:t>
      </w:r>
      <w:r w:rsidR="4513EB75" w:rsidRPr="669DB2D0">
        <w:t xml:space="preserve">about it. Now, </w:t>
      </w:r>
      <w:r w:rsidR="20E49E6D" w:rsidRPr="669DB2D0">
        <w:t xml:space="preserve">almost </w:t>
      </w:r>
      <w:r w:rsidR="4513EB75" w:rsidRPr="669DB2D0">
        <w:t>20 years later</w:t>
      </w:r>
      <w:r w:rsidR="492A0A6D" w:rsidRPr="669DB2D0">
        <w:t xml:space="preserve"> </w:t>
      </w:r>
      <w:r w:rsidR="7B23F0C5" w:rsidRPr="669DB2D0">
        <w:t>as of</w:t>
      </w:r>
      <w:r w:rsidR="492A0A6D" w:rsidRPr="669DB2D0">
        <w:t xml:space="preserve"> </w:t>
      </w:r>
      <w:r w:rsidR="4E72D4F4" w:rsidRPr="669DB2D0">
        <w:t>O</w:t>
      </w:r>
      <w:r w:rsidR="492A0A6D" w:rsidRPr="669DB2D0">
        <w:t>ctober 2025,</w:t>
      </w:r>
      <w:r w:rsidR="4513EB75" w:rsidRPr="669DB2D0">
        <w:t xml:space="preserve"> the world is more connected than ever </w:t>
      </w:r>
      <w:r w:rsidR="705F9139" w:rsidRPr="669DB2D0">
        <w:t xml:space="preserve">with </w:t>
      </w:r>
      <w:r w:rsidR="484D289A" w:rsidRPr="669DB2D0">
        <w:t xml:space="preserve">internet users </w:t>
      </w:r>
      <w:r w:rsidR="39070271" w:rsidRPr="669DB2D0">
        <w:t>estimated at</w:t>
      </w:r>
      <w:r w:rsidR="484D289A" w:rsidRPr="669DB2D0">
        <w:t xml:space="preserve"> an </w:t>
      </w:r>
      <w:r w:rsidR="2D0F85C6" w:rsidRPr="669DB2D0">
        <w:t>all-time</w:t>
      </w:r>
      <w:r w:rsidR="484D289A" w:rsidRPr="669DB2D0">
        <w:t xml:space="preserve"> high of 6 billion</w:t>
      </w:r>
      <w:r w:rsidR="00D4348A" w:rsidRPr="669DB2D0">
        <w:t xml:space="preserve"> (Kemp, S. 2025)</w:t>
      </w:r>
      <w:r w:rsidR="1A2E36CA" w:rsidRPr="669DB2D0">
        <w:t xml:space="preserve">. It's also </w:t>
      </w:r>
      <w:r w:rsidR="3AEE5627" w:rsidRPr="669DB2D0">
        <w:t>estimated</w:t>
      </w:r>
      <w:r w:rsidR="0E5C52F0" w:rsidRPr="669DB2D0">
        <w:t xml:space="preserve"> that</w:t>
      </w:r>
      <w:r w:rsidR="3AEE5627" w:rsidRPr="669DB2D0">
        <w:t xml:space="preserve"> 33,540,000,000 internet connected devices a</w:t>
      </w:r>
      <w:r w:rsidR="38700322" w:rsidRPr="669DB2D0">
        <w:t>re active as shown in Figure 1.</w:t>
      </w:r>
    </w:p>
    <w:p w14:paraId="644CC993" w14:textId="12C42CB1" w:rsidR="38700322" w:rsidRDefault="38700322" w:rsidP="669DB2D0">
      <w:pPr>
        <w:spacing w:after="236" w:line="263" w:lineRule="auto"/>
        <w:ind w:right="919"/>
        <w:jc w:val="center"/>
        <w:rPr>
          <w:i/>
          <w:iCs/>
        </w:rPr>
      </w:pPr>
      <w:r>
        <w:rPr>
          <w:noProof/>
        </w:rPr>
        <w:drawing>
          <wp:inline distT="0" distB="0" distL="0" distR="0" wp14:anchorId="6912F816" wp14:editId="7338F5AE">
            <wp:extent cx="5943600" cy="3343275"/>
            <wp:effectExtent l="0" t="0" r="0" b="0"/>
            <wp:docPr id="12411506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150647" name="Picture 1241150647"/>
                    <pic:cNvPicPr/>
                  </pic:nvPicPr>
                  <pic:blipFill>
                    <a:blip r:embed="rId11">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r w:rsidRPr="669DB2D0">
        <w:rPr>
          <w:i/>
          <w:iCs/>
        </w:rPr>
        <w:t>Figure 1 – Total number of internet connected devices categorised by type (</w:t>
      </w:r>
      <w:r w:rsidR="170CEA9D" w:rsidRPr="669DB2D0">
        <w:rPr>
          <w:i/>
          <w:iCs/>
        </w:rPr>
        <w:t>Kemp, S. 2025)</w:t>
      </w:r>
    </w:p>
    <w:p w14:paraId="1F732707" w14:textId="2A6E15C3" w:rsidR="2D0720E9" w:rsidRDefault="2D0720E9" w:rsidP="669DB2D0">
      <w:pPr>
        <w:spacing w:after="236" w:line="263" w:lineRule="auto"/>
        <w:ind w:right="919"/>
      </w:pPr>
      <w:r w:rsidRPr="669DB2D0">
        <w:t xml:space="preserve">The greater number of devices also means a greater number of malware targets, </w:t>
      </w:r>
      <w:r w:rsidR="7A47C5C5" w:rsidRPr="669DB2D0">
        <w:t>and the greater impact.</w:t>
      </w:r>
      <w:r w:rsidR="6FDFEBC2" w:rsidRPr="669DB2D0">
        <w:t xml:space="preserve"> Figure 2 displays the increasing number of malware attacks from 20</w:t>
      </w:r>
      <w:r w:rsidR="79583675" w:rsidRPr="669DB2D0">
        <w:t>08</w:t>
      </w:r>
      <w:r w:rsidR="6FDFEBC2" w:rsidRPr="669DB2D0">
        <w:t>-202</w:t>
      </w:r>
      <w:r w:rsidR="1C93A648" w:rsidRPr="669DB2D0">
        <w:t>5</w:t>
      </w:r>
      <w:r w:rsidR="6FDFEBC2" w:rsidRPr="669DB2D0">
        <w:t>.</w:t>
      </w:r>
    </w:p>
    <w:p w14:paraId="0FAC38E1" w14:textId="18E911DF" w:rsidR="756E0567" w:rsidRDefault="756E0567" w:rsidP="669DB2D0">
      <w:pPr>
        <w:spacing w:after="236" w:line="263" w:lineRule="auto"/>
        <w:ind w:right="919"/>
        <w:jc w:val="center"/>
      </w:pPr>
      <w:r>
        <w:rPr>
          <w:noProof/>
        </w:rPr>
        <w:lastRenderedPageBreak/>
        <w:drawing>
          <wp:inline distT="0" distB="0" distL="0" distR="0" wp14:anchorId="39876288" wp14:editId="01258B9F">
            <wp:extent cx="5943600" cy="2314575"/>
            <wp:effectExtent l="0" t="0" r="0" b="0"/>
            <wp:docPr id="19457035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703569" name="Picture 1945703569"/>
                    <pic:cNvPicPr/>
                  </pic:nvPicPr>
                  <pic:blipFill>
                    <a:blip r:embed="rId12">
                      <a:extLst>
                        <a:ext uri="{28A0092B-C50C-407E-A947-70E740481C1C}">
                          <a14:useLocalDpi xmlns:a14="http://schemas.microsoft.com/office/drawing/2010/main"/>
                        </a:ext>
                      </a:extLst>
                    </a:blip>
                    <a:stretch>
                      <a:fillRect/>
                    </a:stretch>
                  </pic:blipFill>
                  <pic:spPr>
                    <a:xfrm>
                      <a:off x="0" y="0"/>
                      <a:ext cx="5943600" cy="2314575"/>
                    </a:xfrm>
                    <a:prstGeom prst="rect">
                      <a:avLst/>
                    </a:prstGeom>
                  </pic:spPr>
                </pic:pic>
              </a:graphicData>
            </a:graphic>
          </wp:inline>
        </w:drawing>
      </w:r>
    </w:p>
    <w:p w14:paraId="514E52D4" w14:textId="1309AAD8" w:rsidR="6FDFEBC2" w:rsidRDefault="6FDFEBC2" w:rsidP="669DB2D0">
      <w:pPr>
        <w:spacing w:after="236" w:line="263" w:lineRule="auto"/>
        <w:ind w:right="919"/>
        <w:jc w:val="center"/>
        <w:rPr>
          <w:i/>
          <w:iCs/>
        </w:rPr>
      </w:pPr>
      <w:r w:rsidRPr="669DB2D0">
        <w:rPr>
          <w:i/>
          <w:iCs/>
        </w:rPr>
        <w:t xml:space="preserve">Figure 2 – </w:t>
      </w:r>
      <w:r w:rsidR="5EB9243E" w:rsidRPr="669DB2D0">
        <w:rPr>
          <w:i/>
          <w:iCs/>
        </w:rPr>
        <w:t>Malware statistics in millions</w:t>
      </w:r>
      <w:r w:rsidR="5FB4BD72" w:rsidRPr="669DB2D0">
        <w:rPr>
          <w:i/>
          <w:iCs/>
        </w:rPr>
        <w:t xml:space="preserve"> (</w:t>
      </w:r>
      <w:r w:rsidR="33F84309" w:rsidRPr="669DB2D0">
        <w:rPr>
          <w:i/>
          <w:iCs/>
        </w:rPr>
        <w:t>AV-Test. 2026</w:t>
      </w:r>
      <w:r w:rsidR="5FB4BD72" w:rsidRPr="669DB2D0">
        <w:rPr>
          <w:i/>
          <w:iCs/>
        </w:rPr>
        <w:t>)</w:t>
      </w:r>
    </w:p>
    <w:p w14:paraId="4E4B3EA1" w14:textId="5EA62C95" w:rsidR="7A47C5C5" w:rsidRDefault="7A47C5C5" w:rsidP="669DB2D0">
      <w:pPr>
        <w:spacing w:after="236" w:line="263" w:lineRule="auto"/>
        <w:ind w:right="919"/>
      </w:pPr>
      <w:r w:rsidRPr="669DB2D0">
        <w:t xml:space="preserve"> Globally, the </w:t>
      </w:r>
      <w:r w:rsidR="6EB66AEB" w:rsidRPr="669DB2D0">
        <w:t>average</w:t>
      </w:r>
      <w:r w:rsidRPr="669DB2D0">
        <w:t xml:space="preserve"> </w:t>
      </w:r>
      <w:r w:rsidR="3F3F94A0" w:rsidRPr="669DB2D0">
        <w:t>cost of a data breach in 2025 was $4.44 Million (</w:t>
      </w:r>
      <w:r w:rsidR="11210F93" w:rsidRPr="669DB2D0">
        <w:t>IBM. 2025</w:t>
      </w:r>
      <w:r w:rsidR="3F3F94A0" w:rsidRPr="669DB2D0">
        <w:t>) with all 3 of the mos</w:t>
      </w:r>
      <w:r w:rsidR="42B9F144" w:rsidRPr="669DB2D0">
        <w:t xml:space="preserve">t common vectors of attack being obtainable by malware among others </w:t>
      </w:r>
      <w:bookmarkStart w:id="3" w:name="_Int_nfiU9cEN"/>
      <w:r w:rsidR="42B9F144" w:rsidRPr="669DB2D0">
        <w:t xml:space="preserve">it is clear that </w:t>
      </w:r>
      <w:r w:rsidR="106C90C2" w:rsidRPr="669DB2D0">
        <w:t>the</w:t>
      </w:r>
      <w:bookmarkEnd w:id="3"/>
      <w:r w:rsidR="106C90C2" w:rsidRPr="669DB2D0">
        <w:t xml:space="preserve"> harmful software is having a grave effect on business and consumers alike</w:t>
      </w:r>
      <w:r w:rsidR="3CAD9EC6" w:rsidRPr="669DB2D0">
        <w:t>.</w:t>
      </w:r>
    </w:p>
    <w:p w14:paraId="64DA8F7A" w14:textId="4AFD973B" w:rsidR="2FF0FEC7" w:rsidRDefault="2FF0FEC7" w:rsidP="669DB2D0">
      <w:pPr>
        <w:spacing w:after="236" w:line="263" w:lineRule="auto"/>
        <w:ind w:right="919"/>
      </w:pPr>
      <w:r w:rsidRPr="669DB2D0">
        <w:t xml:space="preserve">A method that can be used to protect against malware attacks is Static Analysis. Static Analysis is described by </w:t>
      </w:r>
      <w:r w:rsidR="13FA9172" w:rsidRPr="669DB2D0">
        <w:t>Gondotra</w:t>
      </w:r>
      <w:r w:rsidR="394C05F0" w:rsidRPr="669DB2D0">
        <w:t xml:space="preserve"> et al</w:t>
      </w:r>
      <w:r w:rsidR="13FA9172" w:rsidRPr="669DB2D0">
        <w:t xml:space="preserve"> in 2014 as analysing malicious software without executing it (</w:t>
      </w:r>
      <w:r w:rsidR="62A01A73" w:rsidRPr="669DB2D0">
        <w:t>Gondatra, E. Bansal, D. and Sofat, S., 2014</w:t>
      </w:r>
      <w:r w:rsidR="13FA9172" w:rsidRPr="669DB2D0">
        <w:t xml:space="preserve">). </w:t>
      </w:r>
      <w:r w:rsidR="491B93A9" w:rsidRPr="669DB2D0">
        <w:t>An issue with static analysis is that it is often time consuming and numerous features are extracted and analysed to determine the nature of the file</w:t>
      </w:r>
      <w:r w:rsidR="12D106F1" w:rsidRPr="669DB2D0">
        <w:t>. In Schultz et al</w:t>
      </w:r>
      <w:r w:rsidR="0FCC6B36" w:rsidRPr="669DB2D0">
        <w:t>’s research numerous data mining techniques are used to analyse malware such as extracting strings, DLLs and byte sequences (</w:t>
      </w:r>
      <w:r w:rsidR="5799CF13" w:rsidRPr="669DB2D0">
        <w:t xml:space="preserve">Schulz, M.G. </w:t>
      </w:r>
      <w:r w:rsidR="5799CF13" w:rsidRPr="669DB2D0">
        <w:rPr>
          <w:rFonts w:ascii="Calibri" w:eastAsia="Calibri" w:hAnsi="Calibri" w:cs="Calibri"/>
          <w:color w:val="000000" w:themeColor="text1"/>
        </w:rPr>
        <w:t>Eskin, E. Zadok, F. and Stolfo, S.J., 2001</w:t>
      </w:r>
      <w:r w:rsidR="0FCC6B36" w:rsidRPr="669DB2D0">
        <w:t xml:space="preserve">). An issue with this </w:t>
      </w:r>
      <w:r w:rsidR="441F6535" w:rsidRPr="669DB2D0">
        <w:t>as</w:t>
      </w:r>
      <w:r w:rsidR="0FCC6B36" w:rsidRPr="669DB2D0">
        <w:t xml:space="preserve"> discusse</w:t>
      </w:r>
      <w:r w:rsidR="44831C59" w:rsidRPr="669DB2D0">
        <w:t xml:space="preserve">d by </w:t>
      </w:r>
      <w:r w:rsidR="1564E81A" w:rsidRPr="669DB2D0">
        <w:t xml:space="preserve">Carvalho </w:t>
      </w:r>
      <w:r w:rsidR="44831C59" w:rsidRPr="669DB2D0">
        <w:t xml:space="preserve">et al </w:t>
      </w:r>
      <w:r w:rsidR="1542C639" w:rsidRPr="669DB2D0">
        <w:t>is that it is easy to obfuscate program byte sequence using various binary packing techniques such as UPX (</w:t>
      </w:r>
      <w:r w:rsidR="4179C570" w:rsidRPr="669DB2D0">
        <w:rPr>
          <w:rFonts w:ascii="Calibri" w:eastAsia="Calibri" w:hAnsi="Calibri" w:cs="Calibri"/>
          <w:color w:val="000000" w:themeColor="text1"/>
        </w:rPr>
        <w:t>Carvalho, M.M. Chan, K.P. and Hassen, M., 2017</w:t>
      </w:r>
      <w:r w:rsidR="1542C639" w:rsidRPr="669DB2D0">
        <w:t>). This shows that it is extraordinarily difficul</w:t>
      </w:r>
      <w:r w:rsidR="0577D0D9" w:rsidRPr="669DB2D0">
        <w:t xml:space="preserve">t to perform efficient static analysis </w:t>
      </w:r>
      <w:r w:rsidR="6B109931" w:rsidRPr="669DB2D0">
        <w:t>on files which may or may not be malware. The program which was developed carries the end goal o</w:t>
      </w:r>
      <w:r w:rsidR="60017C8D" w:rsidRPr="669DB2D0">
        <w:t xml:space="preserve">f making the static analysis of files more automated and simpler, allowing for a quick determination of the files nature and dumping useful data into a file for </w:t>
      </w:r>
      <w:r w:rsidR="5DA258B4" w:rsidRPr="669DB2D0">
        <w:t>further triaging allowing for both a surface level detection and further analysis to be performed at the users leisure</w:t>
      </w:r>
      <w:r w:rsidR="6524FDA0" w:rsidRPr="669DB2D0">
        <w:t xml:space="preserve"> and at a low cost.</w:t>
      </w:r>
    </w:p>
    <w:p w14:paraId="2FC8C62C" w14:textId="77777777" w:rsidR="004D7B3D" w:rsidRDefault="004D7B3D" w:rsidP="004D7B3D">
      <w:pPr>
        <w:pStyle w:val="Heading2"/>
      </w:pPr>
      <w:bookmarkStart w:id="4" w:name="_Toc228329366"/>
      <w:r>
        <w:t>Aim</w:t>
      </w:r>
      <w:bookmarkEnd w:id="4"/>
    </w:p>
    <w:p w14:paraId="1ACCB8E4" w14:textId="65F42A05" w:rsidR="32796733" w:rsidRDefault="32796733" w:rsidP="669DB2D0">
      <w:pPr>
        <w:spacing w:after="236" w:line="263" w:lineRule="auto"/>
        <w:ind w:right="919"/>
        <w:jc w:val="both"/>
      </w:pPr>
      <w:r>
        <w:t>This project aims to develop a</w:t>
      </w:r>
      <w:r w:rsidR="14287F91">
        <w:t xml:space="preserve"> python based</w:t>
      </w:r>
      <w:r>
        <w:t xml:space="preserve"> automated Static Analysis tool for use on files</w:t>
      </w:r>
      <w:r w:rsidR="0CD88B2B">
        <w:t xml:space="preserve"> to identify the likelihood of harm to a user’s system</w:t>
      </w:r>
      <w:r>
        <w:t xml:space="preserve">. The specific aims </w:t>
      </w:r>
      <w:r w:rsidR="57E4EDE8">
        <w:t>required to achieve this are as follows</w:t>
      </w:r>
      <w:r>
        <w:t>:</w:t>
      </w:r>
    </w:p>
    <w:p w14:paraId="76C345CD" w14:textId="6E76870F" w:rsidR="32796733" w:rsidRDefault="32796733" w:rsidP="669DB2D0">
      <w:pPr>
        <w:pStyle w:val="ListParagraph"/>
        <w:numPr>
          <w:ilvl w:val="0"/>
          <w:numId w:val="1"/>
        </w:numPr>
        <w:spacing w:after="236" w:line="263" w:lineRule="auto"/>
        <w:ind w:right="919"/>
        <w:jc w:val="both"/>
      </w:pPr>
      <w:r>
        <w:t>Using the VirusTotal database, determine the likelihood of a chosen file to be malicious to the user’s system.</w:t>
      </w:r>
    </w:p>
    <w:p w14:paraId="4CCEFF64" w14:textId="701BA55B" w:rsidR="32796733" w:rsidRDefault="32796733" w:rsidP="669DB2D0">
      <w:pPr>
        <w:pStyle w:val="ListParagraph"/>
        <w:numPr>
          <w:ilvl w:val="0"/>
          <w:numId w:val="1"/>
        </w:numPr>
        <w:spacing w:after="236" w:line="263" w:lineRule="auto"/>
        <w:ind w:right="919"/>
        <w:jc w:val="both"/>
      </w:pPr>
      <w:r>
        <w:t>Extract identifying information about the file such as strings and imported DLLs.</w:t>
      </w:r>
    </w:p>
    <w:p w14:paraId="44EE0E46" w14:textId="4033404C" w:rsidR="32796733" w:rsidRDefault="32796733" w:rsidP="669DB2D0">
      <w:pPr>
        <w:pStyle w:val="ListParagraph"/>
        <w:numPr>
          <w:ilvl w:val="0"/>
          <w:numId w:val="1"/>
        </w:numPr>
        <w:spacing w:after="236" w:line="263" w:lineRule="auto"/>
        <w:ind w:right="919"/>
        <w:jc w:val="both"/>
      </w:pPr>
      <w:r>
        <w:lastRenderedPageBreak/>
        <w:t>Identify the likelihood of the given file being packed.</w:t>
      </w:r>
    </w:p>
    <w:p w14:paraId="5D9035C7" w14:textId="7522F0EA" w:rsidR="32796733" w:rsidRDefault="32796733" w:rsidP="669DB2D0">
      <w:pPr>
        <w:pStyle w:val="ListParagraph"/>
        <w:numPr>
          <w:ilvl w:val="0"/>
          <w:numId w:val="1"/>
        </w:numPr>
        <w:spacing w:after="236" w:line="263" w:lineRule="auto"/>
        <w:ind w:right="919"/>
        <w:jc w:val="both"/>
      </w:pPr>
      <w:r>
        <w:t>Allow the user to upload unknown files to the VirusTotal database for analysis.</w:t>
      </w:r>
    </w:p>
    <w:p w14:paraId="4DAE49F9" w14:textId="57D078FE" w:rsidR="5D977040" w:rsidRDefault="5D977040" w:rsidP="669DB2D0">
      <w:pPr>
        <w:pStyle w:val="ListParagraph"/>
        <w:numPr>
          <w:ilvl w:val="0"/>
          <w:numId w:val="1"/>
        </w:numPr>
        <w:spacing w:after="236" w:line="263" w:lineRule="auto"/>
        <w:ind w:right="919"/>
        <w:jc w:val="both"/>
      </w:pPr>
      <w:r>
        <w:t>Develop a command-line interface allowing for fluid user experience to analyse different types of files at varying degrees of intensity</w:t>
      </w:r>
    </w:p>
    <w:p w14:paraId="7A0EA3CA" w14:textId="7DBB84F6" w:rsidR="1EBAB41D" w:rsidRDefault="1EBAB41D" w:rsidP="669DB2D0">
      <w:pPr>
        <w:pStyle w:val="ListParagraph"/>
        <w:numPr>
          <w:ilvl w:val="0"/>
          <w:numId w:val="1"/>
        </w:numPr>
        <w:spacing w:after="236" w:line="263" w:lineRule="auto"/>
        <w:ind w:right="919"/>
        <w:jc w:val="both"/>
      </w:pPr>
      <w:r>
        <w:t>Evaluate the effectiveness of the script through anti-vi</w:t>
      </w:r>
      <w:r w:rsidR="5D7EE0F1">
        <w:t>rus test files, benign files and user created files.</w:t>
      </w:r>
    </w:p>
    <w:p w14:paraId="3DB90A9A" w14:textId="1CA5D868" w:rsidR="5D7EE0F1" w:rsidRDefault="5D7EE0F1" w:rsidP="669DB2D0">
      <w:pPr>
        <w:pStyle w:val="ListParagraph"/>
        <w:numPr>
          <w:ilvl w:val="0"/>
          <w:numId w:val="1"/>
        </w:numPr>
        <w:spacing w:after="236" w:line="263" w:lineRule="auto"/>
        <w:ind w:right="919"/>
        <w:jc w:val="both"/>
      </w:pPr>
      <w:r>
        <w:t>Use docker to containerise the file allowing for increased portability and usability.</w:t>
      </w:r>
    </w:p>
    <w:p w14:paraId="6B5AB5D5" w14:textId="72637B77" w:rsidR="009525A9" w:rsidRDefault="32329C87" w:rsidP="009525A9">
      <w:pPr>
        <w:pStyle w:val="Heading1"/>
      </w:pPr>
      <w:bookmarkStart w:id="5" w:name="_Toc228329367"/>
      <w:r>
        <w:lastRenderedPageBreak/>
        <w:t>Methodology</w:t>
      </w:r>
      <w:bookmarkEnd w:id="5"/>
    </w:p>
    <w:p w14:paraId="2C6B7C17" w14:textId="1B15F992" w:rsidR="009525A9" w:rsidRDefault="009525A9" w:rsidP="009525A9">
      <w:pPr>
        <w:pStyle w:val="Heading2"/>
      </w:pPr>
      <w:bookmarkStart w:id="6" w:name="_Toc228329368"/>
      <w:r>
        <w:t xml:space="preserve">Overview of </w:t>
      </w:r>
      <w:r w:rsidR="59EF1E6B">
        <w:t>Methodology</w:t>
      </w:r>
      <w:bookmarkEnd w:id="6"/>
    </w:p>
    <w:p w14:paraId="27515F69" w14:textId="194C9EDF" w:rsidR="663A8EC5" w:rsidRDefault="663A8EC5" w:rsidP="2883A3A5">
      <w:pPr>
        <w:spacing w:line="320" w:lineRule="atLeast"/>
      </w:pPr>
      <w:r>
        <w:t>The pr</w:t>
      </w:r>
      <w:r w:rsidR="71265C93">
        <w:t xml:space="preserve">oject used a structured and modular approach to Static analysis of malware, using the strings, VirusTotal results, DLL imports and </w:t>
      </w:r>
      <w:r w:rsidR="461695E9">
        <w:t>whether or not the file was packed</w:t>
      </w:r>
      <w:r w:rsidR="71265C93">
        <w:t xml:space="preserve"> to iden</w:t>
      </w:r>
      <w:r w:rsidR="16C40F78">
        <w:t xml:space="preserve">tify the likelihood of the </w:t>
      </w:r>
      <w:r w:rsidR="5F1A6E31">
        <w:t>file being malicious</w:t>
      </w:r>
      <w:r w:rsidR="16C40F78">
        <w:t xml:space="preserve"> and to provide a starting point for further malware analysis.</w:t>
      </w:r>
      <w:r w:rsidR="5DE33635">
        <w:t xml:space="preserve"> An</w:t>
      </w:r>
      <w:r w:rsidR="03BCE2AF">
        <w:t xml:space="preserve"> automation script using the </w:t>
      </w:r>
      <w:r w:rsidR="5A63A875">
        <w:t>Python</w:t>
      </w:r>
      <w:r w:rsidR="03BCE2AF">
        <w:t xml:space="preserve"> programming language</w:t>
      </w:r>
      <w:r w:rsidR="38B7B6A4">
        <w:t xml:space="preserve"> was </w:t>
      </w:r>
      <w:r w:rsidR="516A6A5C">
        <w:t>created as a tool for this purpose</w:t>
      </w:r>
      <w:r w:rsidR="03BCE2AF">
        <w:t xml:space="preserve">. </w:t>
      </w:r>
      <w:r w:rsidR="3D323CC5">
        <w:t>Python was chosen due to its simple but effective approach to</w:t>
      </w:r>
      <w:r w:rsidR="7CDD01D9">
        <w:t xml:space="preserve"> </w:t>
      </w:r>
      <w:r w:rsidR="3D323CC5">
        <w:t xml:space="preserve">object-oriented programming. Python’s elegant syntax and dynamic typing, together with its interpreted nature, make it an ideal language for scripting and rapid application </w:t>
      </w:r>
      <w:r w:rsidR="1B54619A">
        <w:t>development. The Python interpreter is easily extended with new functions and data types (</w:t>
      </w:r>
      <w:r w:rsidR="2A2C98FB">
        <w:t>Van Rossum, G. and Drake, F.L., 2003</w:t>
      </w:r>
      <w:r w:rsidR="1B54619A">
        <w:t>).</w:t>
      </w:r>
    </w:p>
    <w:p w14:paraId="0B7DF0C0" w14:textId="1E2E27EF" w:rsidR="5F41ABB8" w:rsidRDefault="5F41ABB8" w:rsidP="2883A3A5">
      <w:pPr>
        <w:spacing w:after="240"/>
        <w:rPr>
          <w:rFonts w:ascii="Calibri" w:eastAsia="Calibri" w:hAnsi="Calibri" w:cs="Calibri"/>
        </w:rPr>
      </w:pPr>
      <w:r>
        <w:t>The general development approach used consisted of 7 modular sections. Initiall</w:t>
      </w:r>
      <w:r w:rsidR="467F11B4">
        <w:t xml:space="preserve">y, a function was created to generate the md5 and SHA256 hash value of a chosen </w:t>
      </w:r>
      <w:r w:rsidR="781C7CBB">
        <w:t>file; these values were then printed to the console. Next, the hash values of the files were used to query the API of the site VirusTotal</w:t>
      </w:r>
      <w:r w:rsidR="37D4A536">
        <w:t>. VirusTotal. VirusTotal inspects items with over 70 antivirus scanners and URL/domain blocklisting services (</w:t>
      </w:r>
      <w:r w:rsidR="7E3AB2CE">
        <w:t>VirusTotal.</w:t>
      </w:r>
      <w:r w:rsidR="6906C7A1">
        <w:t>,</w:t>
      </w:r>
      <w:r w:rsidR="7E3AB2CE">
        <w:t xml:space="preserve"> 2026</w:t>
      </w:r>
      <w:r w:rsidR="37D4A536" w:rsidRPr="669DB2D0">
        <w:rPr>
          <w:rFonts w:ascii="Calibri" w:eastAsia="Calibri" w:hAnsi="Calibri" w:cs="Calibri"/>
        </w:rPr>
        <w:t>). The response data</w:t>
      </w:r>
      <w:r w:rsidR="1D5C9440" w:rsidRPr="669DB2D0">
        <w:rPr>
          <w:rFonts w:ascii="Calibri" w:eastAsia="Calibri" w:hAnsi="Calibri" w:cs="Calibri"/>
        </w:rPr>
        <w:t xml:space="preserve"> was then parsed and used to determine the danger posed by the </w:t>
      </w:r>
      <w:r w:rsidR="6DD0ECE8" w:rsidRPr="669DB2D0">
        <w:rPr>
          <w:rFonts w:ascii="Calibri" w:eastAsia="Calibri" w:hAnsi="Calibri" w:cs="Calibri"/>
        </w:rPr>
        <w:t xml:space="preserve">file. Safe means that no danger was detected, malicious implies that the file is likely </w:t>
      </w:r>
      <w:r w:rsidR="1A260EB7" w:rsidRPr="669DB2D0">
        <w:rPr>
          <w:rFonts w:ascii="Calibri" w:eastAsia="Calibri" w:hAnsi="Calibri" w:cs="Calibri"/>
        </w:rPr>
        <w:t>malware,</w:t>
      </w:r>
      <w:r w:rsidR="6DD0ECE8" w:rsidRPr="669DB2D0">
        <w:rPr>
          <w:rFonts w:ascii="Calibri" w:eastAsia="Calibri" w:hAnsi="Calibri" w:cs="Calibri"/>
        </w:rPr>
        <w:t xml:space="preserve"> and unknown suggests that the file may be </w:t>
      </w:r>
      <w:r w:rsidR="0BC1071F" w:rsidRPr="669DB2D0">
        <w:rPr>
          <w:rFonts w:ascii="Calibri" w:eastAsia="Calibri" w:hAnsi="Calibri" w:cs="Calibri"/>
        </w:rPr>
        <w:t>malicious;</w:t>
      </w:r>
      <w:r w:rsidR="6DD0ECE8" w:rsidRPr="669DB2D0">
        <w:rPr>
          <w:rFonts w:ascii="Calibri" w:eastAsia="Calibri" w:hAnsi="Calibri" w:cs="Calibri"/>
        </w:rPr>
        <w:t xml:space="preserve"> however further analysis is required.</w:t>
      </w:r>
      <w:r w:rsidR="0703B12F" w:rsidRPr="669DB2D0">
        <w:rPr>
          <w:rFonts w:ascii="Calibri" w:eastAsia="Calibri" w:hAnsi="Calibri" w:cs="Calibri"/>
        </w:rPr>
        <w:t xml:space="preserve"> </w:t>
      </w:r>
      <w:r w:rsidR="33AA067E" w:rsidRPr="669DB2D0">
        <w:rPr>
          <w:rFonts w:ascii="Calibri" w:eastAsia="Calibri" w:hAnsi="Calibri" w:cs="Calibri"/>
        </w:rPr>
        <w:t xml:space="preserve">If the file was not </w:t>
      </w:r>
      <w:r w:rsidR="693A8CD9" w:rsidRPr="669DB2D0">
        <w:rPr>
          <w:rFonts w:ascii="Calibri" w:eastAsia="Calibri" w:hAnsi="Calibri" w:cs="Calibri"/>
        </w:rPr>
        <w:t>present in the VirusTotal database,</w:t>
      </w:r>
      <w:r w:rsidR="33AA067E" w:rsidRPr="669DB2D0">
        <w:rPr>
          <w:rFonts w:ascii="Calibri" w:eastAsia="Calibri" w:hAnsi="Calibri" w:cs="Calibri"/>
        </w:rPr>
        <w:t xml:space="preserve"> the user would be able to upload the file to the site for it to be </w:t>
      </w:r>
      <w:r w:rsidR="5017668B" w:rsidRPr="669DB2D0">
        <w:rPr>
          <w:rFonts w:ascii="Calibri" w:eastAsia="Calibri" w:hAnsi="Calibri" w:cs="Calibri"/>
        </w:rPr>
        <w:t>analyse</w:t>
      </w:r>
      <w:r w:rsidR="571FD84A" w:rsidRPr="669DB2D0">
        <w:rPr>
          <w:rFonts w:ascii="Calibri" w:eastAsia="Calibri" w:hAnsi="Calibri" w:cs="Calibri"/>
        </w:rPr>
        <w:t>d</w:t>
      </w:r>
      <w:r w:rsidR="5017668B" w:rsidRPr="669DB2D0">
        <w:rPr>
          <w:rFonts w:ascii="Calibri" w:eastAsia="Calibri" w:hAnsi="Calibri" w:cs="Calibri"/>
        </w:rPr>
        <w:t>.</w:t>
      </w:r>
    </w:p>
    <w:p w14:paraId="02EEE844" w14:textId="5E07407B" w:rsidR="5017668B" w:rsidRDefault="5017668B" w:rsidP="2883A3A5">
      <w:pPr>
        <w:spacing w:line="320" w:lineRule="atLeast"/>
      </w:pPr>
      <w:r>
        <w:t xml:space="preserve">Further development of the program focused on the more technical user, gearing itself towards malware analysis. Initially, a string extraction </w:t>
      </w:r>
      <w:r w:rsidR="4B4D0A5E">
        <w:t xml:space="preserve">function </w:t>
      </w:r>
      <w:r w:rsidR="5170F046">
        <w:t>wa</w:t>
      </w:r>
      <w:r w:rsidR="4B4D0A5E">
        <w:t>s implemented to help analysts decipher what a piece of malware</w:t>
      </w:r>
      <w:r w:rsidR="06C11921">
        <w:t>s end goal may be</w:t>
      </w:r>
      <w:r w:rsidR="4B4D0A5E">
        <w:t xml:space="preserve">. Next, </w:t>
      </w:r>
      <w:r w:rsidR="66E9DD3F">
        <w:t xml:space="preserve">a function to discover the </w:t>
      </w:r>
      <w:r w:rsidR="2A67B1B3">
        <w:t>imported</w:t>
      </w:r>
      <w:r w:rsidR="5AACD90B">
        <w:t xml:space="preserve"> </w:t>
      </w:r>
      <w:r w:rsidR="2A67B1B3">
        <w:t>DLL’s</w:t>
      </w:r>
      <w:r w:rsidR="66E9DD3F">
        <w:t xml:space="preserve"> </w:t>
      </w:r>
      <w:r w:rsidR="4754A1F6">
        <w:t xml:space="preserve">(Dynamic </w:t>
      </w:r>
      <w:r w:rsidR="48EE5378">
        <w:t>L</w:t>
      </w:r>
      <w:r w:rsidR="4754A1F6">
        <w:t xml:space="preserve">ink </w:t>
      </w:r>
      <w:r w:rsidR="56CFC2A8">
        <w:t>L</w:t>
      </w:r>
      <w:r w:rsidR="4754A1F6">
        <w:t xml:space="preserve">ibrary) </w:t>
      </w:r>
      <w:r w:rsidR="690FD582">
        <w:t xml:space="preserve">was implemented. </w:t>
      </w:r>
      <w:r w:rsidR="211FFCBC">
        <w:t>A DLL is a library that contains code and data that can be used by more than one program at the same time (</w:t>
      </w:r>
      <w:r w:rsidR="00370AC3">
        <w:t>Microsoft., 2026</w:t>
      </w:r>
      <w:r w:rsidR="211FFCBC">
        <w:t xml:space="preserve">). DLL’s </w:t>
      </w:r>
      <w:r w:rsidR="24200B0C">
        <w:t>often give an insight into the operations of a file and can give analysts an idea of what a piece of malwares functionality may be.</w:t>
      </w:r>
      <w:r w:rsidR="3F9F8424">
        <w:t xml:space="preserve"> Finally, a pair of functions are used to check if a file has been packed. </w:t>
      </w:r>
      <w:r w:rsidR="4DE325BA">
        <w:t>Packers are software programs that compress and encrypt other executable files in a disk and restore the original executable images when the packed files are loaded into memories (</w:t>
      </w:r>
      <w:r w:rsidR="25103FD2" w:rsidRPr="669DB2D0">
        <w:rPr>
          <w:rFonts w:ascii="Calibri" w:eastAsia="Calibri" w:hAnsi="Calibri" w:cs="Calibri"/>
          <w:color w:val="000000" w:themeColor="text1"/>
        </w:rPr>
        <w:t>Yan, W. Zhang, Z. and Ansari, N., 2008</w:t>
      </w:r>
      <w:r w:rsidR="4DE325BA">
        <w:t xml:space="preserve">). </w:t>
      </w:r>
      <w:r w:rsidR="3F87F31C">
        <w:t xml:space="preserve">To test if the file </w:t>
      </w:r>
      <w:r w:rsidR="3BDBDA3A">
        <w:t>has been</w:t>
      </w:r>
      <w:r w:rsidR="3F87F31C">
        <w:t xml:space="preserve"> packed an entropy calculation </w:t>
      </w:r>
      <w:r w:rsidR="21D7C256">
        <w:t>was used and a number of suspicious file extensions are compared to section names to guess if the file is packed or not.</w:t>
      </w:r>
      <w:r w:rsidR="3F87F31C">
        <w:t xml:space="preserve"> </w:t>
      </w:r>
    </w:p>
    <w:p w14:paraId="5E0F71BB" w14:textId="1685680E" w:rsidR="7486CD90" w:rsidRDefault="7486CD90" w:rsidP="2883A3A5">
      <w:pPr>
        <w:spacing w:line="320" w:lineRule="atLeast"/>
      </w:pPr>
      <w:r>
        <w:t>To support usability the tool was developed as a command-line interface tool to allow for customization of commands.</w:t>
      </w:r>
      <w:r w:rsidR="0294B858">
        <w:t xml:space="preserve"> The effectiveness of the tool was assessed using anti-malware test files such as eicar.co, benign files such as Discord</w:t>
      </w:r>
      <w:r w:rsidR="5CCA8199">
        <w:t>Setup</w:t>
      </w:r>
      <w:r w:rsidR="0294B858">
        <w:t>.exe and random user made tex</w:t>
      </w:r>
      <w:r w:rsidR="3B238441">
        <w:t>t files to ensure that upload was working correctly. This ensures that the tool covers all bases and was effective in all areas of its design.</w:t>
      </w:r>
    </w:p>
    <w:p w14:paraId="0CBDC15E" w14:textId="54E180A0" w:rsidR="2883A3A5" w:rsidRDefault="2883A3A5" w:rsidP="2883A3A5">
      <w:pPr>
        <w:spacing w:line="320" w:lineRule="atLeast"/>
      </w:pPr>
    </w:p>
    <w:p w14:paraId="6500C68A" w14:textId="39AA5982" w:rsidR="004D7B3D" w:rsidRDefault="3FBF07EA" w:rsidP="009525A9">
      <w:pPr>
        <w:pStyle w:val="Heading2"/>
      </w:pPr>
      <w:bookmarkStart w:id="7" w:name="_Toc228329369"/>
      <w:r>
        <w:lastRenderedPageBreak/>
        <w:t>Basic Static Analysis</w:t>
      </w:r>
      <w:bookmarkEnd w:id="7"/>
    </w:p>
    <w:p w14:paraId="7B924F07" w14:textId="6AD0E1E2" w:rsidR="5BF41B0F" w:rsidRDefault="5BF41B0F" w:rsidP="0EFBFCD1">
      <w:r>
        <w:t xml:space="preserve">The program aims to simplify the process of Static analysis of malware. To perform this the programs functionality is split into two sections. Basic Static Analysis and Advanced Static Analysis. Basic Static </w:t>
      </w:r>
      <w:r w:rsidR="08C85FD8">
        <w:t>Analysis is used to give an indication of the files likelihood to cause harm and allows non-technical users</w:t>
      </w:r>
      <w:r w:rsidR="0D8C0511">
        <w:t xml:space="preserve"> peace of mind.</w:t>
      </w:r>
    </w:p>
    <w:p w14:paraId="0811A1FB" w14:textId="254179EF" w:rsidR="3FBF07EA" w:rsidRDefault="3FBF07EA" w:rsidP="0EFBFCD1">
      <w:pPr>
        <w:pStyle w:val="Heading3"/>
      </w:pPr>
      <w:bookmarkStart w:id="8" w:name="_Toc228329370"/>
      <w:r>
        <w:t>Hashing Of Files</w:t>
      </w:r>
      <w:bookmarkEnd w:id="8"/>
    </w:p>
    <w:p w14:paraId="628F4B31" w14:textId="60C12B84" w:rsidR="3FBF07EA" w:rsidRDefault="3FBF07EA" w:rsidP="0EFBFCD1">
      <w:r>
        <w:t>Initially, the project focused on uploading a hash value of a chosen file by the user to conf</w:t>
      </w:r>
      <w:r w:rsidR="094F51BC">
        <w:t>irm the safety of the file. To perform this the tester got the md5 and SHA256 hash of the file using the python hashlib library.</w:t>
      </w:r>
      <w:r w:rsidR="6B48C8FD">
        <w:t xml:space="preserve"> Files were processed in 64 Byte chunks to </w:t>
      </w:r>
      <w:r w:rsidR="18E435AD">
        <w:t>ensure that larger files were processed properly without putting too much strain onto the CPU.</w:t>
      </w:r>
    </w:p>
    <w:p w14:paraId="5F96C7C0" w14:textId="01EEB71F" w:rsidR="70C6073D" w:rsidRDefault="70C6073D" w:rsidP="0EFBFCD1">
      <w:pPr>
        <w:pStyle w:val="Heading3"/>
      </w:pPr>
      <w:bookmarkStart w:id="9" w:name="_Toc228329371"/>
      <w:r>
        <w:t>Getting VirusTotal Response</w:t>
      </w:r>
      <w:bookmarkEnd w:id="9"/>
    </w:p>
    <w:p w14:paraId="7A9321F3" w14:textId="3B3BF3F3" w:rsidR="70C6073D" w:rsidRDefault="70C6073D" w:rsidP="0EFBFCD1">
      <w:r>
        <w:t xml:space="preserve">The next stage of the project involved using the VirusTotal API v3 to get the data surrounding the chosen file. This was performed using the </w:t>
      </w:r>
      <w:r w:rsidR="2AB0C55A">
        <w:t>requests library in python</w:t>
      </w:r>
      <w:r w:rsidR="2FE33E29">
        <w:t>, Requests allows you to send HTTP/1.1 requests extremely easily (</w:t>
      </w:r>
      <w:r w:rsidR="7413A026">
        <w:t>Py</w:t>
      </w:r>
      <w:r w:rsidR="08E761E6">
        <w:t>PI</w:t>
      </w:r>
      <w:r w:rsidR="7413A026">
        <w:t>., 2026</w:t>
      </w:r>
      <w:r w:rsidR="2FE33E29">
        <w:t xml:space="preserve">). The json data retrieved from the request </w:t>
      </w:r>
      <w:r w:rsidR="5592CE7E">
        <w:t xml:space="preserve">was </w:t>
      </w:r>
      <w:r w:rsidR="2FE33E29">
        <w:t xml:space="preserve">then parsed </w:t>
      </w:r>
      <w:r w:rsidR="73A23FC7">
        <w:t xml:space="preserve">using the json library </w:t>
      </w:r>
      <w:r w:rsidR="381C8028">
        <w:t>to find the most recent VirusTotal analysis’ results. This data is then categorise</w:t>
      </w:r>
      <w:r w:rsidR="4C760403">
        <w:t>d into python variables and used to determine the likelihood of the safety of the file.</w:t>
      </w:r>
    </w:p>
    <w:p w14:paraId="18F61366" w14:textId="3D9B8F6C" w:rsidR="4C760403" w:rsidRDefault="4C760403" w:rsidP="0EFBFCD1">
      <w:pPr>
        <w:pStyle w:val="Heading3"/>
      </w:pPr>
      <w:bookmarkStart w:id="10" w:name="_Toc228329372"/>
      <w:r>
        <w:t>Uploading a file to VirusTotal</w:t>
      </w:r>
      <w:bookmarkEnd w:id="10"/>
    </w:p>
    <w:p w14:paraId="37804CF2" w14:textId="44927609" w:rsidR="6F056027" w:rsidRDefault="6F056027" w:rsidP="0EFBFCD1">
      <w:r>
        <w:t>The final stage of simple Static malware analysis was to allow the user to upload the chosen file to VirusTotal using the API v3 upload endpoint.</w:t>
      </w:r>
      <w:r w:rsidR="4A7D642A">
        <w:t xml:space="preserve"> Again, the requests library is used send a POST re</w:t>
      </w:r>
      <w:r w:rsidR="7B69E4FD">
        <w:t>quest</w:t>
      </w:r>
      <w:r w:rsidR="4CDFB13E">
        <w:t xml:space="preserve"> to upload the file, once it has been analysed </w:t>
      </w:r>
      <w:r w:rsidR="5654E77D">
        <w:t>the script can be used again to identify if the file is malicious or not.</w:t>
      </w:r>
    </w:p>
    <w:p w14:paraId="144620C7" w14:textId="5A9DEA51" w:rsidR="0EFBFCD1" w:rsidRDefault="0EFBFCD1" w:rsidP="0EFBFCD1"/>
    <w:p w14:paraId="1AC2D5D1" w14:textId="623741BB" w:rsidR="5654E77D" w:rsidRDefault="5654E77D" w:rsidP="0EFBFCD1">
      <w:pPr>
        <w:pStyle w:val="Heading2"/>
      </w:pPr>
      <w:bookmarkStart w:id="11" w:name="_Toc228329373"/>
      <w:r>
        <w:t>Advanced Static Analysis</w:t>
      </w:r>
      <w:bookmarkEnd w:id="11"/>
    </w:p>
    <w:p w14:paraId="6F3838F1" w14:textId="4017E967" w:rsidR="53398AE7" w:rsidRDefault="53398AE7" w:rsidP="0EFBFCD1">
      <w:r>
        <w:t xml:space="preserve">The second section of the program focuses on supplying a “jumping off point” for more technical users to explore the capabilities of a file, to understand the workings of it and to provide extra information to help aid in the investigation of </w:t>
      </w:r>
      <w:r w:rsidR="77CB1032">
        <w:t>suspicious files without having to use a multitude of programs.</w:t>
      </w:r>
    </w:p>
    <w:p w14:paraId="6A0D29BE" w14:textId="1F771473" w:rsidR="1B53BEF4" w:rsidRDefault="1B53BEF4" w:rsidP="0EFBFCD1">
      <w:pPr>
        <w:pStyle w:val="Heading3"/>
      </w:pPr>
      <w:bookmarkStart w:id="12" w:name="_Toc228329374"/>
      <w:r>
        <w:t>String Extraction</w:t>
      </w:r>
      <w:bookmarkEnd w:id="12"/>
    </w:p>
    <w:p w14:paraId="3C82EF16" w14:textId="3A873CE4" w:rsidR="35E11E13" w:rsidRDefault="35E11E13" w:rsidP="0EFBFCD1">
      <w:r>
        <w:t>The first stage of advanced static analysis involves string extraction. By reading through each byte of data in the chosen file and confirming the string is a printable character and not a null character</w:t>
      </w:r>
      <w:r w:rsidR="16326D57">
        <w:t xml:space="preserve"> it is extracted into a list which can be used to further analyse the file and give an idea on what its capabilities are.</w:t>
      </w:r>
    </w:p>
    <w:p w14:paraId="66933913" w14:textId="337BEBBC" w:rsidR="16326D57" w:rsidRDefault="16326D57" w:rsidP="0EFBFCD1">
      <w:pPr>
        <w:pStyle w:val="Heading3"/>
      </w:pPr>
      <w:bookmarkStart w:id="13" w:name="_Toc228329375"/>
      <w:r>
        <w:t>Imported DLL Discovery</w:t>
      </w:r>
      <w:bookmarkEnd w:id="13"/>
    </w:p>
    <w:p w14:paraId="628E44B3" w14:textId="7A5BE82B" w:rsidR="16326D57" w:rsidRDefault="16326D57" w:rsidP="0EFBFCD1">
      <w:r>
        <w:t xml:space="preserve">Next, the discovery and storage of DLL’s is performed using the pe library. </w:t>
      </w:r>
      <w:r w:rsidR="4DE5D19C">
        <w:t>pe is a library for parsing expressions, including parsing expression grammars (PEGs). It aims to join the expressive power of parsing expressions with the familiarity of regular expressions (</w:t>
      </w:r>
      <w:r w:rsidR="60F8B897">
        <w:t>PyPI., 2026</w:t>
      </w:r>
      <w:r w:rsidR="4DE5D19C">
        <w:t xml:space="preserve">). Returning the DLL’s allows analysts a more in depth look at the </w:t>
      </w:r>
      <w:r w:rsidR="244F3435">
        <w:t>functionality of the file and what it may do when ran.</w:t>
      </w:r>
    </w:p>
    <w:p w14:paraId="3BB3E4D5" w14:textId="58A7A31E" w:rsidR="244F3435" w:rsidRDefault="244F3435" w:rsidP="0EFBFCD1">
      <w:pPr>
        <w:pStyle w:val="Heading3"/>
      </w:pPr>
      <w:bookmarkStart w:id="14" w:name="_Toc228329376"/>
      <w:r>
        <w:lastRenderedPageBreak/>
        <w:t>Packing Detection</w:t>
      </w:r>
      <w:bookmarkEnd w:id="14"/>
    </w:p>
    <w:p w14:paraId="6A6631B1" w14:textId="1D1776DE" w:rsidR="244F3435" w:rsidRDefault="244F3435" w:rsidP="0EFBFCD1">
      <w:r>
        <w:t xml:space="preserve">Finally, packing detection was implemented. The math library was used to perform entropy calculations according to </w:t>
      </w:r>
      <w:r w:rsidR="01EC8537">
        <w:t xml:space="preserve">the Shannon Entropy formula. If the entropy is high, packing is likely. Another method used was to compare the section names </w:t>
      </w:r>
      <w:r w:rsidR="27EC66B0">
        <w:t>within the file</w:t>
      </w:r>
      <w:r w:rsidR="01EC8537">
        <w:t xml:space="preserve"> with the names of sections that are commonly packed</w:t>
      </w:r>
      <w:r w:rsidR="2B0FE0AB">
        <w:t>. This shows analysts whether there is more to the file than meets the eye upon initial testing.</w:t>
      </w:r>
    </w:p>
    <w:p w14:paraId="6B6E324E" w14:textId="60378B53" w:rsidR="0EFBFCD1" w:rsidRDefault="0EFBFCD1" w:rsidP="0EFBFCD1"/>
    <w:p w14:paraId="18CEF629" w14:textId="5CD84043" w:rsidR="5B8266F4" w:rsidRDefault="5B8266F4" w:rsidP="0EFBFCD1">
      <w:pPr>
        <w:pStyle w:val="Heading2"/>
      </w:pPr>
      <w:bookmarkStart w:id="15" w:name="_Toc228329377"/>
      <w:r>
        <w:t>Script Design</w:t>
      </w:r>
      <w:bookmarkEnd w:id="15"/>
    </w:p>
    <w:p w14:paraId="17036E67" w14:textId="796E40E6" w:rsidR="60C8FE57" w:rsidRDefault="60C8FE57" w:rsidP="4D92DADF">
      <w:r>
        <w:t>The methodology used for the scripts design was a structured and modular approach mapped to the MoSCoW prioritisation</w:t>
      </w:r>
      <w:r w:rsidR="1B8A7EA4">
        <w:t xml:space="preserve">. </w:t>
      </w:r>
      <w:r w:rsidR="1ED34D75">
        <w:t xml:space="preserve">The </w:t>
      </w:r>
      <w:bookmarkStart w:id="16" w:name="_Int_2M6faT3Q"/>
      <w:r w:rsidR="1ED34D75">
        <w:t>MoSCoW</w:t>
      </w:r>
      <w:bookmarkEnd w:id="16"/>
      <w:r w:rsidR="1ED34D75">
        <w:t xml:space="preserve"> prioritisation framework is an acronym that stands for Must have, </w:t>
      </w:r>
      <w:bookmarkStart w:id="17" w:name="_Int_kAIC4afs"/>
      <w:r w:rsidR="1ED34D75">
        <w:t>Should</w:t>
      </w:r>
      <w:bookmarkEnd w:id="17"/>
      <w:r w:rsidR="1ED34D75">
        <w:t xml:space="preserve"> have, </w:t>
      </w:r>
      <w:bookmarkStart w:id="18" w:name="_Int_St6Y8YED"/>
      <w:r w:rsidR="1ED34D75">
        <w:t>Could</w:t>
      </w:r>
      <w:bookmarkEnd w:id="18"/>
      <w:r w:rsidR="1ED34D75">
        <w:t xml:space="preserve"> have, and </w:t>
      </w:r>
      <w:bookmarkStart w:id="19" w:name="_Int_Hb6fbbQF"/>
      <w:r w:rsidR="1ED34D75">
        <w:t>Won't</w:t>
      </w:r>
      <w:bookmarkEnd w:id="19"/>
      <w:r w:rsidR="1ED34D75">
        <w:t xml:space="preserve"> have. This framework provides a structured approach to categorising tasks or requirements based on their importance</w:t>
      </w:r>
      <w:r w:rsidR="21688235">
        <w:t xml:space="preserve"> </w:t>
      </w:r>
      <w:r w:rsidR="1ED34D75">
        <w:t>(</w:t>
      </w:r>
      <w:bookmarkStart w:id="20" w:name="_Int_4u76PaTq"/>
      <w:r w:rsidR="68957C41">
        <w:t>BiteSize</w:t>
      </w:r>
      <w:bookmarkEnd w:id="20"/>
      <w:r w:rsidR="68957C41">
        <w:t xml:space="preserve"> Learning., n.d.</w:t>
      </w:r>
      <w:r w:rsidR="1ED34D75">
        <w:t>)</w:t>
      </w:r>
      <w:r w:rsidR="477E2E81">
        <w:t>.</w:t>
      </w:r>
      <w:r w:rsidR="3976698C">
        <w:t xml:space="preserve"> The tool uses this approach for efficiency of processing, readability, maintainability and allows for additional features to be added easily.</w:t>
      </w:r>
      <w:r w:rsidR="4D0CD0BC">
        <w:t xml:space="preserve"> Each function performs an isolated step vital for the </w:t>
      </w:r>
      <w:r w:rsidR="5FD82983">
        <w:t>proper analysis of a file.</w:t>
      </w:r>
    </w:p>
    <w:p w14:paraId="43BF5EBF" w14:textId="1F05F401" w:rsidR="5FD82983" w:rsidRDefault="5FD82983" w:rsidP="4D92DADF">
      <w:r>
        <w:t xml:space="preserve">The overall workflow begins with the hashing of a </w:t>
      </w:r>
      <w:r w:rsidR="499518FE">
        <w:t>file;</w:t>
      </w:r>
      <w:r>
        <w:t xml:space="preserve"> these hashes are printed to the console and then used to query </w:t>
      </w:r>
      <w:r w:rsidR="1B8842A8">
        <w:t>the VirusTotal API</w:t>
      </w:r>
      <w:r w:rsidR="07037EF9">
        <w:t xml:space="preserve">. The response from the API is parsed to </w:t>
      </w:r>
      <w:r w:rsidR="63664674">
        <w:t>isolate and extract the most recent analysis stats. This can be enriched by the user</w:t>
      </w:r>
      <w:r w:rsidR="07037EF9">
        <w:t xml:space="preserve"> </w:t>
      </w:r>
      <w:r w:rsidR="6FB461B0">
        <w:t xml:space="preserve">via the command line interface so that the entire response is extracted instead by using the verbose flag. Once the analysis results are identified, a </w:t>
      </w:r>
      <w:r w:rsidR="06AAE9F3">
        <w:t>rule-based</w:t>
      </w:r>
      <w:r w:rsidR="6FB461B0">
        <w:t xml:space="preserve"> system is used to determine</w:t>
      </w:r>
      <w:r w:rsidR="406E4F61">
        <w:t xml:space="preserve"> the likelihood of the file being malware</w:t>
      </w:r>
      <w:r w:rsidR="264EFF90">
        <w:t>.</w:t>
      </w:r>
    </w:p>
    <w:p w14:paraId="1CA0987E" w14:textId="2E3CF512" w:rsidR="264EFF90" w:rsidRDefault="264EFF90" w:rsidP="4D92DADF">
      <w:r>
        <w:t xml:space="preserve">After basic malware analysis has been achieved, the tool </w:t>
      </w:r>
      <w:r w:rsidR="7CBBE146">
        <w:t>begins further analysis by extracting all of the string present in the chosen file. The user can set a minimum length for this using the minimum length flag, the script runs with a default of 4-character minimum length</w:t>
      </w:r>
      <w:r w:rsidR="2906340D">
        <w:t>. Next, the discovery and logging of imported DLLs is performed</w:t>
      </w:r>
      <w:r w:rsidR="652A9944">
        <w:t>. Finally, the script calculates the entropy of each section of the file and checks if the name of the section matches common packing or obfuscated names to advise the user if the file is packed or not.</w:t>
      </w:r>
    </w:p>
    <w:p w14:paraId="677CEB7D" w14:textId="3D861DD4" w:rsidR="652A9944" w:rsidRDefault="652A9944" w:rsidP="4D92DADF">
      <w:r>
        <w:t>Following the completion of the analysis the tool outputs the analysis statistics parsed from VirusTotal</w:t>
      </w:r>
      <w:r w:rsidR="214EDFD4">
        <w:t xml:space="preserve">, the likelihood of the file being harmful based on rule-based detection, the strings within the file, the imported DLLs and the likelihood of packing </w:t>
      </w:r>
      <w:r>
        <w:t>by writing them to a user defined file</w:t>
      </w:r>
      <w:r w:rsidR="0CED71B5">
        <w:t xml:space="preserve"> for further analysis or for recording and logging.</w:t>
      </w:r>
    </w:p>
    <w:p w14:paraId="3A90C051" w14:textId="6BE26DD3" w:rsidR="4D92DADF" w:rsidRDefault="0CED71B5" w:rsidP="4D92DADF">
      <w:r>
        <w:t>To ensure that the tool is as useful as possible, an upload feature was implemented to allow the user to upload a file to VirusTotal so that it can be analysed and the script can be run again to confirm its safety.</w:t>
      </w:r>
    </w:p>
    <w:p w14:paraId="194809A2" w14:textId="34EE7723" w:rsidR="5B8266F4" w:rsidRDefault="5B8266F4" w:rsidP="0EFBFCD1">
      <w:pPr>
        <w:pStyle w:val="Heading2"/>
      </w:pPr>
      <w:bookmarkStart w:id="21" w:name="_Toc228329378"/>
      <w:r>
        <w:t>Testing</w:t>
      </w:r>
      <w:bookmarkEnd w:id="21"/>
    </w:p>
    <w:p w14:paraId="625B6ACF" w14:textId="2092325B" w:rsidR="5B8266F4" w:rsidRDefault="0CAA14D7" w:rsidP="0EFBFCD1">
      <w:r>
        <w:t xml:space="preserve">The capabilities of the script were tested using four different kinds of file. One benign packed file being the </w:t>
      </w:r>
      <w:r w:rsidR="780C77AE">
        <w:t>DiscordSetup</w:t>
      </w:r>
      <w:r>
        <w:t>.ex</w:t>
      </w:r>
      <w:r w:rsidR="35108C94">
        <w:t>e</w:t>
      </w:r>
      <w:r>
        <w:t>,</w:t>
      </w:r>
      <w:r w:rsidR="4674BA4F">
        <w:t xml:space="preserve"> </w:t>
      </w:r>
      <w:r w:rsidR="18BE3761">
        <w:t xml:space="preserve">One benign unpacked </w:t>
      </w:r>
      <w:r w:rsidR="4674BA4F">
        <w:t>file written by the user</w:t>
      </w:r>
      <w:r w:rsidR="1211276B">
        <w:t xml:space="preserve"> to test the upload functionality and the anti-malware testfile eicar.co</w:t>
      </w:r>
      <w:r w:rsidR="027E3C21">
        <w:t xml:space="preserve">. </w:t>
      </w:r>
    </w:p>
    <w:p w14:paraId="3F569112" w14:textId="4113D1F7" w:rsidR="5B8266F4" w:rsidRDefault="027E3C21" w:rsidP="0EFBFCD1">
      <w:r>
        <w:t>These files were selected to ensure that the tool respon</w:t>
      </w:r>
      <w:r w:rsidR="66CB2306">
        <w:t>ds</w:t>
      </w:r>
      <w:r>
        <w:t xml:space="preserve"> as expected to benign files and files that should be picked up </w:t>
      </w:r>
      <w:r w:rsidR="33C2712A">
        <w:t>by antivirus</w:t>
      </w:r>
      <w:r w:rsidR="0902E6A5">
        <w:t xml:space="preserve">, The use of .exe files allows for proper testing of the DLL logging </w:t>
      </w:r>
      <w:r w:rsidR="0902E6A5">
        <w:lastRenderedPageBreak/>
        <w:t xml:space="preserve">functionality and the use of an installer allows testing of the packing functionality. </w:t>
      </w:r>
      <w:r w:rsidR="23B146FB">
        <w:t>String extraction will be covered by testing the script on all files</w:t>
      </w:r>
      <w:r w:rsidR="16D4D696">
        <w:t xml:space="preserve"> and ensuring strings are picked up correctly across all files.</w:t>
      </w:r>
      <w:r w:rsidR="4248CFAB">
        <w:t xml:space="preserve"> The user created file used for testing can be viewed in Figure </w:t>
      </w:r>
      <w:r w:rsidR="243CA2F1">
        <w:t>3</w:t>
      </w:r>
      <w:r w:rsidR="4248CFAB">
        <w:t xml:space="preserve"> below.</w:t>
      </w:r>
    </w:p>
    <w:p w14:paraId="009C21C7" w14:textId="151A139E" w:rsidR="05FF6EB1" w:rsidRDefault="550265C9" w:rsidP="669DB2D0">
      <w:pPr>
        <w:jc w:val="center"/>
        <w:rPr>
          <w:i/>
          <w:iCs/>
        </w:rPr>
      </w:pPr>
      <w:r>
        <w:rPr>
          <w:noProof/>
        </w:rPr>
        <w:drawing>
          <wp:inline distT="0" distB="0" distL="0" distR="0" wp14:anchorId="721B4881" wp14:editId="51113476">
            <wp:extent cx="5943600" cy="3667125"/>
            <wp:effectExtent l="0" t="0" r="0" b="0"/>
            <wp:docPr id="21358025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802566" name="Picture 2135802566"/>
                    <pic:cNvPicPr/>
                  </pic:nvPicPr>
                  <pic:blipFill>
                    <a:blip r:embed="rId13">
                      <a:extLst>
                        <a:ext uri="{28A0092B-C50C-407E-A947-70E740481C1C}">
                          <a14:useLocalDpi xmlns:a14="http://schemas.microsoft.com/office/drawing/2010/main"/>
                        </a:ext>
                      </a:extLst>
                    </a:blip>
                    <a:stretch>
                      <a:fillRect/>
                    </a:stretch>
                  </pic:blipFill>
                  <pic:spPr>
                    <a:xfrm>
                      <a:off x="0" y="0"/>
                      <a:ext cx="5943600" cy="3667125"/>
                    </a:xfrm>
                    <a:prstGeom prst="rect">
                      <a:avLst/>
                    </a:prstGeom>
                  </pic:spPr>
                </pic:pic>
              </a:graphicData>
            </a:graphic>
          </wp:inline>
        </w:drawing>
      </w:r>
      <w:r w:rsidR="05FF6EB1" w:rsidRPr="669DB2D0">
        <w:rPr>
          <w:i/>
          <w:iCs/>
        </w:rPr>
        <w:t xml:space="preserve">Figure </w:t>
      </w:r>
      <w:r w:rsidR="4D767532" w:rsidRPr="669DB2D0">
        <w:rPr>
          <w:i/>
          <w:iCs/>
        </w:rPr>
        <w:t>3</w:t>
      </w:r>
      <w:r w:rsidR="05FF6EB1" w:rsidRPr="669DB2D0">
        <w:rPr>
          <w:i/>
          <w:iCs/>
        </w:rPr>
        <w:t xml:space="preserve"> – The user created fakefile.txt for testing</w:t>
      </w:r>
    </w:p>
    <w:p w14:paraId="40EBC924" w14:textId="479F42D3" w:rsidR="7AA025BA" w:rsidRDefault="7AA025BA" w:rsidP="4D92DADF">
      <w:r>
        <w:t xml:space="preserve">To ensure the scripts robustness, deliberately odd or illogical inputs were provided by the user when initiating the script. This was done to ensure that the </w:t>
      </w:r>
      <w:r w:rsidR="74B7430E">
        <w:t xml:space="preserve">script can deal with </w:t>
      </w:r>
      <w:r w:rsidR="5503FEB4">
        <w:t>strange file paths, incorrect command usage or</w:t>
      </w:r>
      <w:r w:rsidR="41D4CD96">
        <w:t xml:space="preserve"> incorrect arguments.</w:t>
      </w:r>
      <w:r w:rsidR="5503FEB4">
        <w:t xml:space="preserve"> </w:t>
      </w:r>
    </w:p>
    <w:p w14:paraId="4BA690CC" w14:textId="60F426E7" w:rsidR="0EFBFCD1" w:rsidRDefault="0EFBFCD1" w:rsidP="0EFBFCD1"/>
    <w:p w14:paraId="0DCDA808" w14:textId="7F1ED8E8" w:rsidR="119B7EC7" w:rsidRDefault="119B7EC7" w:rsidP="2883A3A5">
      <w:pPr>
        <w:pStyle w:val="Heading1"/>
      </w:pPr>
      <w:bookmarkStart w:id="22" w:name="_Toc228329379"/>
      <w:r>
        <w:lastRenderedPageBreak/>
        <w:t>Program and Development</w:t>
      </w:r>
      <w:bookmarkEnd w:id="22"/>
    </w:p>
    <w:p w14:paraId="7F0843FA" w14:textId="217B6A63" w:rsidR="2160BCAA" w:rsidRDefault="2160BCAA" w:rsidP="2883A3A5">
      <w:pPr>
        <w:pStyle w:val="Heading2"/>
      </w:pPr>
      <w:bookmarkStart w:id="23" w:name="_Toc228329380"/>
      <w:r>
        <w:t>Overview of Program Development</w:t>
      </w:r>
      <w:bookmarkEnd w:id="23"/>
    </w:p>
    <w:p w14:paraId="6557C679" w14:textId="6B727E4A" w:rsidR="2160BCAA" w:rsidRDefault="3B4E7413" w:rsidP="2883A3A5">
      <w:r>
        <w:t>The progr</w:t>
      </w:r>
      <w:r w:rsidR="73B3D150">
        <w:t xml:space="preserve">am was developed using a modular approach. Initially, the workflow was defined to allow for the program to be </w:t>
      </w:r>
      <w:r w:rsidR="7544B4B3">
        <w:t>wo</w:t>
      </w:r>
      <w:r w:rsidR="73B3D150">
        <w:t xml:space="preserve">rked on sequentially. </w:t>
      </w:r>
      <w:r w:rsidR="108A116F">
        <w:t>The initial workflow was:</w:t>
      </w:r>
    </w:p>
    <w:p w14:paraId="4EFD8CFB" w14:textId="7E1FCEAE" w:rsidR="108A116F" w:rsidRDefault="108A116F" w:rsidP="6BC98FA0">
      <w:pPr>
        <w:pStyle w:val="ListParagraph"/>
        <w:numPr>
          <w:ilvl w:val="0"/>
          <w:numId w:val="2"/>
        </w:numPr>
      </w:pPr>
      <w:r>
        <w:t>Hash files</w:t>
      </w:r>
    </w:p>
    <w:p w14:paraId="0C4C5CE5" w14:textId="68A4FC6D" w:rsidR="108A116F" w:rsidRDefault="108A116F" w:rsidP="6BC98FA0">
      <w:pPr>
        <w:pStyle w:val="ListParagraph"/>
        <w:numPr>
          <w:ilvl w:val="0"/>
          <w:numId w:val="2"/>
        </w:numPr>
      </w:pPr>
      <w:r>
        <w:t>Query VirusTotal</w:t>
      </w:r>
    </w:p>
    <w:p w14:paraId="471FB975" w14:textId="1094CC48" w:rsidR="108A116F" w:rsidRDefault="108A116F" w:rsidP="6BC98FA0">
      <w:pPr>
        <w:pStyle w:val="ListParagraph"/>
        <w:numPr>
          <w:ilvl w:val="0"/>
          <w:numId w:val="2"/>
        </w:numPr>
      </w:pPr>
      <w:r>
        <w:t>Extract Strings</w:t>
      </w:r>
    </w:p>
    <w:p w14:paraId="73C29A1C" w14:textId="7BE980D3" w:rsidR="108A116F" w:rsidRDefault="108A116F" w:rsidP="6BC98FA0">
      <w:pPr>
        <w:pStyle w:val="ListParagraph"/>
        <w:numPr>
          <w:ilvl w:val="0"/>
          <w:numId w:val="2"/>
        </w:numPr>
      </w:pPr>
      <w:r>
        <w:t>Extract imported DLLs</w:t>
      </w:r>
    </w:p>
    <w:p w14:paraId="2F7A7CCA" w14:textId="6EEE6C88" w:rsidR="108A116F" w:rsidRDefault="108A116F" w:rsidP="6BC98FA0">
      <w:pPr>
        <w:pStyle w:val="ListParagraph"/>
        <w:numPr>
          <w:ilvl w:val="0"/>
          <w:numId w:val="2"/>
        </w:numPr>
      </w:pPr>
      <w:r>
        <w:t>Detect Packing</w:t>
      </w:r>
    </w:p>
    <w:p w14:paraId="2EE10505" w14:textId="6854AB7E" w:rsidR="108A116F" w:rsidRDefault="108A116F" w:rsidP="6BC98FA0">
      <w:pPr>
        <w:pStyle w:val="ListParagraph"/>
        <w:numPr>
          <w:ilvl w:val="1"/>
          <w:numId w:val="2"/>
        </w:numPr>
      </w:pPr>
      <w:r>
        <w:t>Entropy Calculation</w:t>
      </w:r>
    </w:p>
    <w:p w14:paraId="6886BBDF" w14:textId="7D99E805" w:rsidR="108A116F" w:rsidRDefault="108A116F" w:rsidP="6BC98FA0">
      <w:pPr>
        <w:pStyle w:val="ListParagraph"/>
        <w:numPr>
          <w:ilvl w:val="0"/>
          <w:numId w:val="2"/>
        </w:numPr>
      </w:pPr>
      <w:r>
        <w:t>Upload file</w:t>
      </w:r>
    </w:p>
    <w:p w14:paraId="5F2758E9" w14:textId="2338E313" w:rsidR="108A116F" w:rsidRDefault="108A116F" w:rsidP="6BC98FA0">
      <w:pPr>
        <w:pStyle w:val="ListParagraph"/>
        <w:numPr>
          <w:ilvl w:val="0"/>
          <w:numId w:val="2"/>
        </w:numPr>
      </w:pPr>
      <w:r>
        <w:t>Write to file</w:t>
      </w:r>
    </w:p>
    <w:p w14:paraId="711DB101" w14:textId="7C95D660" w:rsidR="6B0643F1" w:rsidRDefault="6B0643F1" w:rsidP="6BC98FA0">
      <w:pPr>
        <w:pStyle w:val="ListParagraph"/>
        <w:numPr>
          <w:ilvl w:val="0"/>
          <w:numId w:val="2"/>
        </w:numPr>
      </w:pPr>
      <w:r>
        <w:t>Implement Command-line interface</w:t>
      </w:r>
    </w:p>
    <w:p w14:paraId="7C5C15AB" w14:textId="6E25A7D5" w:rsidR="108A116F" w:rsidRDefault="108A116F" w:rsidP="6BC98FA0">
      <w:r>
        <w:t>Each section was developed i</w:t>
      </w:r>
      <w:r w:rsidR="74F8C504">
        <w:t>ndividually to allow for simple</w:t>
      </w:r>
      <w:r w:rsidR="0813F85B">
        <w:t xml:space="preserve"> debugging and a focus on understanding what each section does, allowing for better documentation. A large focus was also placed on robustness allowing for each section to be written to handle errors gracefully. Each section being programmed individually allowed for sequential testing of each component of</w:t>
      </w:r>
      <w:r w:rsidR="537465CB">
        <w:t xml:space="preserve"> the program. The end goal of the program was to create a command-line interface tool which </w:t>
      </w:r>
      <w:r w:rsidR="47096D7E">
        <w:t>automates the process of static analysis of malware, dumping strings, DLLs, checking for packing and giving a judgement on the threat level of a given file</w:t>
      </w:r>
      <w:r w:rsidR="589C739C">
        <w:t xml:space="preserve"> then storing the information in an output file for further triage.</w:t>
      </w:r>
    </w:p>
    <w:p w14:paraId="00326370" w14:textId="7F620554" w:rsidR="589C739C" w:rsidRDefault="589C739C" w:rsidP="6BC98FA0">
      <w:r>
        <w:t xml:space="preserve">To begin the program needed to be able to compute the MD5 and SHA256 hashes of a given file, these would then be passed to the function that queries </w:t>
      </w:r>
      <w:r w:rsidR="2F362188">
        <w:t xml:space="preserve">VirusTotal. In conjunction with the VirusTotal API v3 the SHA256 hash value was used to get a report on the file from the VirusTotal database. The data returned </w:t>
      </w:r>
      <w:r w:rsidR="3926E122">
        <w:t xml:space="preserve">from this was parsed and used to determine the nature of the file based on an arbitrary number of detections per total vendors who processed the file. </w:t>
      </w:r>
    </w:p>
    <w:p w14:paraId="5FD85192" w14:textId="4A2B1876" w:rsidR="3926E122" w:rsidRDefault="3926E122" w:rsidP="6BC98FA0">
      <w:r>
        <w:t xml:space="preserve">After the data could reliably be collected and parsed, implementation of more advanced malware analysis methods was implemented. This began with the extraction of strings in the </w:t>
      </w:r>
      <w:r w:rsidR="5FE14680">
        <w:t>file;</w:t>
      </w:r>
      <w:r>
        <w:t xml:space="preserve"> each ASCII printable string </w:t>
      </w:r>
      <w:r w:rsidR="76989482">
        <w:t>was identified and if it was greater than the user specified minimum</w:t>
      </w:r>
      <w:r w:rsidR="37C37686">
        <w:t xml:space="preserve"> string length it would be stored in a list. Following this, </w:t>
      </w:r>
      <w:r w:rsidR="13A1E2EB">
        <w:t xml:space="preserve">imported </w:t>
      </w:r>
      <w:r w:rsidR="37C37686">
        <w:t>DLLs would be extracted</w:t>
      </w:r>
      <w:r w:rsidR="3DCA7E8C">
        <w:t xml:space="preserve"> from a PE file and stored. Next, detection of the file being packed was implemented. There were 2 methods to discover</w:t>
      </w:r>
      <w:r w:rsidR="2F561A27">
        <w:t>ing this, in each section of a PE file the entropy would be calculated, if the resulting number was greater than 7 the file was likely to be packed. To compliment this</w:t>
      </w:r>
      <w:r w:rsidR="455630FF">
        <w:t xml:space="preserve"> section names were checked against common section names for packed files.</w:t>
      </w:r>
    </w:p>
    <w:p w14:paraId="501F3656" w14:textId="206F06B8" w:rsidR="455630FF" w:rsidRDefault="455630FF" w:rsidP="6BC98FA0">
      <w:r>
        <w:t xml:space="preserve">Having completed the Static Analysis, a quality-of-life component was implemented which allows the user to upload a file to VirusTotal if it </w:t>
      </w:r>
      <w:r w:rsidR="176A5134">
        <w:t>has not been scanned, the script can then be run again as normal to triage the file.</w:t>
      </w:r>
    </w:p>
    <w:p w14:paraId="72D72EFC" w14:textId="419D3DD2" w:rsidR="529800EE" w:rsidRDefault="529800EE" w:rsidP="6BC98FA0">
      <w:r>
        <w:lastRenderedPageBreak/>
        <w:t>Next,</w:t>
      </w:r>
      <w:r w:rsidR="176A5134">
        <w:t xml:space="preserve"> the results of the analysis were written to a </w:t>
      </w:r>
      <w:r w:rsidR="5A9E8B58">
        <w:t>user specified output file to allow for further analysis.</w:t>
      </w:r>
    </w:p>
    <w:p w14:paraId="72F25DE1" w14:textId="0AEA9ED0" w:rsidR="5A9E8B58" w:rsidRDefault="5A9E8B58" w:rsidP="6BC98FA0">
      <w:r>
        <w:t xml:space="preserve">Finally, to make the tool as user friendly as possible; a command-line interface was implemented using the argparse library. This allows the user to specify the minimum length of strings to be extracted, the </w:t>
      </w:r>
      <w:r w:rsidR="655F74FB">
        <w:t>verbosity of the virus total results and the file upload component to be used allowing for more fluid analysis of files.</w:t>
      </w:r>
    </w:p>
    <w:p w14:paraId="199E286D" w14:textId="32A290E5" w:rsidR="2160BCAA" w:rsidRDefault="2160BCAA" w:rsidP="2883A3A5">
      <w:pPr>
        <w:pStyle w:val="Heading2"/>
      </w:pPr>
      <w:bookmarkStart w:id="24" w:name="_Toc228329381"/>
      <w:r>
        <w:t>File Hashing</w:t>
      </w:r>
      <w:bookmarkEnd w:id="24"/>
    </w:p>
    <w:p w14:paraId="67AAEE8A" w14:textId="1A794C5D" w:rsidR="1DBBFF7B" w:rsidRDefault="1DBBFF7B" w:rsidP="6BC98FA0">
      <w:r>
        <w:t xml:space="preserve">The implementation of the file hashing function allowed for </w:t>
      </w:r>
      <w:r w:rsidR="5BD4C109">
        <w:t xml:space="preserve">computation of the SHA256 and MD5 hash of a given file. </w:t>
      </w:r>
      <w:r w:rsidR="491D41F2">
        <w:t>Initially a buffer size</w:t>
      </w:r>
      <w:r w:rsidR="64E3DCD4">
        <w:t xml:space="preserve"> of 64 bytes</w:t>
      </w:r>
      <w:r w:rsidR="491D41F2">
        <w:t xml:space="preserve"> was set to define how much of a file would be pr</w:t>
      </w:r>
      <w:r w:rsidR="1C1B4A80">
        <w:t xml:space="preserve">ocessed at one time. This was implemented to allow for </w:t>
      </w:r>
      <w:r w:rsidR="7CC07B45">
        <w:t>improved efficiency</w:t>
      </w:r>
      <w:r w:rsidR="1C1B4A80">
        <w:t xml:space="preserve"> when processing larger files. Then the MD5 and SHA256 hashes were initialised using the hashlib library</w:t>
      </w:r>
      <w:r w:rsidR="7FACDCA6">
        <w:t xml:space="preserve">. </w:t>
      </w:r>
    </w:p>
    <w:p w14:paraId="68BB9059" w14:textId="31387718" w:rsidR="7FACDCA6" w:rsidRDefault="7FACDCA6" w:rsidP="6BC98FA0">
      <w:r>
        <w:t xml:space="preserve">A </w:t>
      </w:r>
      <w:r w:rsidR="566D0342">
        <w:t>file was opened in binary mode</w:t>
      </w:r>
      <w:r w:rsidR="007ABE4D">
        <w:t xml:space="preserve"> for improved portability and</w:t>
      </w:r>
      <w:r w:rsidR="566D0342">
        <w:t xml:space="preserve"> </w:t>
      </w:r>
      <w:r w:rsidR="7EBC309B">
        <w:t>so that data would be returned as bytes objects, allowing for easier processing of the data within the file. A loop</w:t>
      </w:r>
      <w:r>
        <w:t xml:space="preserve"> was created to process the file in </w:t>
      </w:r>
      <w:r w:rsidR="2153493C">
        <w:t>chunks and</w:t>
      </w:r>
      <w:r>
        <w:t xml:space="preserve"> only break at the end of the file</w:t>
      </w:r>
      <w:r w:rsidR="0333643C">
        <w:t xml:space="preserve">. Upon each iteration of the loop, the MD5 and SHA256 hash values are updated. Once the end of the file is reached </w:t>
      </w:r>
      <w:r w:rsidR="3AB7F17C">
        <w:t>the hexadecimal values of the hashes are printed and returned</w:t>
      </w:r>
      <w:r w:rsidR="56C88926">
        <w:t>.</w:t>
      </w:r>
    </w:p>
    <w:p w14:paraId="4ECCF099" w14:textId="03A0B080" w:rsidR="5DE1068C" w:rsidRDefault="5DE1068C" w:rsidP="6BC98FA0">
      <w:r>
        <w:t>To maintain robustness the opening of the file used the with open method contained within a try except statement. This ensures the file will be properly closed when the processing of data h</w:t>
      </w:r>
      <w:r w:rsidR="6B347CE9">
        <w:t>as been complete and that any errors are handled and printed on screen before exiting the script.</w:t>
      </w:r>
    </w:p>
    <w:p w14:paraId="37B1B0B5" w14:textId="7A1DAA4F" w:rsidR="2160BCAA" w:rsidRDefault="2160BCAA" w:rsidP="2883A3A5">
      <w:pPr>
        <w:pStyle w:val="Heading2"/>
      </w:pPr>
      <w:bookmarkStart w:id="25" w:name="_Toc228329382"/>
      <w:r>
        <w:t>Querying VirusTotal</w:t>
      </w:r>
      <w:bookmarkEnd w:id="25"/>
    </w:p>
    <w:p w14:paraId="255775C7" w14:textId="700240F5" w:rsidR="2160BCAA" w:rsidRDefault="62309509" w:rsidP="2883A3A5">
      <w:r>
        <w:t>The implementation of querying VirusTotal was the backbone of the program, getting results from the VirusTotal database provides a baseline for the nature of the chosen file, and can give p</w:t>
      </w:r>
      <w:r w:rsidR="2A646B12">
        <w:t>owerful insights into what the file can do. To implement this, the hash values of the file must be generated prior.</w:t>
      </w:r>
    </w:p>
    <w:p w14:paraId="302A0DB0" w14:textId="182ACC67" w:rsidR="2A646B12" w:rsidRDefault="2A646B12" w:rsidP="6BC98FA0">
      <w:r>
        <w:t>To set up the querying of VirusTotal the URL</w:t>
      </w:r>
      <w:r w:rsidR="7C6BF3C7">
        <w:t xml:space="preserve"> and headers</w:t>
      </w:r>
      <w:r>
        <w:t xml:space="preserve"> w</w:t>
      </w:r>
      <w:r w:rsidR="4269FA94">
        <w:t>ere</w:t>
      </w:r>
      <w:r>
        <w:t xml:space="preserve"> defined in line with the VirusTotal API documentation, the final URL</w:t>
      </w:r>
      <w:r w:rsidR="7BE0952F">
        <w:t xml:space="preserve"> section</w:t>
      </w:r>
      <w:r>
        <w:t xml:space="preserve"> </w:t>
      </w:r>
      <w:r w:rsidR="50D79DA9">
        <w:t>was</w:t>
      </w:r>
      <w:r>
        <w:t xml:space="preserve"> </w:t>
      </w:r>
      <w:r w:rsidR="3715F0F9">
        <w:t>appended</w:t>
      </w:r>
      <w:r>
        <w:t xml:space="preserve"> </w:t>
      </w:r>
      <w:r w:rsidR="636E14F1">
        <w:t>with</w:t>
      </w:r>
      <w:r>
        <w:t xml:space="preserve"> the generated SHA256 hash.</w:t>
      </w:r>
      <w:r w:rsidR="0D0C2E6F">
        <w:t xml:space="preserve"> SHA256 was used for this as it is the most used hash type on VirusTotal and therefore will return a result if one exists on the databa</w:t>
      </w:r>
      <w:r w:rsidR="3FE8491B">
        <w:t xml:space="preserve">se whereas MD5 may not be stored. </w:t>
      </w:r>
      <w:r w:rsidR="3A69DFC0">
        <w:t xml:space="preserve">The headers included returning json type data, as it is simple to parse in python and the API key needed for authentication. In order to keep the </w:t>
      </w:r>
      <w:r w:rsidR="67796DF2">
        <w:t xml:space="preserve">private </w:t>
      </w:r>
      <w:r w:rsidR="3A69DFC0">
        <w:t xml:space="preserve">API key from being leaked, </w:t>
      </w:r>
      <w:r w:rsidR="236AAE0D">
        <w:t xml:space="preserve">an </w:t>
      </w:r>
      <w:r w:rsidR="3A69DFC0">
        <w:t>environment variable</w:t>
      </w:r>
      <w:r w:rsidR="3E4919F8">
        <w:t xml:space="preserve"> was used.</w:t>
      </w:r>
    </w:p>
    <w:p w14:paraId="428AD75A" w14:textId="71CC07A6" w:rsidR="0D66881A" w:rsidRDefault="0D66881A" w:rsidP="6BC98FA0">
      <w:r>
        <w:t>To query the database the requests</w:t>
      </w:r>
      <w:r w:rsidR="4DB06376">
        <w:t xml:space="preserve"> library was used, and the response was returned as a tuple containing the API response and API object to allow for parsing.</w:t>
      </w:r>
    </w:p>
    <w:p w14:paraId="13028A54" w14:textId="35C99DFF" w:rsidR="4DB06376" w:rsidRDefault="4DB06376" w:rsidP="6BC98FA0">
      <w:r>
        <w:t>In the main function, the</w:t>
      </w:r>
      <w:r w:rsidR="44A8C4DC">
        <w:t xml:space="preserve"> nested json data is parsed by extracting the last analysis stats object of the json data and </w:t>
      </w:r>
      <w:r w:rsidR="2F57DF2E">
        <w:t>defining integer variables to store the number of malicious, suspicious, undetected and harmless results found by the security vendors. The total number of security vendors who processed the file is calculated</w:t>
      </w:r>
      <w:r w:rsidR="5FC5BA38">
        <w:t>. This data is used to determine the nature of file, the rules implemented state that if the number of malicious detections is greater than half of the total number of security vendors who processed the file</w:t>
      </w:r>
      <w:r w:rsidR="5CE7E210">
        <w:t xml:space="preserve"> it is malicious, if no security vendors detected the file as malicious or suspicious it is </w:t>
      </w:r>
      <w:r w:rsidR="5CE7E210">
        <w:lastRenderedPageBreak/>
        <w:t>safe and any other outcome means it is unknown and further analysis should be performed.</w:t>
      </w:r>
      <w:r w:rsidR="2FD69C52">
        <w:t xml:space="preserve"> These results are printed to the screen for the user. </w:t>
      </w:r>
    </w:p>
    <w:p w14:paraId="5CDFE1E1" w14:textId="2B33F8A6" w:rsidR="2FD69C52" w:rsidRDefault="2FD69C52" w:rsidP="6BC98FA0">
      <w:r>
        <w:t xml:space="preserve">To ensure robustness a try except statement is used to handle errors gracefully </w:t>
      </w:r>
      <w:r w:rsidR="4757145E">
        <w:t xml:space="preserve">such as lack of authentication or if the file wasn’t in the VirusTotal database </w:t>
      </w:r>
      <w:r>
        <w:t>and inform the user of the issue with qu</w:t>
      </w:r>
      <w:r w:rsidR="34A13239">
        <w:t>erying the API so that they may try again.</w:t>
      </w:r>
    </w:p>
    <w:p w14:paraId="3400F708" w14:textId="7D95346B" w:rsidR="2160BCAA" w:rsidRDefault="2160BCAA" w:rsidP="2883A3A5">
      <w:pPr>
        <w:pStyle w:val="Heading2"/>
      </w:pPr>
      <w:bookmarkStart w:id="26" w:name="_Toc228329383"/>
      <w:r>
        <w:t>Extracting Strings</w:t>
      </w:r>
      <w:bookmarkEnd w:id="26"/>
    </w:p>
    <w:p w14:paraId="7BD29156" w14:textId="6A8CA071" w:rsidR="2160BCAA" w:rsidRDefault="04747D2F" w:rsidP="2883A3A5">
      <w:r>
        <w:t>After the script has queried VirusTotal, string extraction takes place. The</w:t>
      </w:r>
      <w:r w:rsidR="63709CED">
        <w:t xml:space="preserve"> implementation of string extraction involves creating a list of strings to be stored. Then the file is opened in binary to read through, this is processed using </w:t>
      </w:r>
      <w:r w:rsidR="77550C0E">
        <w:t xml:space="preserve">the </w:t>
      </w:r>
      <w:r w:rsidR="608F73AB">
        <w:t>“</w:t>
      </w:r>
      <w:r w:rsidR="63709CED">
        <w:t>with open</w:t>
      </w:r>
      <w:r w:rsidR="3F8B6AF7">
        <w:t xml:space="preserve">” </w:t>
      </w:r>
      <w:r w:rsidR="05BB4349">
        <w:t>method</w:t>
      </w:r>
      <w:r w:rsidR="63709CED">
        <w:t xml:space="preserve"> and </w:t>
      </w:r>
      <w:r w:rsidR="51D3689D">
        <w:t xml:space="preserve">wrapped in a try except statement </w:t>
      </w:r>
      <w:r w:rsidR="560E64A6">
        <w:t xml:space="preserve">to </w:t>
      </w:r>
      <w:r w:rsidR="51D3689D">
        <w:t xml:space="preserve">deal with file read or opening errors. </w:t>
      </w:r>
    </w:p>
    <w:p w14:paraId="3847F9B1" w14:textId="5F9AD58D" w:rsidR="1CD87E26" w:rsidRDefault="1CD87E26" w:rsidP="6BC98FA0">
      <w:r>
        <w:t>The program then parses through the file byte by byte and adding characters to the “current” variable to store them. In each iteration, the characters are confirmed to be printa</w:t>
      </w:r>
      <w:r w:rsidR="1D2EA873">
        <w:t xml:space="preserve">ble by ASCII and not whitespace or null characters. Then the length is checked against the minimum length specified by the user or the default of 4. </w:t>
      </w:r>
      <w:r w:rsidR="17E72CBB">
        <w:t>The string list is then appended, and current is reset to allow for new strings to be added. The list of strings is returned to the main to allow for triage after they are dumped to the file.</w:t>
      </w:r>
    </w:p>
    <w:p w14:paraId="6F14BDE3" w14:textId="2C09E0AD" w:rsidR="17E72CBB" w:rsidRDefault="17E72CBB" w:rsidP="6BC98FA0">
      <w:r>
        <w:t xml:space="preserve">To ensure this works a test file called “stringtestfile.txt” was created with numerous strings, the output compares the strings found </w:t>
      </w:r>
      <w:r w:rsidR="0E1EDDE1">
        <w:t>to</w:t>
      </w:r>
      <w:r>
        <w:t xml:space="preserve"> ensure they have been correctly parsed</w:t>
      </w:r>
      <w:r w:rsidR="387CDAE9">
        <w:t>, a minimum length of 4 is used</w:t>
      </w:r>
      <w:r>
        <w:t xml:space="preserve">. This is shown in Figure </w:t>
      </w:r>
      <w:r w:rsidR="5132B388">
        <w:t>4</w:t>
      </w:r>
      <w:r>
        <w:t>.</w:t>
      </w:r>
    </w:p>
    <w:p w14:paraId="55B359AD" w14:textId="350E8657" w:rsidR="649F687B" w:rsidRDefault="00A4E1F8" w:rsidP="669DB2D0">
      <w:pPr>
        <w:jc w:val="center"/>
        <w:rPr>
          <w:i/>
          <w:iCs/>
        </w:rPr>
      </w:pPr>
      <w:r>
        <w:rPr>
          <w:noProof/>
        </w:rPr>
        <w:drawing>
          <wp:inline distT="0" distB="0" distL="0" distR="0" wp14:anchorId="3E79CE72" wp14:editId="5EAD07AC">
            <wp:extent cx="5943600" cy="3438525"/>
            <wp:effectExtent l="0" t="0" r="0" b="0"/>
            <wp:docPr id="114776563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765631" name="Picture 1147765631"/>
                    <pic:cNvPicPr/>
                  </pic:nvPicPr>
                  <pic:blipFill>
                    <a:blip r:embed="rId14">
                      <a:extLst>
                        <a:ext uri="{28A0092B-C50C-407E-A947-70E740481C1C}">
                          <a14:useLocalDpi xmlns:a14="http://schemas.microsoft.com/office/drawing/2010/main"/>
                        </a:ext>
                      </a:extLst>
                    </a:blip>
                    <a:stretch>
                      <a:fillRect/>
                    </a:stretch>
                  </pic:blipFill>
                  <pic:spPr>
                    <a:xfrm>
                      <a:off x="0" y="0"/>
                      <a:ext cx="5943600" cy="3438525"/>
                    </a:xfrm>
                    <a:prstGeom prst="rect">
                      <a:avLst/>
                    </a:prstGeom>
                  </pic:spPr>
                </pic:pic>
              </a:graphicData>
            </a:graphic>
          </wp:inline>
        </w:drawing>
      </w:r>
      <w:r w:rsidR="649F687B" w:rsidRPr="669DB2D0">
        <w:rPr>
          <w:i/>
          <w:iCs/>
        </w:rPr>
        <w:t xml:space="preserve">Figure </w:t>
      </w:r>
      <w:r w:rsidR="0C7D9AE6" w:rsidRPr="669DB2D0">
        <w:rPr>
          <w:i/>
          <w:iCs/>
        </w:rPr>
        <w:t>4</w:t>
      </w:r>
      <w:r w:rsidR="649F687B" w:rsidRPr="669DB2D0">
        <w:rPr>
          <w:i/>
          <w:iCs/>
        </w:rPr>
        <w:t xml:space="preserve"> – comparison of “stringtestfile.txt” and output of scripts strings</w:t>
      </w:r>
      <w:r w:rsidR="56A6062E" w:rsidRPr="669DB2D0">
        <w:rPr>
          <w:i/>
          <w:iCs/>
        </w:rPr>
        <w:t xml:space="preserve"> extraction</w:t>
      </w:r>
    </w:p>
    <w:p w14:paraId="6CF27B1A" w14:textId="49A52DAF" w:rsidR="2160BCAA" w:rsidRDefault="2160BCAA" w:rsidP="2883A3A5">
      <w:pPr>
        <w:pStyle w:val="Heading2"/>
      </w:pPr>
      <w:bookmarkStart w:id="27" w:name="_Toc228329384"/>
      <w:r>
        <w:lastRenderedPageBreak/>
        <w:t>Extracting Dll’s</w:t>
      </w:r>
      <w:bookmarkEnd w:id="27"/>
    </w:p>
    <w:p w14:paraId="71FC7E4D" w14:textId="273BDE2F" w:rsidR="2160BCAA" w:rsidRDefault="07E2E99D" w:rsidP="2883A3A5">
      <w:r>
        <w:t xml:space="preserve">The implementation of DLL extraction </w:t>
      </w:r>
      <w:r w:rsidR="278A1581">
        <w:t xml:space="preserve">involves the use of the pefile library, this is because DLLs are </w:t>
      </w:r>
      <w:r w:rsidR="54844010">
        <w:t xml:space="preserve">present only in </w:t>
      </w:r>
      <w:r w:rsidR="1BA530E9">
        <w:t>portable executables</w:t>
      </w:r>
      <w:r w:rsidR="75E710FC">
        <w:t>.</w:t>
      </w:r>
      <w:r w:rsidR="02C9DCF9">
        <w:t xml:space="preserve"> </w:t>
      </w:r>
      <w:r w:rsidR="68178105">
        <w:t xml:space="preserve">Portable Executables (PE’s) </w:t>
      </w:r>
      <w:r w:rsidR="02C9DCF9">
        <w:t>describes the structure of executable (image) files and object files under the Windows family of operating systems (</w:t>
      </w:r>
      <w:r w:rsidR="345A1636">
        <w:t>Microsoft., 2025</w:t>
      </w:r>
      <w:r w:rsidR="02C9DCF9">
        <w:t>).</w:t>
      </w:r>
      <w:r w:rsidR="52341A79">
        <w:t xml:space="preserve"> To store and return these imports, a list is used, then the file is scoured for the “DIRECTORY_ENTRY_IMPORT” attribute</w:t>
      </w:r>
      <w:r w:rsidR="79BB233A">
        <w:t xml:space="preserve"> which is where </w:t>
      </w:r>
      <w:r w:rsidR="1A581E0B">
        <w:t>DLLs</w:t>
      </w:r>
      <w:r w:rsidR="79BB233A">
        <w:t xml:space="preserve"> are loaded. Once it is confirmed that the file is a PE and has imported DLL’s a loop begins for every import within the </w:t>
      </w:r>
      <w:r w:rsidR="5886D075">
        <w:t>“DIRECTORY_ENTRY_IMPORT” attribute. Every import is decoded using the utf-</w:t>
      </w:r>
      <w:bookmarkStart w:id="28" w:name="_Int_YyQNlAkh"/>
      <w:r w:rsidR="5886D075">
        <w:t>8 character</w:t>
      </w:r>
      <w:bookmarkEnd w:id="28"/>
      <w:r w:rsidR="5886D075">
        <w:t xml:space="preserve"> set and appended onto the list.</w:t>
      </w:r>
    </w:p>
    <w:p w14:paraId="4BA50811" w14:textId="52061B0A" w:rsidR="394ED818" w:rsidRDefault="394ED818" w:rsidP="6BC98FA0">
      <w:r>
        <w:t>To ensure proper error handling, a try except statement is used to inform the user of any PE Parsing errors, the program continues running as not all files are PE’s.</w:t>
      </w:r>
    </w:p>
    <w:p w14:paraId="63CFE627" w14:textId="77AEF3FF" w:rsidR="3BBFAEDE" w:rsidRDefault="3BBFAEDE" w:rsidP="6BC98FA0">
      <w:r>
        <w:t xml:space="preserve">The list of </w:t>
      </w:r>
      <w:r w:rsidR="088CA483">
        <w:t>DLLs</w:t>
      </w:r>
      <w:r>
        <w:t xml:space="preserve"> is returned to be further explored after being written to the output file</w:t>
      </w:r>
    </w:p>
    <w:p w14:paraId="183C3522" w14:textId="2162EA27" w:rsidR="2160BCAA" w:rsidRDefault="2160BCAA" w:rsidP="2883A3A5">
      <w:pPr>
        <w:pStyle w:val="Heading2"/>
      </w:pPr>
      <w:bookmarkStart w:id="29" w:name="_Toc228329385"/>
      <w:r>
        <w:t>Packing</w:t>
      </w:r>
      <w:r w:rsidR="5EAE965D">
        <w:t xml:space="preserve"> Detection</w:t>
      </w:r>
      <w:bookmarkEnd w:id="29"/>
    </w:p>
    <w:p w14:paraId="37B63784" w14:textId="47E7B46D" w:rsidR="28F0F781" w:rsidRDefault="28F0F781" w:rsidP="6BC98FA0">
      <w:r>
        <w:t xml:space="preserve">Packing detection estimation was implemented in this script using the pefile library, initially a Boolean variable called packed was set to false, and a list of suspicious names </w:t>
      </w:r>
      <w:r w:rsidR="5BDD208E">
        <w:t>of sections were defined. It was important to note that packing detection is very difficult and even harder to get right every time, so the script was modified to ensure that the output was not too decisiv</w:t>
      </w:r>
      <w:r w:rsidR="385E16E8">
        <w:t>e.</w:t>
      </w:r>
    </w:p>
    <w:p w14:paraId="38490256" w14:textId="49A98445" w:rsidR="1C25F137" w:rsidRDefault="1C25F137" w:rsidP="6BC98FA0">
      <w:r>
        <w:t xml:space="preserve">The script iterates through each section of the file if it is a PE file, in each iteration it </w:t>
      </w:r>
      <w:r w:rsidR="02A89A7B">
        <w:t xml:space="preserve">decodes the names of the sections and strips them of null bytes and stores them in a variable called “name”. It also </w:t>
      </w:r>
      <w:r w:rsidR="350F3CA7">
        <w:t>gets the data of the section and stores it in a variable called “data”.</w:t>
      </w:r>
    </w:p>
    <w:p w14:paraId="6944C1C7" w14:textId="1822AFE2" w:rsidR="2160BCAA" w:rsidRDefault="5EAE965D" w:rsidP="6BC98FA0">
      <w:pPr>
        <w:pStyle w:val="Heading3"/>
      </w:pPr>
      <w:bookmarkStart w:id="30" w:name="_Toc228329386"/>
      <w:r>
        <w:t>Entropy Calculation</w:t>
      </w:r>
      <w:bookmarkEnd w:id="30"/>
    </w:p>
    <w:p w14:paraId="4B52B017" w14:textId="61A94E88" w:rsidR="7C1B39E8" w:rsidRDefault="7C1B39E8" w:rsidP="6BC98FA0">
      <w:r>
        <w:t xml:space="preserve">The first method used to </w:t>
      </w:r>
      <w:r w:rsidR="11B9B2F7">
        <w:t xml:space="preserve">determine if </w:t>
      </w:r>
      <w:r>
        <w:t>packing was</w:t>
      </w:r>
      <w:r w:rsidR="47487EB9">
        <w:t xml:space="preserve"> used is</w:t>
      </w:r>
      <w:r>
        <w:t xml:space="preserve"> the use of an entropy calculation</w:t>
      </w:r>
      <w:r w:rsidR="4E935DB7">
        <w:t xml:space="preserve">. </w:t>
      </w:r>
      <w:r w:rsidR="02F0D53F">
        <w:t xml:space="preserve">This occurred in a separate function and made use of the math library. </w:t>
      </w:r>
      <w:r w:rsidR="4E935DB7">
        <w:t xml:space="preserve">For this Shannon’s Formula was used. </w:t>
      </w:r>
      <w:r w:rsidR="00390991">
        <w:t>Entropy refers to a measurement of vagueness and randomness in a system (</w:t>
      </w:r>
      <w:r w:rsidR="4A3FBF76" w:rsidRPr="669DB2D0">
        <w:rPr>
          <w:rFonts w:ascii="Calibri" w:eastAsia="Calibri" w:hAnsi="Calibri" w:cs="Calibri"/>
          <w:color w:val="000000" w:themeColor="text1"/>
        </w:rPr>
        <w:t>Karaca, Y. and Moonis, M., 2022)</w:t>
      </w:r>
      <w:r w:rsidR="00390991">
        <w:t>. Shannon’s Entropy formula is shown below:</w:t>
      </w:r>
    </w:p>
    <w:p w14:paraId="3363D150" w14:textId="7CB4052D" w:rsidR="3FCFE716" w:rsidRDefault="3FCFE716" w:rsidP="6BC98FA0">
      <w:pPr>
        <w:jc w:val="center"/>
      </w:pPr>
      <w:r>
        <w:rPr>
          <w:noProof/>
        </w:rPr>
        <w:drawing>
          <wp:inline distT="0" distB="0" distL="0" distR="0" wp14:anchorId="6F4762C0" wp14:editId="6A503E46">
            <wp:extent cx="2190750" cy="857250"/>
            <wp:effectExtent l="0" t="0" r="0" b="0"/>
            <wp:docPr id="495387530" name="drawing" title="Shannon Entro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387530" name="Picture 495387530"/>
                    <pic:cNvPicPr/>
                  </pic:nvPicPr>
                  <pic:blipFill>
                    <a:blip r:embed="rId15">
                      <a:extLst>
                        <a:ext uri="{28A0092B-C50C-407E-A947-70E740481C1C}">
                          <a14:useLocalDpi xmlns:a14="http://schemas.microsoft.com/office/drawing/2010/main"/>
                        </a:ext>
                      </a:extLst>
                    </a:blip>
                    <a:stretch>
                      <a:fillRect/>
                    </a:stretch>
                  </pic:blipFill>
                  <pic:spPr>
                    <a:xfrm>
                      <a:off x="0" y="0"/>
                      <a:ext cx="2190750" cy="857250"/>
                    </a:xfrm>
                    <a:prstGeom prst="rect">
                      <a:avLst/>
                    </a:prstGeom>
                  </pic:spPr>
                </pic:pic>
              </a:graphicData>
            </a:graphic>
          </wp:inline>
        </w:drawing>
      </w:r>
    </w:p>
    <w:p w14:paraId="5AD1BC88" w14:textId="37A31E27" w:rsidR="3FCFE716" w:rsidRDefault="3FCFE716" w:rsidP="669DB2D0">
      <w:pPr>
        <w:jc w:val="center"/>
        <w:rPr>
          <w:i/>
          <w:iCs/>
        </w:rPr>
      </w:pPr>
      <w:r w:rsidRPr="669DB2D0">
        <w:rPr>
          <w:i/>
          <w:iCs/>
        </w:rPr>
        <w:t xml:space="preserve">Figure </w:t>
      </w:r>
      <w:r w:rsidR="2A394E1B" w:rsidRPr="669DB2D0">
        <w:rPr>
          <w:i/>
          <w:iCs/>
        </w:rPr>
        <w:t>5</w:t>
      </w:r>
      <w:r w:rsidRPr="669DB2D0">
        <w:rPr>
          <w:i/>
          <w:iCs/>
        </w:rPr>
        <w:t xml:space="preserve"> – Shannon’s entropy equation </w:t>
      </w:r>
      <w:r w:rsidR="61F40EA6" w:rsidRPr="669DB2D0">
        <w:rPr>
          <w:i/>
          <w:iCs/>
        </w:rPr>
        <w:t xml:space="preserve">image </w:t>
      </w:r>
      <w:r w:rsidRPr="669DB2D0">
        <w:rPr>
          <w:i/>
          <w:iCs/>
        </w:rPr>
        <w:t>(</w:t>
      </w:r>
      <w:r w:rsidR="70C0CA98" w:rsidRPr="669DB2D0">
        <w:rPr>
          <w:i/>
          <w:iCs/>
        </w:rPr>
        <w:t>Kaplan, I. 2002</w:t>
      </w:r>
      <w:r w:rsidRPr="669DB2D0">
        <w:rPr>
          <w:i/>
          <w:iCs/>
        </w:rPr>
        <w:t>)</w:t>
      </w:r>
    </w:p>
    <w:p w14:paraId="4A3B7A23" w14:textId="294F98D3" w:rsidR="3FCFE716" w:rsidRDefault="3FCFE716" w:rsidP="6BC98FA0">
      <w:r w:rsidRPr="6BC98FA0">
        <w:t>Using this formula the value of entropy is calculated, if entropy is larger than 7 the file is very likely to be packed. The entropy value is returned to the main packing detection function</w:t>
      </w:r>
      <w:r w:rsidR="407C1320" w:rsidRPr="6BC98FA0">
        <w:t xml:space="preserve"> where it is checked and if it is greater than 7.0 packed is set to true.</w:t>
      </w:r>
    </w:p>
    <w:p w14:paraId="74109E2A" w14:textId="5A987042" w:rsidR="5EAE965D" w:rsidRDefault="5EAE965D" w:rsidP="6BC98FA0">
      <w:pPr>
        <w:pStyle w:val="Heading3"/>
      </w:pPr>
      <w:bookmarkStart w:id="31" w:name="_Toc228329387"/>
      <w:r>
        <w:t>Section Name Comparison</w:t>
      </w:r>
      <w:bookmarkEnd w:id="31"/>
    </w:p>
    <w:p w14:paraId="5769EC04" w14:textId="756BBA12" w:rsidR="35AF1610" w:rsidRDefault="35AF1610" w:rsidP="6BC98FA0">
      <w:r>
        <w:t xml:space="preserve">The second method used to </w:t>
      </w:r>
      <w:r w:rsidR="65C5B4BA">
        <w:t xml:space="preserve">determine if the file is packed is section name comparison. The decoded names of the sections of the PE file are compared to a list of section names commonly found in packed </w:t>
      </w:r>
      <w:r w:rsidR="65C5B4BA">
        <w:lastRenderedPageBreak/>
        <w:t xml:space="preserve">files. The </w:t>
      </w:r>
      <w:r w:rsidR="0ADEE65E">
        <w:t xml:space="preserve">script iterates through the list of suspicious names and checks if the lowercase version of the commonly found packed section names were in the name of the </w:t>
      </w:r>
      <w:r w:rsidR="541617E6">
        <w:t>current PE file section. If a match is found, then packed is set to true.</w:t>
      </w:r>
    </w:p>
    <w:p w14:paraId="199AB1AE" w14:textId="736209D9" w:rsidR="541617E6" w:rsidRDefault="541617E6" w:rsidP="6BC98FA0">
      <w:r>
        <w:t>The value of packed is returned to main to be checked and the results of the packing detection are written to the file.</w:t>
      </w:r>
    </w:p>
    <w:p w14:paraId="78448D2C" w14:textId="2CDE938A" w:rsidR="541617E6" w:rsidRDefault="541617E6" w:rsidP="6BC98FA0">
      <w:r>
        <w:t>A try except statement is used to handle errors with the parsing of the PE file.</w:t>
      </w:r>
    </w:p>
    <w:p w14:paraId="1E04A2DB" w14:textId="051B1A67" w:rsidR="2160BCAA" w:rsidRDefault="2160BCAA" w:rsidP="2883A3A5">
      <w:pPr>
        <w:pStyle w:val="Heading2"/>
      </w:pPr>
      <w:bookmarkStart w:id="32" w:name="_Toc228329388"/>
      <w:r>
        <w:t>Uploading Files</w:t>
      </w:r>
      <w:bookmarkEnd w:id="32"/>
    </w:p>
    <w:p w14:paraId="328ED2C2" w14:textId="6C7523DB" w:rsidR="2160BCAA" w:rsidRDefault="35B7DC60" w:rsidP="2883A3A5">
      <w:r>
        <w:t xml:space="preserve">The implementation of the uploading </w:t>
      </w:r>
      <w:bookmarkStart w:id="33" w:name="_Int_WRBGUnp6"/>
      <w:r>
        <w:t>files</w:t>
      </w:r>
      <w:bookmarkEnd w:id="33"/>
      <w:r>
        <w:t xml:space="preserve"> function</w:t>
      </w:r>
      <w:r w:rsidR="093C2A39">
        <w:t xml:space="preserve"> requires </w:t>
      </w:r>
      <w:r w:rsidR="75BF721C">
        <w:t>the use of the VirusTotal API</w:t>
      </w:r>
      <w:r w:rsidR="60A2CBD6">
        <w:t>. It also requires the guessing of a file type as the type needs to be used to properly se</w:t>
      </w:r>
      <w:r w:rsidR="65E528F8">
        <w:t xml:space="preserve">tup the file so it can be uploaded to the VirusTotal database. A try except </w:t>
      </w:r>
      <w:r w:rsidR="02F54284">
        <w:t>statement is used to catch any errors whilst uploading the file. The function is written according to the VirusTotal v3 API documentation</w:t>
      </w:r>
      <w:r w:rsidR="3F35045D">
        <w:t>.</w:t>
      </w:r>
    </w:p>
    <w:p w14:paraId="69052DBC" w14:textId="016501D5" w:rsidR="2160BCAA" w:rsidRDefault="2160BCAA" w:rsidP="2883A3A5">
      <w:pPr>
        <w:pStyle w:val="Heading2"/>
      </w:pPr>
      <w:bookmarkStart w:id="34" w:name="_Toc228329389"/>
      <w:r>
        <w:t>Writing to file</w:t>
      </w:r>
      <w:bookmarkEnd w:id="34"/>
    </w:p>
    <w:p w14:paraId="6B39EEEC" w14:textId="61C5257E" w:rsidR="2160BCAA" w:rsidRDefault="50AA487F" w:rsidP="2883A3A5">
      <w:r>
        <w:t xml:space="preserve">Writing to file is the final step of the </w:t>
      </w:r>
      <w:r w:rsidR="24428448">
        <w:t xml:space="preserve">static analysis section of the program, </w:t>
      </w:r>
      <w:r w:rsidR="08702FAB">
        <w:t>the file write function is used to allow further analysis of results and</w:t>
      </w:r>
      <w:r w:rsidR="2042823B">
        <w:t xml:space="preserve"> </w:t>
      </w:r>
      <w:r w:rsidR="0777612B">
        <w:t>to collate the results of th</w:t>
      </w:r>
      <w:r w:rsidR="2EC0C4F7">
        <w:t>e static analysis script</w:t>
      </w:r>
      <w:r w:rsidR="47DA9370">
        <w:t xml:space="preserve">. This is performed by using the “with open” method and a try except statement to handle errors. </w:t>
      </w:r>
      <w:r w:rsidR="69DF428B">
        <w:t>Within this, all the information is written to the file using the “f.write” function.</w:t>
      </w:r>
    </w:p>
    <w:p w14:paraId="70738477" w14:textId="79FD0C22" w:rsidR="5CF1F068" w:rsidRDefault="5CF1F068" w:rsidP="6BC98FA0">
      <w:pPr>
        <w:pStyle w:val="Heading2"/>
      </w:pPr>
      <w:bookmarkStart w:id="35" w:name="_Toc228329390"/>
      <w:r>
        <w:t>Command-line interface</w:t>
      </w:r>
      <w:bookmarkEnd w:id="35"/>
    </w:p>
    <w:p w14:paraId="6981A024" w14:textId="575C1DD9" w:rsidR="100C374D" w:rsidRDefault="100C374D" w:rsidP="6BC98FA0">
      <w:r>
        <w:t xml:space="preserve">The tool was designed with a command-line interface function in mind, allowing end users to execute the script </w:t>
      </w:r>
      <w:r w:rsidR="766C39EB">
        <w:t xml:space="preserve">with a number of different options, most importantly the ability to freely edit the file path of the target file and the output file for triage and results. Other flags are implemented for more verbose </w:t>
      </w:r>
      <w:r w:rsidR="3281F7E2">
        <w:t>VirusTotal results and, minimum length of strings extracted and to upload a file. This allows the tool to be easily integrated into current workflows and ongoing projects. It also means that the tool is more lightweight</w:t>
      </w:r>
      <w:r w:rsidR="0BEE9639">
        <w:t xml:space="preserve"> and portable as it doesn't require a graphical interface. </w:t>
      </w:r>
    </w:p>
    <w:p w14:paraId="4545F260" w14:textId="76F67D40" w:rsidR="0BEE9639" w:rsidRDefault="0BEE9639" w:rsidP="6BC98FA0">
      <w:r>
        <w:t>The command line interface was implemented using the argparse library. This all</w:t>
      </w:r>
      <w:r w:rsidR="5D1B898F">
        <w:t>ows for user defined arguments to be parsed by the script and executed as the script is run. This script is</w:t>
      </w:r>
      <w:r w:rsidR="4206D06A">
        <w:t xml:space="preserve"> made up of 2 different kinds of arguments, positional and optional.</w:t>
      </w:r>
    </w:p>
    <w:p w14:paraId="0D63FF36" w14:textId="38194F10" w:rsidR="4206D06A" w:rsidRDefault="4206D06A" w:rsidP="6BC98FA0">
      <w:r>
        <w:t>Positional arguments are required in every operation, for the malware triage a file path to the target file to be investigated is always required, an output file is also always required.</w:t>
      </w:r>
    </w:p>
    <w:p w14:paraId="469D26F9" w14:textId="36C8E2BD" w:rsidR="4206D06A" w:rsidRDefault="4206D06A" w:rsidP="6BC98FA0">
      <w:r>
        <w:t xml:space="preserve">The optional arguments consist of an upload argument which allows the user to use the upload file function and have a file of their choice analysed by VirusTotal, another optional argument is the verbose </w:t>
      </w:r>
      <w:r w:rsidR="5E87406A">
        <w:t xml:space="preserve">argument. Verbose means that after parsing the json data returned by querying the VirusTotal API includes the entire response along with the filtered response of the most recent analysis. Finally, the minimum length argument </w:t>
      </w:r>
      <w:r w:rsidR="1B5C71E4">
        <w:t>is used to set the minimum length of extracted strings, allowing the user to target specific sizes of strings only or to cover a wider range of strings.</w:t>
      </w:r>
    </w:p>
    <w:p w14:paraId="46A69F48" w14:textId="77BB02A9" w:rsidR="1B5C71E4" w:rsidRDefault="1B5C71E4" w:rsidP="6BC98FA0">
      <w:r>
        <w:lastRenderedPageBreak/>
        <w:t xml:space="preserve">To provide users with guidance the help option was also implemented. It displays guidance on each optional flag and </w:t>
      </w:r>
      <w:r w:rsidR="5F2FCC66">
        <w:t>the way the tool should be used as standard allowing for greater usability.</w:t>
      </w:r>
    </w:p>
    <w:p w14:paraId="44151C49" w14:textId="2FD9B9BF" w:rsidR="422D69FC" w:rsidRDefault="422D69FC" w:rsidP="6BC98FA0">
      <w:r>
        <w:t>The standard method of executing the tool within the command line is:</w:t>
      </w:r>
    </w:p>
    <w:p w14:paraId="5D2AECBC" w14:textId="7FA45D95" w:rsidR="422D69FC" w:rsidRDefault="422D69FC" w:rsidP="6BC98FA0">
      <w:pPr>
        <w:jc w:val="center"/>
        <w:rPr>
          <w:i/>
          <w:iCs/>
        </w:rPr>
      </w:pPr>
      <w:r w:rsidRPr="6BC98FA0">
        <w:rPr>
          <w:i/>
          <w:iCs/>
        </w:rPr>
        <w:t>Python Staticfy.py [target file path] [outputfile.txt]</w:t>
      </w:r>
    </w:p>
    <w:p w14:paraId="7B6C0C00" w14:textId="117E2AC3" w:rsidR="422D69FC" w:rsidRDefault="422D69FC" w:rsidP="6BC98FA0">
      <w:r w:rsidRPr="6BC98FA0">
        <w:t>This command invokes the python script and specifies the target file and the output text file that the results should be written to.</w:t>
      </w:r>
    </w:p>
    <w:p w14:paraId="775761AC" w14:textId="65F38135" w:rsidR="422D69FC" w:rsidRDefault="422D69FC" w:rsidP="6BC98FA0">
      <w:pPr>
        <w:pStyle w:val="Heading2"/>
      </w:pPr>
      <w:r>
        <w:t xml:space="preserve"> </w:t>
      </w:r>
      <w:bookmarkStart w:id="36" w:name="_Toc228329391"/>
      <w:r>
        <w:t>Testing</w:t>
      </w:r>
      <w:bookmarkEnd w:id="36"/>
    </w:p>
    <w:p w14:paraId="7CF71B74" w14:textId="45F39039" w:rsidR="2F883F99" w:rsidRDefault="2F883F99" w:rsidP="6659A021">
      <w:r>
        <w:t>To test the scripts functionality</w:t>
      </w:r>
      <w:r w:rsidR="4B6871D3">
        <w:t xml:space="preserve"> several different files were used, initially the eicar.com anti-virus test file was used to confirm that the script can detect malicious</w:t>
      </w:r>
      <w:r w:rsidR="53216488">
        <w:t xml:space="preserve"> files without the possibility of harming the system. The results of this test can be seen in Figure </w:t>
      </w:r>
      <w:r w:rsidR="4C1C0759">
        <w:t>6</w:t>
      </w:r>
      <w:r w:rsidR="71A82357">
        <w:t>.</w:t>
      </w:r>
      <w:r w:rsidR="1F93E953">
        <w:t xml:space="preserve"> The full results can be seen in Appendix A.</w:t>
      </w:r>
    </w:p>
    <w:p w14:paraId="2CA23369" w14:textId="12106382" w:rsidR="1B6A41F8" w:rsidRDefault="1B6A41F8" w:rsidP="669DB2D0">
      <w:pPr>
        <w:jc w:val="center"/>
        <w:rPr>
          <w:i/>
          <w:iCs/>
        </w:rPr>
      </w:pPr>
      <w:r>
        <w:rPr>
          <w:noProof/>
        </w:rPr>
        <w:drawing>
          <wp:inline distT="0" distB="0" distL="0" distR="0" wp14:anchorId="339D6950" wp14:editId="1BEA7D39">
            <wp:extent cx="5943600" cy="1123950"/>
            <wp:effectExtent l="0" t="0" r="0" b="0"/>
            <wp:docPr id="18734863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486352" name="Picture 1873486352"/>
                    <pic:cNvPicPr/>
                  </pic:nvPicPr>
                  <pic:blipFill>
                    <a:blip r:embed="rId16">
                      <a:extLst>
                        <a:ext uri="{28A0092B-C50C-407E-A947-70E740481C1C}">
                          <a14:useLocalDpi xmlns:a14="http://schemas.microsoft.com/office/drawing/2010/main"/>
                        </a:ext>
                      </a:extLst>
                    </a:blip>
                    <a:stretch>
                      <a:fillRect/>
                    </a:stretch>
                  </pic:blipFill>
                  <pic:spPr>
                    <a:xfrm>
                      <a:off x="0" y="0"/>
                      <a:ext cx="5943600" cy="1123950"/>
                    </a:xfrm>
                    <a:prstGeom prst="rect">
                      <a:avLst/>
                    </a:prstGeom>
                  </pic:spPr>
                </pic:pic>
              </a:graphicData>
            </a:graphic>
          </wp:inline>
        </w:drawing>
      </w:r>
      <w:r w:rsidRPr="669DB2D0">
        <w:rPr>
          <w:i/>
          <w:iCs/>
        </w:rPr>
        <w:t xml:space="preserve">Figure </w:t>
      </w:r>
      <w:r w:rsidR="04ACC2BE" w:rsidRPr="669DB2D0">
        <w:rPr>
          <w:i/>
          <w:iCs/>
        </w:rPr>
        <w:t>6</w:t>
      </w:r>
      <w:r w:rsidRPr="669DB2D0">
        <w:rPr>
          <w:i/>
          <w:iCs/>
        </w:rPr>
        <w:t xml:space="preserve"> – The results of running the script on the eicar.com antivirus file</w:t>
      </w:r>
    </w:p>
    <w:p w14:paraId="0B3B2D56" w14:textId="5802AED8" w:rsidR="0BE89339" w:rsidRDefault="0BE89339" w:rsidP="669DB2D0">
      <w:r w:rsidRPr="669DB2D0">
        <w:t>Next, the DiscordSetup.exe file was tested. This was used to confirm the system could identify a benign file</w:t>
      </w:r>
      <w:r w:rsidR="75122DD6" w:rsidRPr="669DB2D0">
        <w:t xml:space="preserve"> as well as detect packing, extract strings</w:t>
      </w:r>
      <w:r w:rsidR="3B995CE2" w:rsidRPr="669DB2D0">
        <w:t xml:space="preserve"> of a minimum length specified by the user</w:t>
      </w:r>
      <w:r w:rsidR="75122DD6" w:rsidRPr="669DB2D0">
        <w:t xml:space="preserve"> and identify imported DLLs. The command line response is shown in Figure </w:t>
      </w:r>
      <w:r w:rsidR="52F94CCD" w:rsidRPr="669DB2D0">
        <w:t>7</w:t>
      </w:r>
      <w:r w:rsidR="75122DD6" w:rsidRPr="669DB2D0">
        <w:t xml:space="preserve"> and the full of the results can be found in </w:t>
      </w:r>
      <w:r w:rsidR="63ABC40E" w:rsidRPr="669DB2D0">
        <w:t>A</w:t>
      </w:r>
      <w:r w:rsidR="2A79CFCE" w:rsidRPr="669DB2D0">
        <w:t xml:space="preserve">ppendix </w:t>
      </w:r>
      <w:r w:rsidR="3C42CA6F" w:rsidRPr="669DB2D0">
        <w:t>A</w:t>
      </w:r>
      <w:r w:rsidR="1FA20890" w:rsidRPr="669DB2D0">
        <w:t>.</w:t>
      </w:r>
    </w:p>
    <w:p w14:paraId="64438AC6" w14:textId="05D39AEF" w:rsidR="1E7EF566" w:rsidRDefault="1E7EF566" w:rsidP="669DB2D0">
      <w:pPr>
        <w:jc w:val="center"/>
        <w:rPr>
          <w:i/>
          <w:iCs/>
        </w:rPr>
      </w:pPr>
      <w:r>
        <w:rPr>
          <w:noProof/>
        </w:rPr>
        <w:drawing>
          <wp:inline distT="0" distB="0" distL="0" distR="0" wp14:anchorId="23368F0C" wp14:editId="795436CA">
            <wp:extent cx="5943600" cy="676275"/>
            <wp:effectExtent l="0" t="0" r="0" b="0"/>
            <wp:docPr id="61973556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735565" name="Picture 619735565"/>
                    <pic:cNvPicPr/>
                  </pic:nvPicPr>
                  <pic:blipFill>
                    <a:blip r:embed="rId17">
                      <a:extLst>
                        <a:ext uri="{28A0092B-C50C-407E-A947-70E740481C1C}">
                          <a14:useLocalDpi xmlns:a14="http://schemas.microsoft.com/office/drawing/2010/main"/>
                        </a:ext>
                      </a:extLst>
                    </a:blip>
                    <a:stretch>
                      <a:fillRect/>
                    </a:stretch>
                  </pic:blipFill>
                  <pic:spPr>
                    <a:xfrm>
                      <a:off x="0" y="0"/>
                      <a:ext cx="5943600" cy="676275"/>
                    </a:xfrm>
                    <a:prstGeom prst="rect">
                      <a:avLst/>
                    </a:prstGeom>
                  </pic:spPr>
                </pic:pic>
              </a:graphicData>
            </a:graphic>
          </wp:inline>
        </w:drawing>
      </w:r>
      <w:r w:rsidRPr="669DB2D0">
        <w:rPr>
          <w:i/>
          <w:iCs/>
        </w:rPr>
        <w:t xml:space="preserve">Figure </w:t>
      </w:r>
      <w:r w:rsidR="4CF3FD0D" w:rsidRPr="669DB2D0">
        <w:rPr>
          <w:i/>
          <w:iCs/>
        </w:rPr>
        <w:t>7</w:t>
      </w:r>
      <w:r w:rsidRPr="669DB2D0">
        <w:rPr>
          <w:i/>
          <w:iCs/>
        </w:rPr>
        <w:t xml:space="preserve"> – The results of running the script on the DiscordSetup.exe file of a minimum string size of 25</w:t>
      </w:r>
    </w:p>
    <w:p w14:paraId="7640868F" w14:textId="5206F04C" w:rsidR="794F89A8" w:rsidRDefault="794F89A8" w:rsidP="669DB2D0">
      <w:r w:rsidRPr="669DB2D0">
        <w:t xml:space="preserve">As </w:t>
      </w:r>
      <w:r w:rsidR="1DC64EA1" w:rsidRPr="669DB2D0">
        <w:t xml:space="preserve">seen </w:t>
      </w:r>
      <w:r w:rsidRPr="669DB2D0">
        <w:t xml:space="preserve">in </w:t>
      </w:r>
      <w:r w:rsidR="43BED64D" w:rsidRPr="669DB2D0">
        <w:t>A</w:t>
      </w:r>
      <w:r w:rsidRPr="669DB2D0">
        <w:t>ppendi</w:t>
      </w:r>
      <w:r w:rsidR="513E9590" w:rsidRPr="669DB2D0">
        <w:t>x</w:t>
      </w:r>
      <w:r w:rsidRPr="669DB2D0">
        <w:t xml:space="preserve"> A, the 2 imported DLLs </w:t>
      </w:r>
      <w:r w:rsidR="13F99284" w:rsidRPr="669DB2D0">
        <w:t>found by the script were KERNEL32.dll and COMCTL32.dll to confirm the accuracy of this the malware analysis tool Detect It Easy (die) was used to view the imports.</w:t>
      </w:r>
      <w:r w:rsidR="6F47A982" w:rsidRPr="669DB2D0">
        <w:t xml:space="preserve"> As shown in Figure </w:t>
      </w:r>
      <w:r w:rsidR="3B446217" w:rsidRPr="669DB2D0">
        <w:t>8</w:t>
      </w:r>
      <w:r w:rsidR="6F47A982" w:rsidRPr="669DB2D0">
        <w:t>, the scripts findings match with the findings from die confirming that it works as expected.</w:t>
      </w:r>
    </w:p>
    <w:p w14:paraId="41456872" w14:textId="3AAFC5EF" w:rsidR="6F47A982" w:rsidRDefault="6F47A982" w:rsidP="6659A021">
      <w:pPr>
        <w:jc w:val="center"/>
      </w:pPr>
      <w:r>
        <w:rPr>
          <w:noProof/>
        </w:rPr>
        <w:drawing>
          <wp:inline distT="0" distB="0" distL="0" distR="0" wp14:anchorId="40E2E4C7" wp14:editId="3A10133A">
            <wp:extent cx="5334000" cy="657225"/>
            <wp:effectExtent l="0" t="0" r="0" b="0"/>
            <wp:docPr id="12818296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829613" name="Picture 1281829613"/>
                    <pic:cNvPicPr/>
                  </pic:nvPicPr>
                  <pic:blipFill>
                    <a:blip r:embed="rId18">
                      <a:extLst>
                        <a:ext uri="{28A0092B-C50C-407E-A947-70E740481C1C}">
                          <a14:useLocalDpi xmlns:a14="http://schemas.microsoft.com/office/drawing/2010/main"/>
                        </a:ext>
                      </a:extLst>
                    </a:blip>
                    <a:stretch>
                      <a:fillRect/>
                    </a:stretch>
                  </pic:blipFill>
                  <pic:spPr>
                    <a:xfrm>
                      <a:off x="0" y="0"/>
                      <a:ext cx="5334000" cy="657225"/>
                    </a:xfrm>
                    <a:prstGeom prst="rect">
                      <a:avLst/>
                    </a:prstGeom>
                  </pic:spPr>
                </pic:pic>
              </a:graphicData>
            </a:graphic>
          </wp:inline>
        </w:drawing>
      </w:r>
    </w:p>
    <w:p w14:paraId="117296F0" w14:textId="53316CCE" w:rsidR="6F47A982" w:rsidRDefault="6F47A982" w:rsidP="669DB2D0">
      <w:pPr>
        <w:jc w:val="center"/>
        <w:rPr>
          <w:i/>
          <w:iCs/>
        </w:rPr>
      </w:pPr>
      <w:r w:rsidRPr="669DB2D0">
        <w:rPr>
          <w:i/>
          <w:iCs/>
        </w:rPr>
        <w:t xml:space="preserve">Figure </w:t>
      </w:r>
      <w:r w:rsidR="0ADFDA5B" w:rsidRPr="669DB2D0">
        <w:rPr>
          <w:i/>
          <w:iCs/>
        </w:rPr>
        <w:t>8</w:t>
      </w:r>
      <w:r w:rsidRPr="669DB2D0">
        <w:rPr>
          <w:i/>
          <w:iCs/>
        </w:rPr>
        <w:t xml:space="preserve"> – The results of die’s analysis on the DiscordSetup.exe import checks</w:t>
      </w:r>
    </w:p>
    <w:p w14:paraId="365EEB50" w14:textId="010B80B8" w:rsidR="1E7EF566" w:rsidRDefault="094BBB6D" w:rsidP="669DB2D0">
      <w:r w:rsidRPr="669DB2D0">
        <w:lastRenderedPageBreak/>
        <w:t>To ensure that the upload component was functioning correctly a user created file was used, this can be seen in Figure</w:t>
      </w:r>
      <w:r w:rsidR="62040FD6" w:rsidRPr="669DB2D0">
        <w:t xml:space="preserve"> 3</w:t>
      </w:r>
      <w:r w:rsidRPr="669DB2D0">
        <w:t xml:space="preserve"> in section </w:t>
      </w:r>
      <w:r w:rsidR="149FD75D" w:rsidRPr="669DB2D0">
        <w:t xml:space="preserve">2.5. The tester attempted to use the upload flag have the chosen file analysed by VirusTotal, the result can be seen in Figure </w:t>
      </w:r>
      <w:r w:rsidR="648AAEAA" w:rsidRPr="669DB2D0">
        <w:t>9</w:t>
      </w:r>
      <w:r w:rsidR="149FD75D" w:rsidRPr="669DB2D0">
        <w:t>.</w:t>
      </w:r>
    </w:p>
    <w:p w14:paraId="302DDC3B" w14:textId="6A97C43A" w:rsidR="65E2B10C" w:rsidRDefault="65E2B10C" w:rsidP="6659A021">
      <w:r>
        <w:rPr>
          <w:noProof/>
        </w:rPr>
        <w:drawing>
          <wp:inline distT="0" distB="0" distL="0" distR="0" wp14:anchorId="7375C068" wp14:editId="31676398">
            <wp:extent cx="5857875" cy="742950"/>
            <wp:effectExtent l="0" t="0" r="0" b="0"/>
            <wp:docPr id="199357140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571403" name="Picture 1993571403"/>
                    <pic:cNvPicPr/>
                  </pic:nvPicPr>
                  <pic:blipFill>
                    <a:blip r:embed="rId19">
                      <a:extLst>
                        <a:ext uri="{28A0092B-C50C-407E-A947-70E740481C1C}">
                          <a14:useLocalDpi xmlns:a14="http://schemas.microsoft.com/office/drawing/2010/main"/>
                        </a:ext>
                      </a:extLst>
                    </a:blip>
                    <a:stretch>
                      <a:fillRect/>
                    </a:stretch>
                  </pic:blipFill>
                  <pic:spPr>
                    <a:xfrm>
                      <a:off x="0" y="0"/>
                      <a:ext cx="5857875" cy="742950"/>
                    </a:xfrm>
                    <a:prstGeom prst="rect">
                      <a:avLst/>
                    </a:prstGeom>
                  </pic:spPr>
                </pic:pic>
              </a:graphicData>
            </a:graphic>
          </wp:inline>
        </w:drawing>
      </w:r>
    </w:p>
    <w:p w14:paraId="5EC676DF" w14:textId="3D40162B" w:rsidR="65E2B10C" w:rsidRDefault="65E2B10C" w:rsidP="669DB2D0">
      <w:pPr>
        <w:jc w:val="center"/>
        <w:rPr>
          <w:i/>
          <w:iCs/>
        </w:rPr>
      </w:pPr>
      <w:r w:rsidRPr="669DB2D0">
        <w:rPr>
          <w:i/>
          <w:iCs/>
        </w:rPr>
        <w:t xml:space="preserve">Figure </w:t>
      </w:r>
      <w:r w:rsidR="031842C9" w:rsidRPr="669DB2D0">
        <w:rPr>
          <w:i/>
          <w:iCs/>
        </w:rPr>
        <w:t>9</w:t>
      </w:r>
      <w:r w:rsidRPr="669DB2D0">
        <w:rPr>
          <w:i/>
          <w:iCs/>
        </w:rPr>
        <w:t xml:space="preserve"> – Results of uploading a chosen file to VirusTotal</w:t>
      </w:r>
    </w:p>
    <w:p w14:paraId="59009CF9" w14:textId="4FFAE366" w:rsidR="65E2B10C" w:rsidRDefault="65E2B10C" w:rsidP="669DB2D0">
      <w:r w:rsidRPr="669DB2D0">
        <w:t>To ensure this worked, the standard execut</w:t>
      </w:r>
      <w:r w:rsidR="1BF1330E" w:rsidRPr="669DB2D0">
        <w:t xml:space="preserve">ion </w:t>
      </w:r>
      <w:r w:rsidRPr="669DB2D0">
        <w:t>of the tool was used to query VirusTotal for the recently uploaded file.</w:t>
      </w:r>
      <w:r w:rsidR="54B45912" w:rsidRPr="669DB2D0">
        <w:t xml:space="preserve"> The results can be seen in Figure </w:t>
      </w:r>
      <w:r w:rsidR="1BC9EF3C" w:rsidRPr="669DB2D0">
        <w:t>10</w:t>
      </w:r>
      <w:r w:rsidR="54B45912" w:rsidRPr="669DB2D0">
        <w:t>.</w:t>
      </w:r>
    </w:p>
    <w:p w14:paraId="421AF497" w14:textId="5C7E47A7" w:rsidR="54B45912" w:rsidRDefault="54B45912" w:rsidP="6659A021">
      <w:pPr>
        <w:jc w:val="center"/>
      </w:pPr>
      <w:r>
        <w:rPr>
          <w:noProof/>
        </w:rPr>
        <w:drawing>
          <wp:inline distT="0" distB="0" distL="0" distR="0" wp14:anchorId="53E67309" wp14:editId="49A8CD42">
            <wp:extent cx="5657850" cy="1304925"/>
            <wp:effectExtent l="0" t="0" r="0" b="0"/>
            <wp:docPr id="42954984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549842" name="Picture 429549842"/>
                    <pic:cNvPicPr/>
                  </pic:nvPicPr>
                  <pic:blipFill>
                    <a:blip r:embed="rId20">
                      <a:extLst>
                        <a:ext uri="{28A0092B-C50C-407E-A947-70E740481C1C}">
                          <a14:useLocalDpi xmlns:a14="http://schemas.microsoft.com/office/drawing/2010/main"/>
                        </a:ext>
                      </a:extLst>
                    </a:blip>
                    <a:stretch>
                      <a:fillRect/>
                    </a:stretch>
                  </pic:blipFill>
                  <pic:spPr>
                    <a:xfrm>
                      <a:off x="0" y="0"/>
                      <a:ext cx="5657850" cy="1304925"/>
                    </a:xfrm>
                    <a:prstGeom prst="rect">
                      <a:avLst/>
                    </a:prstGeom>
                  </pic:spPr>
                </pic:pic>
              </a:graphicData>
            </a:graphic>
          </wp:inline>
        </w:drawing>
      </w:r>
    </w:p>
    <w:p w14:paraId="094A9A67" w14:textId="18D44106" w:rsidR="54B45912" w:rsidRDefault="54B45912" w:rsidP="669DB2D0">
      <w:pPr>
        <w:jc w:val="center"/>
        <w:rPr>
          <w:i/>
          <w:iCs/>
        </w:rPr>
      </w:pPr>
      <w:r w:rsidRPr="669DB2D0">
        <w:rPr>
          <w:i/>
          <w:iCs/>
        </w:rPr>
        <w:t xml:space="preserve">Figure </w:t>
      </w:r>
      <w:r w:rsidR="2E955FD0" w:rsidRPr="669DB2D0">
        <w:rPr>
          <w:i/>
          <w:iCs/>
        </w:rPr>
        <w:t>10</w:t>
      </w:r>
      <w:r w:rsidRPr="669DB2D0">
        <w:rPr>
          <w:i/>
          <w:iCs/>
        </w:rPr>
        <w:t xml:space="preserve"> – The recently uploaded file being checked using the script</w:t>
      </w:r>
    </w:p>
    <w:p w14:paraId="11C9FA83" w14:textId="7C3ADE03" w:rsidR="54B45912" w:rsidRDefault="54B45912" w:rsidP="669DB2D0">
      <w:r w:rsidRPr="669DB2D0">
        <w:t xml:space="preserve">The full analysis results can be viewed in </w:t>
      </w:r>
      <w:r w:rsidR="01C9A135" w:rsidRPr="669DB2D0">
        <w:t>A</w:t>
      </w:r>
      <w:r w:rsidR="26E03BF6" w:rsidRPr="669DB2D0">
        <w:t>ppendix A</w:t>
      </w:r>
    </w:p>
    <w:p w14:paraId="3BEE46EA" w14:textId="18262DD0" w:rsidR="54B45912" w:rsidRDefault="54B45912" w:rsidP="669DB2D0">
      <w:r w:rsidRPr="669DB2D0">
        <w:t xml:space="preserve">Further robustness testing was conducted such as setting the minimum length to a value less than 1 which yielded the result shown in figure </w:t>
      </w:r>
      <w:r w:rsidR="34FB59EB" w:rsidRPr="669DB2D0">
        <w:t>11</w:t>
      </w:r>
      <w:r w:rsidRPr="669DB2D0">
        <w:t>.</w:t>
      </w:r>
    </w:p>
    <w:p w14:paraId="1B05CDE8" w14:textId="7248F21C" w:rsidR="54B45912" w:rsidRDefault="54B45912" w:rsidP="6659A021">
      <w:pPr>
        <w:jc w:val="center"/>
      </w:pPr>
      <w:r>
        <w:rPr>
          <w:noProof/>
        </w:rPr>
        <w:drawing>
          <wp:inline distT="0" distB="0" distL="0" distR="0" wp14:anchorId="00D3DF88" wp14:editId="1F635E88">
            <wp:extent cx="5943600" cy="304800"/>
            <wp:effectExtent l="0" t="0" r="0" b="0"/>
            <wp:docPr id="11801221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122120" name="Picture 1180122120"/>
                    <pic:cNvPicPr/>
                  </pic:nvPicPr>
                  <pic:blipFill>
                    <a:blip r:embed="rId21">
                      <a:extLst>
                        <a:ext uri="{28A0092B-C50C-407E-A947-70E740481C1C}">
                          <a14:useLocalDpi xmlns:a14="http://schemas.microsoft.com/office/drawing/2010/main"/>
                        </a:ext>
                      </a:extLst>
                    </a:blip>
                    <a:stretch>
                      <a:fillRect/>
                    </a:stretch>
                  </pic:blipFill>
                  <pic:spPr>
                    <a:xfrm>
                      <a:off x="0" y="0"/>
                      <a:ext cx="5943600" cy="304800"/>
                    </a:xfrm>
                    <a:prstGeom prst="rect">
                      <a:avLst/>
                    </a:prstGeom>
                  </pic:spPr>
                </pic:pic>
              </a:graphicData>
            </a:graphic>
          </wp:inline>
        </w:drawing>
      </w:r>
      <w:r w:rsidRPr="669DB2D0">
        <w:rPr>
          <w:i/>
          <w:iCs/>
        </w:rPr>
        <w:t>Figure</w:t>
      </w:r>
      <w:r w:rsidR="074AADC0" w:rsidRPr="669DB2D0">
        <w:rPr>
          <w:i/>
          <w:iCs/>
        </w:rPr>
        <w:t xml:space="preserve"> 11</w:t>
      </w:r>
      <w:r w:rsidRPr="669DB2D0">
        <w:rPr>
          <w:i/>
          <w:iCs/>
        </w:rPr>
        <w:t>– results of attempting to set the minimum length too low.</w:t>
      </w:r>
    </w:p>
    <w:p w14:paraId="3DC81450" w14:textId="2CC146CA" w:rsidR="54B45912" w:rsidRDefault="54B45912" w:rsidP="669DB2D0">
      <w:r w:rsidRPr="669DB2D0">
        <w:t xml:space="preserve">Finally, the verbose flag was tested to ensure that </w:t>
      </w:r>
      <w:bookmarkStart w:id="37" w:name="_Int_kJEsfwSX"/>
      <w:r w:rsidRPr="669DB2D0">
        <w:t>all of</w:t>
      </w:r>
      <w:bookmarkEnd w:id="37"/>
      <w:r w:rsidRPr="669DB2D0">
        <w:t xml:space="preserve"> the VirusTotal data was dumped. This can be viewed in </w:t>
      </w:r>
      <w:r w:rsidR="1611A09A" w:rsidRPr="669DB2D0">
        <w:t>A</w:t>
      </w:r>
      <w:r w:rsidRPr="669DB2D0">
        <w:t>ppendi</w:t>
      </w:r>
      <w:r w:rsidR="6B7B199C" w:rsidRPr="669DB2D0">
        <w:t>x</w:t>
      </w:r>
      <w:r w:rsidRPr="669DB2D0">
        <w:t xml:space="preserve"> </w:t>
      </w:r>
      <w:r w:rsidR="76F75F1C" w:rsidRPr="669DB2D0">
        <w:t>A</w:t>
      </w:r>
      <w:r w:rsidRPr="669DB2D0">
        <w:t xml:space="preserve">. Figure </w:t>
      </w:r>
      <w:r w:rsidR="3CE4AAA6" w:rsidRPr="669DB2D0">
        <w:t>12</w:t>
      </w:r>
      <w:r w:rsidRPr="669DB2D0">
        <w:t xml:space="preserve"> shows the command line response of the tool.</w:t>
      </w:r>
    </w:p>
    <w:p w14:paraId="561BF47D" w14:textId="556FA147" w:rsidR="35A8AAF2" w:rsidRDefault="35A8AAF2" w:rsidP="669DB2D0">
      <w:pPr>
        <w:jc w:val="center"/>
        <w:rPr>
          <w:i/>
          <w:iCs/>
        </w:rPr>
      </w:pPr>
      <w:r>
        <w:rPr>
          <w:noProof/>
        </w:rPr>
        <w:drawing>
          <wp:inline distT="0" distB="0" distL="0" distR="0" wp14:anchorId="28002D92" wp14:editId="5DCD7634">
            <wp:extent cx="5943600" cy="1228725"/>
            <wp:effectExtent l="0" t="0" r="0" b="0"/>
            <wp:docPr id="19440103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010358" name="Picture 1944010358"/>
                    <pic:cNvPicPr/>
                  </pic:nvPicPr>
                  <pic:blipFill>
                    <a:blip r:embed="rId22">
                      <a:extLst>
                        <a:ext uri="{28A0092B-C50C-407E-A947-70E740481C1C}">
                          <a14:useLocalDpi xmlns:a14="http://schemas.microsoft.com/office/drawing/2010/main"/>
                        </a:ext>
                      </a:extLst>
                    </a:blip>
                    <a:stretch>
                      <a:fillRect/>
                    </a:stretch>
                  </pic:blipFill>
                  <pic:spPr>
                    <a:xfrm>
                      <a:off x="0" y="0"/>
                      <a:ext cx="5943600" cy="1228725"/>
                    </a:xfrm>
                    <a:prstGeom prst="rect">
                      <a:avLst/>
                    </a:prstGeom>
                  </pic:spPr>
                </pic:pic>
              </a:graphicData>
            </a:graphic>
          </wp:inline>
        </w:drawing>
      </w:r>
      <w:r w:rsidR="49364808" w:rsidRPr="669DB2D0">
        <w:rPr>
          <w:i/>
          <w:iCs/>
        </w:rPr>
        <w:t xml:space="preserve">Figure </w:t>
      </w:r>
      <w:r w:rsidR="2C049AF5" w:rsidRPr="669DB2D0">
        <w:rPr>
          <w:i/>
          <w:iCs/>
        </w:rPr>
        <w:t>12</w:t>
      </w:r>
      <w:r w:rsidR="49364808" w:rsidRPr="669DB2D0">
        <w:rPr>
          <w:i/>
          <w:iCs/>
        </w:rPr>
        <w:t xml:space="preserve"> – results of testing verbose flag</w:t>
      </w:r>
    </w:p>
    <w:p w14:paraId="39F5C70B" w14:textId="25D8AA84" w:rsidR="7CF82BF3" w:rsidRDefault="7CF82BF3" w:rsidP="669DB2D0">
      <w:r w:rsidRPr="669DB2D0">
        <w:t>To ensure ease of use and portability, A docker container was used. To test and insure this worked the eicar.com testfile was used within the shell within the container. The</w:t>
      </w:r>
      <w:r w:rsidR="6C48CB83" w:rsidRPr="669DB2D0">
        <w:t xml:space="preserve"> results can be seen in figure </w:t>
      </w:r>
      <w:r w:rsidR="518BA6FC" w:rsidRPr="669DB2D0">
        <w:t>13</w:t>
      </w:r>
      <w:r w:rsidR="6C48CB83" w:rsidRPr="669DB2D0">
        <w:t>. The full results can be found in Appendix A.</w:t>
      </w:r>
    </w:p>
    <w:p w14:paraId="10E72988" w14:textId="2CF879E0" w:rsidR="7CF82BF3" w:rsidRDefault="7CF82BF3" w:rsidP="6659A021">
      <w:pPr>
        <w:jc w:val="center"/>
      </w:pPr>
      <w:r>
        <w:rPr>
          <w:noProof/>
        </w:rPr>
        <w:lastRenderedPageBreak/>
        <w:drawing>
          <wp:inline distT="0" distB="0" distL="0" distR="0" wp14:anchorId="7ABB0197" wp14:editId="24FF924C">
            <wp:extent cx="5562600" cy="1200150"/>
            <wp:effectExtent l="0" t="0" r="0" b="0"/>
            <wp:docPr id="47564663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646638" name="Picture 475646638"/>
                    <pic:cNvPicPr/>
                  </pic:nvPicPr>
                  <pic:blipFill>
                    <a:blip r:embed="rId23">
                      <a:extLst>
                        <a:ext uri="{28A0092B-C50C-407E-A947-70E740481C1C}">
                          <a14:useLocalDpi xmlns:a14="http://schemas.microsoft.com/office/drawing/2010/main"/>
                        </a:ext>
                      </a:extLst>
                    </a:blip>
                    <a:stretch>
                      <a:fillRect/>
                    </a:stretch>
                  </pic:blipFill>
                  <pic:spPr>
                    <a:xfrm>
                      <a:off x="0" y="0"/>
                      <a:ext cx="5562600" cy="1200150"/>
                    </a:xfrm>
                    <a:prstGeom prst="rect">
                      <a:avLst/>
                    </a:prstGeom>
                  </pic:spPr>
                </pic:pic>
              </a:graphicData>
            </a:graphic>
          </wp:inline>
        </w:drawing>
      </w:r>
    </w:p>
    <w:p w14:paraId="53B2F417" w14:textId="4EC81C33" w:rsidR="1A3AFF17" w:rsidRDefault="1A3AFF17" w:rsidP="669DB2D0">
      <w:pPr>
        <w:jc w:val="center"/>
        <w:rPr>
          <w:i/>
          <w:iCs/>
        </w:rPr>
      </w:pPr>
      <w:r w:rsidRPr="669DB2D0">
        <w:rPr>
          <w:i/>
          <w:iCs/>
        </w:rPr>
        <w:t xml:space="preserve">Figure </w:t>
      </w:r>
      <w:r w:rsidR="031F1ED3" w:rsidRPr="669DB2D0">
        <w:rPr>
          <w:i/>
          <w:iCs/>
        </w:rPr>
        <w:t>13</w:t>
      </w:r>
      <w:r w:rsidRPr="669DB2D0">
        <w:rPr>
          <w:i/>
          <w:iCs/>
        </w:rPr>
        <w:t xml:space="preserve"> – results of running the script via docker</w:t>
      </w:r>
    </w:p>
    <w:p w14:paraId="1572E9A9" w14:textId="1D9B58B8" w:rsidR="7E8C7C2A" w:rsidRDefault="7E8C7C2A" w:rsidP="669DB2D0">
      <w:r w:rsidRPr="669DB2D0">
        <w:t xml:space="preserve">The dockerfile used can be found in </w:t>
      </w:r>
      <w:r w:rsidR="35BCA1E3" w:rsidRPr="669DB2D0">
        <w:t>A</w:t>
      </w:r>
      <w:r w:rsidRPr="669DB2D0">
        <w:t>ppendix C.</w:t>
      </w:r>
    </w:p>
    <w:p w14:paraId="76757AF3" w14:textId="3FD83073" w:rsidR="0765DB37" w:rsidRDefault="0765DB37" w:rsidP="669DB2D0">
      <w:r w:rsidRPr="669DB2D0">
        <w:t xml:space="preserve">Additionally, to inform the user on how to use the script and to containerise it inside of docker as well as a brief description of the script. A README file was included in the project files. This can be viewed in </w:t>
      </w:r>
      <w:r w:rsidR="14F8D9D9" w:rsidRPr="669DB2D0">
        <w:t>A</w:t>
      </w:r>
      <w:r w:rsidRPr="669DB2D0">
        <w:t>ppendix d.</w:t>
      </w:r>
    </w:p>
    <w:p w14:paraId="036C71B5" w14:textId="5F462288" w:rsidR="6659A021" w:rsidRDefault="6659A021" w:rsidP="6659A021"/>
    <w:p w14:paraId="4323E5CB" w14:textId="45A39495" w:rsidR="6659A021" w:rsidRDefault="6659A021" w:rsidP="6659A021"/>
    <w:p w14:paraId="4AFE23A4" w14:textId="77777777" w:rsidR="00D828F5" w:rsidRDefault="00341658" w:rsidP="00865937">
      <w:pPr>
        <w:pStyle w:val="Heading1"/>
        <w:rPr>
          <w:lang w:eastAsia="en-US"/>
        </w:rPr>
      </w:pPr>
      <w:bookmarkStart w:id="38" w:name="_Toc228329392"/>
      <w:r>
        <w:lastRenderedPageBreak/>
        <w:t>Discussion</w:t>
      </w:r>
      <w:bookmarkEnd w:id="38"/>
    </w:p>
    <w:p w14:paraId="5C479D6B" w14:textId="3534ABEB" w:rsidR="00AC0458" w:rsidRDefault="00493395" w:rsidP="669DB2D0">
      <w:pPr>
        <w:pStyle w:val="Heading2"/>
        <w:spacing w:after="158"/>
        <w:rPr>
          <w:rFonts w:eastAsia="Times New Roman"/>
          <w:lang w:eastAsia="en-US"/>
        </w:rPr>
      </w:pPr>
      <w:bookmarkStart w:id="39" w:name="_Toc228329393"/>
      <w:r w:rsidRPr="669DB2D0">
        <w:rPr>
          <w:rFonts w:eastAsia="Times New Roman"/>
        </w:rPr>
        <w:t>General Discussion</w:t>
      </w:r>
      <w:bookmarkEnd w:id="39"/>
    </w:p>
    <w:p w14:paraId="7CD697C8" w14:textId="0489B338" w:rsidR="271302AD" w:rsidRDefault="271302AD" w:rsidP="669DB2D0">
      <w:pPr>
        <w:spacing w:after="158"/>
      </w:pPr>
      <w:r>
        <w:t xml:space="preserve">The development of the Staticfy.py script was a major success as every component intended to be implemented was successfully </w:t>
      </w:r>
      <w:r w:rsidR="40EACEB0">
        <w:t>written and tested extensively. The choice of using a modular and sequential approach to testing proved to be an excellent decision as it allowed the developer to build upon strong foundations and rational workflows. It also enhanced testing and debugging and allow</w:t>
      </w:r>
      <w:r w:rsidR="0D5201FF">
        <w:t>ed for robust, well documented code to be formed at every stage.</w:t>
      </w:r>
      <w:r w:rsidR="1B23B350">
        <w:t xml:space="preserve"> The program successfully determines the likelihood of files harming the user’s system and writes important </w:t>
      </w:r>
      <w:r w:rsidR="5BD22DA5">
        <w:t>information to a user specified output file.</w:t>
      </w:r>
      <w:r w:rsidR="0D5201FF">
        <w:t xml:space="preserve"> The specific goals were all met with high degrees of success.</w:t>
      </w:r>
      <w:r w:rsidR="7637D4DF">
        <w:t xml:space="preserve"> The determination of the likelihood of a file being malicious to the user’s system was correct in every instance, the extraction of identifying information abo</w:t>
      </w:r>
      <w:r w:rsidR="2325701E">
        <w:t>ut the file was successful and retrieved full and correct information every time and laid the information out in a file in an easy, readable manner. The</w:t>
      </w:r>
      <w:r w:rsidR="167F8007">
        <w:t xml:space="preserve"> identification of the likelihood of the file being packed was correct in all testing and the ability to upload an unknown file to VirusTotal’s database was successful</w:t>
      </w:r>
      <w:r w:rsidR="70865BDF">
        <w:t xml:space="preserve">. Furthermore, the program was successfully developed into a command-line interface tool with </w:t>
      </w:r>
      <w:r w:rsidR="74EDA5C8">
        <w:t>several</w:t>
      </w:r>
      <w:r w:rsidR="70865BDF">
        <w:t xml:space="preserve"> options that allow for a fluid and simple end user experience. The testing performed on the </w:t>
      </w:r>
      <w:r w:rsidR="04860F52">
        <w:t xml:space="preserve">tool was thorough and successful and </w:t>
      </w:r>
      <w:r w:rsidR="748FF05A">
        <w:t>docker was successfully utilised to allow ease of use and portability to the script.</w:t>
      </w:r>
      <w:r w:rsidR="2F05A2C6">
        <w:t xml:space="preserve"> All the sections of the script which work with file handling use with open statements to properly open, read, write and close the file, they also use try except statem</w:t>
      </w:r>
      <w:r w:rsidR="1843E66A">
        <w:t>ents for graceful error handling.</w:t>
      </w:r>
    </w:p>
    <w:p w14:paraId="60B4F1CA" w14:textId="2719AFAD" w:rsidR="3FA97563" w:rsidRDefault="3FA97563" w:rsidP="669DB2D0">
      <w:pPr>
        <w:pStyle w:val="Heading3"/>
      </w:pPr>
      <w:bookmarkStart w:id="40" w:name="_Toc228329394"/>
      <w:r>
        <w:t>File Hashing</w:t>
      </w:r>
      <w:bookmarkEnd w:id="40"/>
    </w:p>
    <w:p w14:paraId="5FB4E328" w14:textId="42BAC09B" w:rsidR="57BA6A0F" w:rsidRDefault="57BA6A0F" w:rsidP="669DB2D0">
      <w:r>
        <w:t>The file hashing phase of development was implemented efficiently and was found to be successful throughout testing. In particular, the use of a buffer</w:t>
      </w:r>
      <w:r w:rsidR="7F864354">
        <w:t xml:space="preserve"> size to read the file in small chunks for efficiency was a powerful adjustment that allowed for larger files to be processed with ease. The use of multiple hashing algorithms allowed for more</w:t>
      </w:r>
      <w:r w:rsidR="609EB45E">
        <w:t xml:space="preserve"> user</w:t>
      </w:r>
      <w:r w:rsidR="7F864354">
        <w:t xml:space="preserve"> confidence</w:t>
      </w:r>
      <w:r w:rsidR="70188F29">
        <w:t>. Additionally, the use of the hashlib library increased efficiency as it</w:t>
      </w:r>
      <w:r w:rsidR="6D3D6365">
        <w:t>s built-in functions for computing hashes saved time and user code.</w:t>
      </w:r>
    </w:p>
    <w:p w14:paraId="206253AA" w14:textId="3701CE6E" w:rsidR="6D3D6365" w:rsidRDefault="6D3D6365" w:rsidP="669DB2D0">
      <w:pPr>
        <w:pStyle w:val="Heading3"/>
      </w:pPr>
      <w:bookmarkStart w:id="41" w:name="_Toc228329395"/>
      <w:r>
        <w:t>Querying VirusTotal</w:t>
      </w:r>
      <w:bookmarkEnd w:id="41"/>
    </w:p>
    <w:p w14:paraId="4BE90259" w14:textId="2C16CF30" w:rsidR="6D3D6365" w:rsidRDefault="6D3D6365" w:rsidP="669DB2D0">
      <w:r>
        <w:t xml:space="preserve">The querying VirusTotal phase of development was implemented using an API for smooth integration into the </w:t>
      </w:r>
      <w:r w:rsidR="1B897932">
        <w:t>script. Using the provided documentation on the VirusTotal website the choice to query the site using the SHA2</w:t>
      </w:r>
      <w:r w:rsidR="794E43DE">
        <w:t>56 hash was made as it is the most found hash type on VirusTotal</w:t>
      </w:r>
      <w:r w:rsidR="0513E933">
        <w:t>, this means less errors and less uploads are required from the user. The use of the requests was pivotal to this stage of development as it allowed for easy crafting of a HTTP</w:t>
      </w:r>
      <w:r w:rsidR="3EEBA057">
        <w:t xml:space="preserve"> GET request to receive the information in json format. This json format was then parsed in the main function and stored in variables which were used later in the script to determine the likelihood of the file causing harm to the user’s system, completing one of the specific </w:t>
      </w:r>
      <w:r w:rsidR="2089A4E6">
        <w:t>aims.</w:t>
      </w:r>
    </w:p>
    <w:p w14:paraId="18D10C6E" w14:textId="327A4217" w:rsidR="5D4DABBA" w:rsidRDefault="5D4DABBA" w:rsidP="669DB2D0">
      <w:pPr>
        <w:pStyle w:val="Heading3"/>
      </w:pPr>
      <w:bookmarkStart w:id="42" w:name="_Toc228329396"/>
      <w:r>
        <w:t>Extracting Strings</w:t>
      </w:r>
      <w:bookmarkEnd w:id="42"/>
    </w:p>
    <w:p w14:paraId="3DE84499" w14:textId="2F26FA34" w:rsidR="5D4DABBA" w:rsidRDefault="5D4DABBA" w:rsidP="669DB2D0">
      <w:r>
        <w:t>The string extraction phase of development was implemented by parsing the strings found in the file by reading the data in bytes. This was done for efficiency and to allow the user to implement a minimum length of strin</w:t>
      </w:r>
      <w:r w:rsidR="75E4D205">
        <w:t xml:space="preserve">g to extract. These strings were parsed and appended to a list which was returned and </w:t>
      </w:r>
      <w:r w:rsidR="75E4D205">
        <w:lastRenderedPageBreak/>
        <w:t>written to a file for further analysis</w:t>
      </w:r>
      <w:r w:rsidR="1C78193F">
        <w:t xml:space="preserve">. </w:t>
      </w:r>
      <w:r w:rsidR="4FD4E587">
        <w:t xml:space="preserve">The </w:t>
      </w:r>
      <w:r w:rsidR="3B0E2331">
        <w:t>developer would have found this section to be more useful in further analysis if a function for filtering strings was implemented, allowing the use</w:t>
      </w:r>
      <w:r w:rsidR="2227936A">
        <w:t>r analysing them to find suspicious strings more easily.</w:t>
      </w:r>
    </w:p>
    <w:p w14:paraId="183F0DA7" w14:textId="3B78FD76" w:rsidR="1C78193F" w:rsidRDefault="1C78193F" w:rsidP="669DB2D0">
      <w:pPr>
        <w:pStyle w:val="Heading3"/>
      </w:pPr>
      <w:bookmarkStart w:id="43" w:name="_Toc228329397"/>
      <w:r>
        <w:t>Extracting DLL’s</w:t>
      </w:r>
      <w:bookmarkEnd w:id="43"/>
    </w:p>
    <w:p w14:paraId="2DD3D1C9" w14:textId="2387B281" w:rsidR="1C78193F" w:rsidRDefault="1C78193F" w:rsidP="669DB2D0">
      <w:r>
        <w:t>The extraction of DLL’s was performed using the pefile library to decode the names of imported DLL’s</w:t>
      </w:r>
      <w:r w:rsidR="3F5174E5">
        <w:t xml:space="preserve"> and stored them in a list to be analysed. </w:t>
      </w:r>
      <w:r w:rsidR="36E2C51E">
        <w:t>This section of code implemented a try except statement which was used for the handling of errors and – more importantly – to allow non-PE files to be processed as normal wi</w:t>
      </w:r>
      <w:r w:rsidR="38E9907A">
        <w:t xml:space="preserve">thout imported DLL analysis. Initially the </w:t>
      </w:r>
      <w:r w:rsidR="51A27C6B">
        <w:t xml:space="preserve">developer </w:t>
      </w:r>
      <w:r w:rsidR="38E9907A">
        <w:t>intended to extract the names of functions contained within the imported DLL’s which would have been a major upgrade to the sc</w:t>
      </w:r>
      <w:r w:rsidR="21D899C3">
        <w:t>ript. This completes the specific aim of extracting identifying information from the file.</w:t>
      </w:r>
    </w:p>
    <w:p w14:paraId="5363AB74" w14:textId="26628AB3" w:rsidR="2ED7F027" w:rsidRDefault="2ED7F027" w:rsidP="669DB2D0">
      <w:pPr>
        <w:pStyle w:val="Heading3"/>
      </w:pPr>
      <w:bookmarkStart w:id="44" w:name="_Toc228329398"/>
      <w:r>
        <w:t>Packing Detection</w:t>
      </w:r>
      <w:bookmarkEnd w:id="44"/>
    </w:p>
    <w:p w14:paraId="6A8A5E25" w14:textId="3C91E439" w:rsidR="2ED7F027" w:rsidRDefault="2ED7F027" w:rsidP="669DB2D0">
      <w:r>
        <w:t>The packing detection was performed using multiple methods in an attempt to get a more accurate estimate of whether or not packing was used. These 2 methods were entropy calculation and suspicious name comparison. Entropy calculation uses Shannon</w:t>
      </w:r>
      <w:r w:rsidR="13C4F143">
        <w:t xml:space="preserve">’s formula to calculate the section of the files, found by using the pefile library, entropy. If the value calculated is greater than 7 the file is likely to be packed. The method of </w:t>
      </w:r>
      <w:r w:rsidR="490507DC">
        <w:t xml:space="preserve">suspicious name comparison uses the decoded name of each section of the file compared to a predefined list of section names commonly found in </w:t>
      </w:r>
      <w:r w:rsidR="607F2BA7">
        <w:t>packed files. This section of code also implemented the try except statement to handle errors and allow for the processing of non-PE files. It is important to note that whilst entropy calcula</w:t>
      </w:r>
      <w:r w:rsidR="66A7FDD3">
        <w:t>tions and name comparison are good methods to determine if a file is packed</w:t>
      </w:r>
      <w:r w:rsidR="526D9BF6">
        <w:t>, there is a high chance of false negatives and as such all information related to packing should only state that it may be in place as a concrete answer is difficult to ascertain.</w:t>
      </w:r>
      <w:r w:rsidR="4AD9800A">
        <w:t xml:space="preserve"> This meets the specific aim of identifying the likelihood of the file being packed.</w:t>
      </w:r>
    </w:p>
    <w:p w14:paraId="09053BCB" w14:textId="7694DEAF" w:rsidR="4AD9800A" w:rsidRDefault="4AD9800A" w:rsidP="669DB2D0">
      <w:pPr>
        <w:pStyle w:val="Heading3"/>
      </w:pPr>
      <w:bookmarkStart w:id="45" w:name="_Toc228329399"/>
      <w:r>
        <w:t>Uploading files</w:t>
      </w:r>
      <w:bookmarkEnd w:id="45"/>
    </w:p>
    <w:p w14:paraId="2DA3E67C" w14:textId="01395629" w:rsidR="4AD9800A" w:rsidRDefault="4AD9800A" w:rsidP="669DB2D0">
      <w:r>
        <w:t xml:space="preserve">The uploading files section was handled using API integration with VirusTotal. Again, the code was implemented following the official VirusTotal API documentation to ensure proper implementation. The requests library was used this </w:t>
      </w:r>
      <w:r w:rsidR="5AD31E4F">
        <w:t>time to craft a HTTP POST request. A point of interest is that the upload of files larger than 32 megabytes in size to the VirusTotal database requires a different API endpoint than the one used in this script</w:t>
      </w:r>
      <w:r w:rsidR="13C6E10A">
        <w:t>, this should be implemented when possible as an optional flag. This completed the specific aim of being able to upload files to VirusTotal for analysis.</w:t>
      </w:r>
    </w:p>
    <w:p w14:paraId="2FFA5B8C" w14:textId="318990CD" w:rsidR="13C6E10A" w:rsidRDefault="13C6E10A" w:rsidP="669DB2D0">
      <w:pPr>
        <w:pStyle w:val="Heading3"/>
      </w:pPr>
      <w:bookmarkStart w:id="46" w:name="_Toc228329400"/>
      <w:r>
        <w:t>Writing to file</w:t>
      </w:r>
      <w:bookmarkEnd w:id="46"/>
    </w:p>
    <w:p w14:paraId="741E0B72" w14:textId="04A14C5C" w:rsidR="13C6E10A" w:rsidRDefault="13C6E10A" w:rsidP="669DB2D0">
      <w:r>
        <w:t xml:space="preserve">The writing to files section was largely used to collate the information in one place for easier triage, analysis and documentation. </w:t>
      </w:r>
      <w:r w:rsidR="1B0BC610">
        <w:t>It uses a with open statement wrapped in a try except statement for proper file and error handling.</w:t>
      </w:r>
      <w:r w:rsidR="639D77BE">
        <w:t xml:space="preserve"> </w:t>
      </w:r>
    </w:p>
    <w:p w14:paraId="58B25FA7" w14:textId="17CBDE38" w:rsidR="6752352C" w:rsidRDefault="6752352C" w:rsidP="669DB2D0">
      <w:pPr>
        <w:pStyle w:val="Heading3"/>
      </w:pPr>
      <w:bookmarkStart w:id="47" w:name="_Toc228329401"/>
      <w:r>
        <w:t>Command-line interface</w:t>
      </w:r>
      <w:bookmarkEnd w:id="47"/>
    </w:p>
    <w:p w14:paraId="1ED75FD7" w14:textId="37D22A80" w:rsidR="1CE47E67" w:rsidRDefault="1CE47E67" w:rsidP="669DB2D0">
      <w:r>
        <w:t xml:space="preserve">The implementation of a command line interface was handled largely in the main function using the argparse library. Argparse is </w:t>
      </w:r>
      <w:r w:rsidR="17E62C3A">
        <w:t>a library that lets the program define what arguments it requires, and argparse will figure out how to parse those out of sys.argv. The argparse module also automatically generates help and usage messages (</w:t>
      </w:r>
      <w:r w:rsidR="61D827E3">
        <w:t>Python. 2026</w:t>
      </w:r>
      <w:r w:rsidR="17E62C3A">
        <w:t xml:space="preserve">). These arguments provide the user with a fluid and adaptable command-line </w:t>
      </w:r>
      <w:r w:rsidR="1065CD84">
        <w:t>interface that lets them use different flags for different functions and allows them to easily choose the files to analyse.</w:t>
      </w:r>
      <w:r w:rsidR="73C819EB">
        <w:t xml:space="preserve"> This also completed the specific aim of implementing a command-line interface</w:t>
      </w:r>
    </w:p>
    <w:p w14:paraId="45158648" w14:textId="5C43FADB" w:rsidR="73C819EB" w:rsidRDefault="73C819EB" w:rsidP="669DB2D0">
      <w:pPr>
        <w:pStyle w:val="Heading3"/>
      </w:pPr>
      <w:bookmarkStart w:id="48" w:name="_Toc228329402"/>
      <w:r>
        <w:lastRenderedPageBreak/>
        <w:t>Testing</w:t>
      </w:r>
      <w:bookmarkEnd w:id="48"/>
    </w:p>
    <w:p w14:paraId="0A1E76DD" w14:textId="41B00847" w:rsidR="73C819EB" w:rsidRDefault="73C819EB" w:rsidP="669DB2D0">
      <w:r>
        <w:t xml:space="preserve">The testing phase of the program development involved running the script against eicar.com an anti-virus testfile to ensure the malicious output was displayed without cause any real danger to the system. The script was also </w:t>
      </w:r>
      <w:r w:rsidR="0CBB1881">
        <w:t>run</w:t>
      </w:r>
      <w:r>
        <w:t xml:space="preserve"> against the DiscordS</w:t>
      </w:r>
      <w:r w:rsidR="23CC2722">
        <w:t xml:space="preserve">etup.exe </w:t>
      </w:r>
      <w:r w:rsidR="411DE593">
        <w:t xml:space="preserve">to ensure DLL </w:t>
      </w:r>
      <w:r w:rsidR="26BEF643">
        <w:t>extraction, minimum length string extraction</w:t>
      </w:r>
      <w:r w:rsidR="411DE593">
        <w:t xml:space="preserve"> and packing detection worked, this had the added benefit of ensuring that benign files are identified as safe. Finally, a user submitted file was uploaded to tes</w:t>
      </w:r>
      <w:r w:rsidR="432E7B19">
        <w:t>t th</w:t>
      </w:r>
      <w:r w:rsidR="0FEF53BB">
        <w:t xml:space="preserve">at it would be analysed by VirusTotal. </w:t>
      </w:r>
      <w:r w:rsidR="000C2AA5">
        <w:t xml:space="preserve">This section also tested for handling user input error by ensuring the script didn’t break upon receiving inputs such as a minimum length of 0 or less, the program had no issues handling this. </w:t>
      </w:r>
      <w:r w:rsidR="0FEF53BB">
        <w:t>This section also involved the user containerising the script into a docker which allowed for portability and ease of use</w:t>
      </w:r>
      <w:r w:rsidR="52640D1A">
        <w:t xml:space="preserve"> a README file was included within the scripts directory to inform the user of the command usage, how to build and run the script in docker and a brief description of the script</w:t>
      </w:r>
      <w:r w:rsidR="0FEF53BB">
        <w:t xml:space="preserve">. </w:t>
      </w:r>
      <w:r w:rsidR="71B4E7F9">
        <w:t>This section completes the final pair of specific aims of performing proper testing on the script and containerising the script.</w:t>
      </w:r>
    </w:p>
    <w:p w14:paraId="004DCA46" w14:textId="77777777" w:rsidR="009525A9" w:rsidRDefault="009525A9" w:rsidP="009525A9">
      <w:pPr>
        <w:pStyle w:val="Heading2"/>
        <w:rPr>
          <w:rFonts w:eastAsia="Times New Roman"/>
          <w:lang w:eastAsia="en-US"/>
        </w:rPr>
      </w:pPr>
      <w:bookmarkStart w:id="49" w:name="_Toc228329403"/>
      <w:r w:rsidRPr="4D92DADF">
        <w:rPr>
          <w:rFonts w:eastAsia="Times New Roman"/>
        </w:rPr>
        <w:t>Future Work</w:t>
      </w:r>
      <w:bookmarkEnd w:id="49"/>
    </w:p>
    <w:p w14:paraId="1D16CF60" w14:textId="510F075C" w:rsidR="25D3CE4A" w:rsidRDefault="25D3CE4A" w:rsidP="4D92DADF">
      <w:pPr>
        <w:rPr>
          <w:rFonts w:eastAsia="Times New Roman" w:cs="Times New Roman"/>
          <w:color w:val="000000" w:themeColor="text1"/>
          <w:lang w:eastAsia="en-US"/>
        </w:rPr>
      </w:pPr>
      <w:r w:rsidRPr="4D92DADF">
        <w:rPr>
          <w:rFonts w:eastAsia="Times New Roman" w:cs="Times New Roman"/>
          <w:color w:val="000000" w:themeColor="text1"/>
          <w:lang w:eastAsia="en-US"/>
        </w:rPr>
        <w:t>A more sophisticated</w:t>
      </w:r>
      <w:r w:rsidR="4325118B" w:rsidRPr="4D92DADF">
        <w:rPr>
          <w:rFonts w:eastAsia="Times New Roman" w:cs="Times New Roman"/>
          <w:color w:val="000000" w:themeColor="text1"/>
          <w:lang w:eastAsia="en-US"/>
        </w:rPr>
        <w:t xml:space="preserve"> script may wish to implement multiple upgrades</w:t>
      </w:r>
      <w:r w:rsidR="64CA17D1" w:rsidRPr="4D92DADF">
        <w:rPr>
          <w:rFonts w:eastAsia="Times New Roman" w:cs="Times New Roman"/>
          <w:color w:val="000000" w:themeColor="text1"/>
          <w:lang w:eastAsia="en-US"/>
        </w:rPr>
        <w:t xml:space="preserve"> to some of the scripts functions. One area that could benefit from refinement is the DLL logging function. As of now the script </w:t>
      </w:r>
      <w:r w:rsidR="686B5098" w:rsidRPr="4D92DADF">
        <w:rPr>
          <w:rFonts w:eastAsia="Times New Roman" w:cs="Times New Roman"/>
          <w:color w:val="000000" w:themeColor="text1"/>
          <w:lang w:eastAsia="en-US"/>
        </w:rPr>
        <w:t xml:space="preserve">extracts the names of the imported DLLs and writes them to the files, however each imported DLL may contain functions that are also imported. These functions can contain </w:t>
      </w:r>
      <w:r w:rsidR="5C247D20" w:rsidRPr="4D92DADF">
        <w:rPr>
          <w:rFonts w:eastAsia="Times New Roman" w:cs="Times New Roman"/>
          <w:color w:val="000000" w:themeColor="text1"/>
          <w:lang w:eastAsia="en-US"/>
        </w:rPr>
        <w:t>vital information pertaining to the purpose of the file. A more advanced script may wish to log these functions and write them to the file along with the DLLs they are imported under.</w:t>
      </w:r>
    </w:p>
    <w:p w14:paraId="233443F3" w14:textId="2CE5D196" w:rsidR="5C247D20" w:rsidRDefault="5C247D20" w:rsidP="4D92DADF">
      <w:pPr>
        <w:rPr>
          <w:rFonts w:eastAsia="Times New Roman" w:cs="Times New Roman"/>
          <w:color w:val="000000" w:themeColor="text1"/>
          <w:lang w:eastAsia="en-US"/>
        </w:rPr>
      </w:pPr>
      <w:r w:rsidRPr="669DB2D0">
        <w:rPr>
          <w:rFonts w:eastAsia="Times New Roman" w:cs="Times New Roman"/>
          <w:color w:val="000000" w:themeColor="text1"/>
          <w:lang w:eastAsia="en-US"/>
        </w:rPr>
        <w:t>Another area that could benefit from refinement is the upload function, after uploading the file to VirusTotal the script exits and to get analysis results the script must be rerun. A</w:t>
      </w:r>
      <w:r w:rsidR="24FDE30B" w:rsidRPr="669DB2D0">
        <w:rPr>
          <w:rFonts w:eastAsia="Times New Roman" w:cs="Times New Roman"/>
          <w:color w:val="000000" w:themeColor="text1"/>
          <w:lang w:eastAsia="en-US"/>
        </w:rPr>
        <w:t xml:space="preserve"> </w:t>
      </w:r>
      <w:r w:rsidR="61D84C90" w:rsidRPr="669DB2D0">
        <w:rPr>
          <w:rFonts w:eastAsia="Times New Roman" w:cs="Times New Roman"/>
          <w:color w:val="000000" w:themeColor="text1"/>
          <w:lang w:eastAsia="en-US"/>
        </w:rPr>
        <w:t>quality-of-life</w:t>
      </w:r>
      <w:r w:rsidRPr="669DB2D0">
        <w:rPr>
          <w:rFonts w:eastAsia="Times New Roman" w:cs="Times New Roman"/>
          <w:color w:val="000000" w:themeColor="text1"/>
          <w:lang w:eastAsia="en-US"/>
        </w:rPr>
        <w:t xml:space="preserve"> improvement</w:t>
      </w:r>
      <w:r w:rsidR="6BAE4348" w:rsidRPr="669DB2D0">
        <w:rPr>
          <w:rFonts w:eastAsia="Times New Roman" w:cs="Times New Roman"/>
          <w:color w:val="000000" w:themeColor="text1"/>
          <w:lang w:eastAsia="en-US"/>
        </w:rPr>
        <w:t xml:space="preserve"> would be automatically running the analysis after uploading the file, removing the need to rerun the script</w:t>
      </w:r>
      <w:r w:rsidR="60F54988" w:rsidRPr="669DB2D0">
        <w:rPr>
          <w:rFonts w:eastAsia="Times New Roman" w:cs="Times New Roman"/>
          <w:color w:val="000000" w:themeColor="text1"/>
          <w:lang w:eastAsia="en-US"/>
        </w:rPr>
        <w:t xml:space="preserve">. Another </w:t>
      </w:r>
      <w:r w:rsidR="29AE6766" w:rsidRPr="669DB2D0">
        <w:rPr>
          <w:rFonts w:eastAsia="Times New Roman" w:cs="Times New Roman"/>
          <w:color w:val="000000" w:themeColor="text1"/>
          <w:lang w:eastAsia="en-US"/>
        </w:rPr>
        <w:t xml:space="preserve">area of refinement would involve using the </w:t>
      </w:r>
      <w:r w:rsidR="234DE035" w:rsidRPr="669DB2D0">
        <w:rPr>
          <w:rFonts w:eastAsia="Times New Roman" w:cs="Times New Roman"/>
          <w:color w:val="000000" w:themeColor="text1"/>
          <w:lang w:eastAsia="en-US"/>
        </w:rPr>
        <w:t>“Get a URL for uploading large files” endpoint.</w:t>
      </w:r>
      <w:r w:rsidR="50999DA2" w:rsidRPr="669DB2D0">
        <w:rPr>
          <w:rFonts w:eastAsia="Times New Roman" w:cs="Times New Roman"/>
          <w:color w:val="000000" w:themeColor="text1"/>
          <w:lang w:eastAsia="en-US"/>
        </w:rPr>
        <w:t xml:space="preserve"> Whilst</w:t>
      </w:r>
      <w:r w:rsidR="234DE035" w:rsidRPr="669DB2D0">
        <w:rPr>
          <w:rFonts w:eastAsia="Times New Roman" w:cs="Times New Roman"/>
          <w:color w:val="000000" w:themeColor="text1"/>
          <w:lang w:eastAsia="en-US"/>
        </w:rPr>
        <w:t xml:space="preserve"> uploading files smaller than 32MB </w:t>
      </w:r>
      <w:r w:rsidR="08F5C59C" w:rsidRPr="669DB2D0">
        <w:rPr>
          <w:rFonts w:eastAsia="Times New Roman" w:cs="Times New Roman"/>
          <w:color w:val="000000" w:themeColor="text1"/>
          <w:lang w:eastAsia="en-US"/>
        </w:rPr>
        <w:t>can be performed with the current scripting setup,</w:t>
      </w:r>
      <w:r w:rsidR="234DE035" w:rsidRPr="669DB2D0">
        <w:rPr>
          <w:rFonts w:eastAsia="Times New Roman" w:cs="Times New Roman"/>
          <w:color w:val="000000" w:themeColor="text1"/>
          <w:lang w:eastAsia="en-US"/>
        </w:rPr>
        <w:t xml:space="preserve"> for larger files you need to obtain a special upload URL </w:t>
      </w:r>
      <w:r w:rsidR="7241A866" w:rsidRPr="669DB2D0">
        <w:rPr>
          <w:rFonts w:eastAsia="Times New Roman" w:cs="Times New Roman"/>
          <w:color w:val="000000" w:themeColor="text1"/>
          <w:lang w:eastAsia="en-US"/>
        </w:rPr>
        <w:t>first and</w:t>
      </w:r>
      <w:r w:rsidR="234DE035" w:rsidRPr="669DB2D0">
        <w:rPr>
          <w:rFonts w:eastAsia="Times New Roman" w:cs="Times New Roman"/>
          <w:color w:val="000000" w:themeColor="text1"/>
          <w:lang w:eastAsia="en-US"/>
        </w:rPr>
        <w:t xml:space="preserve"> then send the POST request to the upload URL instead of sending it to /files (</w:t>
      </w:r>
      <w:r w:rsidR="735D59E5" w:rsidRPr="669DB2D0">
        <w:rPr>
          <w:rFonts w:eastAsia="Times New Roman" w:cs="Times New Roman"/>
          <w:color w:val="000000" w:themeColor="text1"/>
          <w:lang w:eastAsia="en-US"/>
        </w:rPr>
        <w:t>VirusTotal. 2026</w:t>
      </w:r>
      <w:r w:rsidR="234DE035" w:rsidRPr="669DB2D0">
        <w:rPr>
          <w:rFonts w:eastAsia="Times New Roman" w:cs="Times New Roman"/>
          <w:color w:val="000000" w:themeColor="text1"/>
          <w:lang w:eastAsia="en-US"/>
        </w:rPr>
        <w:t xml:space="preserve">). </w:t>
      </w:r>
      <w:r w:rsidR="75F21947" w:rsidRPr="669DB2D0">
        <w:rPr>
          <w:rFonts w:eastAsia="Times New Roman" w:cs="Times New Roman"/>
          <w:color w:val="000000" w:themeColor="text1"/>
          <w:lang w:eastAsia="en-US"/>
        </w:rPr>
        <w:t xml:space="preserve">This would allow users to </w:t>
      </w:r>
      <w:r w:rsidR="618F410A" w:rsidRPr="669DB2D0">
        <w:rPr>
          <w:rFonts w:eastAsia="Times New Roman" w:cs="Times New Roman"/>
          <w:color w:val="000000" w:themeColor="text1"/>
          <w:lang w:eastAsia="en-US"/>
        </w:rPr>
        <w:t>analyse more files as there is no upload limit.</w:t>
      </w:r>
    </w:p>
    <w:p w14:paraId="5528FB8D" w14:textId="2F65098E" w:rsidR="23FF8802" w:rsidRDefault="23FF8802" w:rsidP="4D92DADF">
      <w:pPr>
        <w:rPr>
          <w:rFonts w:eastAsia="Times New Roman" w:cs="Times New Roman"/>
          <w:color w:val="000000" w:themeColor="text1"/>
          <w:lang w:eastAsia="en-US"/>
        </w:rPr>
      </w:pPr>
      <w:r w:rsidRPr="4D92DADF">
        <w:rPr>
          <w:rFonts w:eastAsia="Times New Roman" w:cs="Times New Roman"/>
          <w:color w:val="000000" w:themeColor="text1"/>
          <w:lang w:eastAsia="en-US"/>
        </w:rPr>
        <w:t>Another helpful improvement could be made to the string extraction function, allowing the user to filter for IP addresses, URLs or specific requests using regex would allow for more confidence in analysis</w:t>
      </w:r>
      <w:r w:rsidR="32D6E855" w:rsidRPr="4D92DADF">
        <w:rPr>
          <w:rFonts w:eastAsia="Times New Roman" w:cs="Times New Roman"/>
          <w:color w:val="000000" w:themeColor="text1"/>
          <w:lang w:eastAsia="en-US"/>
        </w:rPr>
        <w:t xml:space="preserve"> and refine the string extraction from a dump of strings to more identifiable information.</w:t>
      </w:r>
      <w:r w:rsidRPr="4D92DADF">
        <w:rPr>
          <w:rFonts w:eastAsia="Times New Roman" w:cs="Times New Roman"/>
          <w:color w:val="000000" w:themeColor="text1"/>
          <w:lang w:eastAsia="en-US"/>
        </w:rPr>
        <w:t xml:space="preserve"> </w:t>
      </w:r>
    </w:p>
    <w:p w14:paraId="7FD1A517" w14:textId="7BB6A514" w:rsidR="618F410A" w:rsidRDefault="618F410A" w:rsidP="4D92DADF">
      <w:pPr>
        <w:rPr>
          <w:rFonts w:eastAsia="Times New Roman" w:cs="Times New Roman"/>
          <w:color w:val="000000" w:themeColor="text1"/>
          <w:lang w:eastAsia="en-US"/>
        </w:rPr>
      </w:pPr>
      <w:r w:rsidRPr="4D92DADF">
        <w:rPr>
          <w:rFonts w:eastAsia="Times New Roman" w:cs="Times New Roman"/>
          <w:color w:val="000000" w:themeColor="text1"/>
          <w:lang w:eastAsia="en-US"/>
        </w:rPr>
        <w:t xml:space="preserve">A final area of immediate improvement is the packer detection function. Despite correctly identifying the if the file is likely packed or obfuscated, the script doesn't give the user any indication what packer has been used or how to unpack the file. A </w:t>
      </w:r>
      <w:r w:rsidR="79D056F8" w:rsidRPr="4D92DADF">
        <w:rPr>
          <w:rFonts w:eastAsia="Times New Roman" w:cs="Times New Roman"/>
          <w:color w:val="000000" w:themeColor="text1"/>
          <w:lang w:eastAsia="en-US"/>
        </w:rPr>
        <w:t>powerful refinement would be identifying the type of packer used and writing the results to a file for the user to make use of.</w:t>
      </w:r>
    </w:p>
    <w:p w14:paraId="44A34CA3" w14:textId="65324C67" w:rsidR="4D92DADF" w:rsidRDefault="4D92DADF" w:rsidP="4D92DADF">
      <w:pPr>
        <w:rPr>
          <w:rFonts w:eastAsia="Times New Roman" w:cs="Times New Roman"/>
          <w:color w:val="000000" w:themeColor="text1"/>
          <w:lang w:eastAsia="en-US"/>
        </w:rPr>
      </w:pPr>
    </w:p>
    <w:p w14:paraId="63CF44C0" w14:textId="3BF6C6D5" w:rsidR="4D92DADF" w:rsidRDefault="4D92DADF" w:rsidP="4D92DADF">
      <w:pPr>
        <w:rPr>
          <w:rFonts w:eastAsia="Times New Roman" w:cs="Times New Roman"/>
          <w:color w:val="000000" w:themeColor="text1"/>
          <w:lang w:eastAsia="en-US"/>
        </w:rPr>
      </w:pPr>
    </w:p>
    <w:bookmarkStart w:id="50" w:name="_Toc228329404" w:displacedByCustomXml="next"/>
    <w:sdt>
      <w:sdtPr>
        <w:rPr>
          <w:rFonts w:eastAsiaTheme="minorEastAsia" w:cstheme="minorBidi"/>
          <w:b w:val="0"/>
          <w:bCs w:val="0"/>
          <w:smallCaps w:val="0"/>
          <w:color w:val="auto"/>
          <w:sz w:val="22"/>
          <w:szCs w:val="22"/>
          <w:lang w:val="en-US"/>
        </w:rPr>
        <w:id w:val="566773658"/>
        <w:docPartObj>
          <w:docPartGallery w:val="Bibliographies"/>
          <w:docPartUnique/>
        </w:docPartObj>
      </w:sdtPr>
      <w:sdtEndPr>
        <w:rPr>
          <w:rFonts w:eastAsia="Times New Roman" w:cs="Times New Roman"/>
          <w:color w:val="000000" w:themeColor="text1"/>
          <w:lang w:val="en-GB" w:eastAsia="en-US"/>
        </w:rPr>
      </w:sdtEndPr>
      <w:sdtContent>
        <w:p w14:paraId="071E4E01" w14:textId="77777777" w:rsidR="006E34CB" w:rsidRDefault="00341658" w:rsidP="00341658">
          <w:pPr>
            <w:pStyle w:val="Heading1"/>
            <w:numPr>
              <w:ilvl w:val="0"/>
              <w:numId w:val="0"/>
            </w:numPr>
            <w:ind w:left="431"/>
          </w:pPr>
          <w:r>
            <w:t>References</w:t>
          </w:r>
          <w:bookmarkEnd w:id="50"/>
        </w:p>
        <w:p w14:paraId="08369E5F" w14:textId="77777777" w:rsidR="000C2AA5" w:rsidRDefault="000C2AA5" w:rsidP="000C2AA5">
          <w:pPr>
            <w:rPr>
              <w:rFonts w:eastAsia="Times New Roman" w:cs="Times New Roman"/>
              <w:color w:val="000000" w:themeColor="text1"/>
              <w:lang w:eastAsia="en-US"/>
            </w:rPr>
          </w:pPr>
          <w:r w:rsidRPr="669DB2D0">
            <w:rPr>
              <w:rFonts w:eastAsia="Times New Roman" w:cs="Times New Roman"/>
              <w:color w:val="000000" w:themeColor="text1"/>
              <w:lang w:eastAsia="en-US"/>
            </w:rPr>
            <w:t xml:space="preserve">AV-Test. 2026. </w:t>
          </w:r>
          <w:r w:rsidRPr="669DB2D0">
            <w:rPr>
              <w:rFonts w:eastAsia="Times New Roman" w:cs="Times New Roman"/>
              <w:i/>
              <w:iCs/>
              <w:color w:val="000000" w:themeColor="text1"/>
              <w:lang w:eastAsia="en-US"/>
            </w:rPr>
            <w:t xml:space="preserve">Total amount of malware and PUA. </w:t>
          </w:r>
          <w:r w:rsidRPr="669DB2D0">
            <w:rPr>
              <w:rFonts w:eastAsia="Times New Roman" w:cs="Times New Roman"/>
              <w:color w:val="000000" w:themeColor="text1"/>
              <w:lang w:eastAsia="en-US"/>
            </w:rPr>
            <w:t xml:space="preserve">[online image]. Available From: </w:t>
          </w:r>
          <w:hyperlink r:id="rId24">
            <w:r w:rsidRPr="669DB2D0">
              <w:rPr>
                <w:rStyle w:val="Hyperlink"/>
                <w:rFonts w:eastAsia="Times New Roman" w:cs="Times New Roman"/>
                <w:lang w:eastAsia="en-US"/>
              </w:rPr>
              <w:t>https://portal.av-atlas.org/malware</w:t>
            </w:r>
          </w:hyperlink>
          <w:r w:rsidRPr="669DB2D0">
            <w:rPr>
              <w:rFonts w:eastAsia="Times New Roman" w:cs="Times New Roman"/>
              <w:color w:val="000000" w:themeColor="text1"/>
              <w:lang w:eastAsia="en-US"/>
            </w:rPr>
            <w:t xml:space="preserve"> [Accessed 17 April 2026]</w:t>
          </w:r>
        </w:p>
        <w:p w14:paraId="73B2D33C" w14:textId="77777777" w:rsidR="000C2AA5" w:rsidRDefault="000C2AA5" w:rsidP="000C2AA5">
          <w:pPr>
            <w:rPr>
              <w:rFonts w:eastAsia="Times New Roman" w:cs="Times New Roman"/>
              <w:color w:val="000000"/>
              <w:lang w:eastAsia="en-US"/>
            </w:rPr>
          </w:pPr>
          <w:r w:rsidRPr="669DB2D0">
            <w:rPr>
              <w:rFonts w:eastAsia="Times New Roman" w:cs="Times New Roman"/>
              <w:color w:val="000000" w:themeColor="text1"/>
              <w:lang w:eastAsia="en-US"/>
            </w:rPr>
            <w:t xml:space="preserve">Aycock, J., 2006. </w:t>
          </w:r>
          <w:r w:rsidRPr="669DB2D0">
            <w:rPr>
              <w:rFonts w:eastAsia="Times New Roman" w:cs="Times New Roman"/>
              <w:i/>
              <w:iCs/>
              <w:color w:val="000000" w:themeColor="text1"/>
              <w:lang w:eastAsia="en-US"/>
            </w:rPr>
            <w:t xml:space="preserve">Computer Viruses and Malware. </w:t>
          </w:r>
          <w:r w:rsidRPr="669DB2D0">
            <w:rPr>
              <w:rFonts w:eastAsia="Times New Roman" w:cs="Times New Roman"/>
              <w:color w:val="000000" w:themeColor="text1"/>
              <w:lang w:eastAsia="en-US"/>
            </w:rPr>
            <w:t>New York: Springer New York, p.2.</w:t>
          </w:r>
        </w:p>
        <w:p w14:paraId="6448F326" w14:textId="77777777" w:rsidR="000C2AA5" w:rsidRDefault="000C2AA5" w:rsidP="000C2AA5">
          <w:pPr>
            <w:rPr>
              <w:rFonts w:eastAsia="Times New Roman" w:cs="Times New Roman"/>
              <w:color w:val="000000" w:themeColor="text1"/>
              <w:lang w:eastAsia="en-US"/>
            </w:rPr>
          </w:pPr>
          <w:proofErr w:type="spellStart"/>
          <w:r w:rsidRPr="669DB2D0">
            <w:rPr>
              <w:rFonts w:eastAsia="Times New Roman" w:cs="Times New Roman"/>
              <w:color w:val="000000" w:themeColor="text1"/>
              <w:lang w:eastAsia="en-US"/>
            </w:rPr>
            <w:t>BiteSize</w:t>
          </w:r>
          <w:proofErr w:type="spellEnd"/>
          <w:r w:rsidRPr="669DB2D0">
            <w:rPr>
              <w:rFonts w:eastAsia="Times New Roman" w:cs="Times New Roman"/>
              <w:color w:val="000000" w:themeColor="text1"/>
              <w:lang w:eastAsia="en-US"/>
            </w:rPr>
            <w:t xml:space="preserve"> Learning. N.d. </w:t>
          </w:r>
          <w:r w:rsidRPr="669DB2D0">
            <w:rPr>
              <w:rFonts w:eastAsia="Times New Roman" w:cs="Times New Roman"/>
              <w:i/>
              <w:iCs/>
              <w:color w:val="000000" w:themeColor="text1"/>
              <w:lang w:eastAsia="en-US"/>
            </w:rPr>
            <w:t xml:space="preserve">The </w:t>
          </w:r>
          <w:proofErr w:type="spellStart"/>
          <w:r w:rsidRPr="669DB2D0">
            <w:rPr>
              <w:rFonts w:eastAsia="Times New Roman" w:cs="Times New Roman"/>
              <w:i/>
              <w:iCs/>
              <w:color w:val="000000" w:themeColor="text1"/>
              <w:lang w:eastAsia="en-US"/>
            </w:rPr>
            <w:t>MoSCoW</w:t>
          </w:r>
          <w:proofErr w:type="spellEnd"/>
          <w:r w:rsidRPr="669DB2D0">
            <w:rPr>
              <w:rFonts w:eastAsia="Times New Roman" w:cs="Times New Roman"/>
              <w:i/>
              <w:iCs/>
              <w:color w:val="000000" w:themeColor="text1"/>
              <w:lang w:eastAsia="en-US"/>
            </w:rPr>
            <w:t xml:space="preserve"> Prioritisation model, explained. </w:t>
          </w:r>
          <w:r w:rsidRPr="669DB2D0">
            <w:rPr>
              <w:rFonts w:eastAsia="Times New Roman" w:cs="Times New Roman"/>
              <w:color w:val="000000" w:themeColor="text1"/>
              <w:lang w:eastAsia="en-US"/>
            </w:rPr>
            <w:t xml:space="preserve">[online] Available at: </w:t>
          </w:r>
          <w:hyperlink r:id="rId25">
            <w:r w:rsidRPr="669DB2D0">
              <w:rPr>
                <w:rStyle w:val="Hyperlink"/>
                <w:rFonts w:eastAsia="Times New Roman" w:cs="Times New Roman"/>
                <w:lang w:eastAsia="en-US"/>
              </w:rPr>
              <w:t>https://www.bitesizelearning.co.uk/resources/moscow-prioritisation-model</w:t>
            </w:r>
          </w:hyperlink>
          <w:r w:rsidRPr="669DB2D0">
            <w:rPr>
              <w:rFonts w:eastAsia="Times New Roman" w:cs="Times New Roman"/>
              <w:color w:val="000000" w:themeColor="text1"/>
              <w:lang w:eastAsia="en-US"/>
            </w:rPr>
            <w:t xml:space="preserve"> [Accessed 22 April 2026]</w:t>
          </w:r>
        </w:p>
        <w:p w14:paraId="497C5A19" w14:textId="77777777" w:rsidR="000C2AA5" w:rsidRDefault="000C2AA5" w:rsidP="000C2AA5">
          <w:pPr>
            <w:rPr>
              <w:rFonts w:eastAsia="Times New Roman" w:cs="Times New Roman"/>
              <w:color w:val="000000" w:themeColor="text1"/>
              <w:lang w:eastAsia="en-US"/>
            </w:rPr>
          </w:pPr>
          <w:r w:rsidRPr="669DB2D0">
            <w:rPr>
              <w:rFonts w:eastAsia="Times New Roman" w:cs="Times New Roman"/>
              <w:color w:val="000000" w:themeColor="text1"/>
              <w:lang w:eastAsia="en-US"/>
            </w:rPr>
            <w:t xml:space="preserve">Carvalho, M.M. Chan, K.P. and Hassen, M. (2017) ‘Malware Classification Using Static Analysis Based Features’, </w:t>
          </w:r>
          <w:r w:rsidRPr="669DB2D0">
            <w:rPr>
              <w:rFonts w:eastAsia="Times New Roman" w:cs="Times New Roman"/>
              <w:i/>
              <w:iCs/>
              <w:color w:val="000000" w:themeColor="text1"/>
              <w:lang w:eastAsia="en-US"/>
            </w:rPr>
            <w:t xml:space="preserve">Proceedings of the 2017 IEEE Symposium Series on Computational Intelligence (SSCI). </w:t>
          </w:r>
          <w:r w:rsidRPr="669DB2D0">
            <w:rPr>
              <w:rFonts w:eastAsia="Times New Roman" w:cs="Times New Roman"/>
              <w:color w:val="000000" w:themeColor="text1"/>
              <w:lang w:eastAsia="en-US"/>
            </w:rPr>
            <w:t xml:space="preserve">Honolulu, HI, USA, November 27-01 December, IEEE. pp. 1-7. Available at: </w:t>
          </w:r>
          <w:hyperlink r:id="rId26">
            <w:r w:rsidRPr="669DB2D0">
              <w:rPr>
                <w:rStyle w:val="Hyperlink"/>
                <w:rFonts w:eastAsia="Times New Roman" w:cs="Times New Roman"/>
                <w:lang w:eastAsia="en-US"/>
              </w:rPr>
              <w:t>https://doi.org/10.1109/SSCI.2017.8285426</w:t>
            </w:r>
          </w:hyperlink>
          <w:r w:rsidRPr="669DB2D0">
            <w:rPr>
              <w:rFonts w:eastAsia="Times New Roman" w:cs="Times New Roman"/>
              <w:color w:val="000000" w:themeColor="text1"/>
              <w:lang w:eastAsia="en-US"/>
            </w:rPr>
            <w:t xml:space="preserve"> </w:t>
          </w:r>
        </w:p>
        <w:p w14:paraId="1B26DA8D" w14:textId="77777777" w:rsidR="000C2AA5" w:rsidRDefault="000C2AA5" w:rsidP="000C2AA5">
          <w:pPr>
            <w:rPr>
              <w:rFonts w:eastAsia="Times New Roman" w:cs="Times New Roman"/>
              <w:color w:val="000000" w:themeColor="text1"/>
              <w:lang w:eastAsia="en-US"/>
            </w:rPr>
          </w:pPr>
          <w:proofErr w:type="spellStart"/>
          <w:r w:rsidRPr="669DB2D0">
            <w:rPr>
              <w:rFonts w:eastAsia="Times New Roman" w:cs="Times New Roman"/>
              <w:color w:val="000000" w:themeColor="text1"/>
              <w:lang w:eastAsia="en-US"/>
            </w:rPr>
            <w:t>Gandotra</w:t>
          </w:r>
          <w:proofErr w:type="spellEnd"/>
          <w:r w:rsidRPr="669DB2D0">
            <w:rPr>
              <w:rFonts w:eastAsia="Times New Roman" w:cs="Times New Roman"/>
              <w:color w:val="000000" w:themeColor="text1"/>
              <w:lang w:eastAsia="en-US"/>
            </w:rPr>
            <w:t xml:space="preserve">, E. Bansal, D. and </w:t>
          </w:r>
          <w:proofErr w:type="spellStart"/>
          <w:r w:rsidRPr="669DB2D0">
            <w:rPr>
              <w:rFonts w:eastAsia="Times New Roman" w:cs="Times New Roman"/>
              <w:color w:val="000000" w:themeColor="text1"/>
              <w:lang w:eastAsia="en-US"/>
            </w:rPr>
            <w:t>Sofat</w:t>
          </w:r>
          <w:proofErr w:type="spellEnd"/>
          <w:r w:rsidRPr="669DB2D0">
            <w:rPr>
              <w:rFonts w:eastAsia="Times New Roman" w:cs="Times New Roman"/>
              <w:color w:val="000000" w:themeColor="text1"/>
              <w:lang w:eastAsia="en-US"/>
            </w:rPr>
            <w:t xml:space="preserve">, S., 2014. Malware Analysis and Classification: A Survey. </w:t>
          </w:r>
          <w:r w:rsidRPr="669DB2D0">
            <w:rPr>
              <w:rFonts w:eastAsia="Times New Roman" w:cs="Times New Roman"/>
              <w:i/>
              <w:iCs/>
              <w:color w:val="000000" w:themeColor="text1"/>
              <w:lang w:eastAsia="en-US"/>
            </w:rPr>
            <w:t xml:space="preserve">Journal of Information Security, </w:t>
          </w:r>
          <w:r w:rsidRPr="669DB2D0">
            <w:rPr>
              <w:rFonts w:eastAsia="Times New Roman" w:cs="Times New Roman"/>
              <w:color w:val="000000" w:themeColor="text1"/>
              <w:lang w:eastAsia="en-US"/>
            </w:rPr>
            <w:t xml:space="preserve">[online] Volume 5(2), pp. 56-64. Available at: </w:t>
          </w:r>
          <w:hyperlink r:id="rId27">
            <w:r w:rsidRPr="669DB2D0">
              <w:rPr>
                <w:rStyle w:val="Hyperlink"/>
                <w:rFonts w:eastAsia="Times New Roman" w:cs="Times New Roman"/>
                <w:lang w:eastAsia="en-US"/>
              </w:rPr>
              <w:t>https://www.researchgate.net/profile/Ekta_Gandotra/publication/276495476_Malware_Analysis_and_Classification_A_Survey/links/58e464c9aca272d62977a2b6/Malware-Analysis-and-Classification-A-Survey.pdf</w:t>
            </w:r>
          </w:hyperlink>
          <w:r w:rsidRPr="669DB2D0">
            <w:rPr>
              <w:rFonts w:eastAsia="Times New Roman" w:cs="Times New Roman"/>
              <w:color w:val="000000" w:themeColor="text1"/>
              <w:lang w:eastAsia="en-US"/>
            </w:rPr>
            <w:t xml:space="preserve"> [Accessed 17 April 2026]</w:t>
          </w:r>
        </w:p>
        <w:p w14:paraId="5E51D3D7" w14:textId="77777777" w:rsidR="000C2AA5" w:rsidRDefault="000C2AA5" w:rsidP="000C2AA5">
          <w:pPr>
            <w:rPr>
              <w:rFonts w:eastAsia="Times New Roman" w:cs="Times New Roman"/>
              <w:color w:val="000000" w:themeColor="text1"/>
              <w:lang w:eastAsia="en-US"/>
            </w:rPr>
          </w:pPr>
          <w:r w:rsidRPr="669DB2D0">
            <w:rPr>
              <w:rFonts w:eastAsia="Times New Roman" w:cs="Times New Roman"/>
              <w:color w:val="000000" w:themeColor="text1"/>
              <w:lang w:eastAsia="en-US"/>
            </w:rPr>
            <w:t xml:space="preserve">IBM. 2025. </w:t>
          </w:r>
          <w:r w:rsidRPr="669DB2D0">
            <w:rPr>
              <w:rFonts w:eastAsia="Times New Roman" w:cs="Times New Roman"/>
              <w:i/>
              <w:iCs/>
              <w:color w:val="000000" w:themeColor="text1"/>
              <w:lang w:eastAsia="en-US"/>
            </w:rPr>
            <w:t xml:space="preserve">Cost of a Data Breach Report 2025. </w:t>
          </w:r>
          <w:r w:rsidRPr="669DB2D0">
            <w:rPr>
              <w:rFonts w:eastAsia="Times New Roman" w:cs="Times New Roman"/>
              <w:color w:val="000000" w:themeColor="text1"/>
              <w:lang w:eastAsia="en-US"/>
            </w:rPr>
            <w:t xml:space="preserve">[online] Available at: </w:t>
          </w:r>
          <w:hyperlink r:id="rId28">
            <w:r w:rsidRPr="669DB2D0">
              <w:rPr>
                <w:rStyle w:val="Hyperlink"/>
                <w:rFonts w:eastAsia="Times New Roman" w:cs="Times New Roman"/>
                <w:lang w:eastAsia="en-US"/>
              </w:rPr>
              <w:t>https://www.bakerdonelson.com/webfiles/Publications/20250822_Cost-of-a-Data-Breach-Report-2025.pdf</w:t>
            </w:r>
          </w:hyperlink>
          <w:r w:rsidRPr="669DB2D0">
            <w:rPr>
              <w:rFonts w:eastAsia="Times New Roman" w:cs="Times New Roman"/>
              <w:color w:val="000000" w:themeColor="text1"/>
              <w:lang w:eastAsia="en-US"/>
            </w:rPr>
            <w:t xml:space="preserve"> [Accessed 17 April 2026]</w:t>
          </w:r>
        </w:p>
        <w:p w14:paraId="696A5D79" w14:textId="77777777" w:rsidR="000C2AA5" w:rsidRDefault="000C2AA5" w:rsidP="000C2AA5">
          <w:pPr>
            <w:rPr>
              <w:rFonts w:eastAsia="Times New Roman" w:cs="Times New Roman"/>
              <w:color w:val="000000" w:themeColor="text1"/>
              <w:lang w:eastAsia="en-US"/>
            </w:rPr>
          </w:pPr>
          <w:r w:rsidRPr="669DB2D0">
            <w:rPr>
              <w:rFonts w:eastAsia="Times New Roman" w:cs="Times New Roman"/>
              <w:color w:val="000000" w:themeColor="text1"/>
              <w:lang w:eastAsia="en-US"/>
            </w:rPr>
            <w:t xml:space="preserve">Kaplan, I. 2002. </w:t>
          </w:r>
          <w:r w:rsidRPr="669DB2D0">
            <w:rPr>
              <w:rFonts w:eastAsia="Times New Roman" w:cs="Times New Roman"/>
              <w:i/>
              <w:iCs/>
              <w:color w:val="000000" w:themeColor="text1"/>
              <w:lang w:eastAsia="en-US"/>
            </w:rPr>
            <w:t xml:space="preserve">Shannon Entropy. </w:t>
          </w:r>
          <w:r w:rsidRPr="669DB2D0">
            <w:rPr>
              <w:rFonts w:eastAsia="Times New Roman" w:cs="Times New Roman"/>
              <w:color w:val="000000" w:themeColor="text1"/>
              <w:lang w:eastAsia="en-US"/>
            </w:rPr>
            <w:t xml:space="preserve">[online image]. Available from: </w:t>
          </w:r>
          <w:hyperlink r:id="rId29">
            <w:r w:rsidRPr="669DB2D0">
              <w:rPr>
                <w:rStyle w:val="Hyperlink"/>
                <w:rFonts w:eastAsia="Times New Roman" w:cs="Times New Roman"/>
                <w:lang w:eastAsia="en-US"/>
              </w:rPr>
              <w:t>http://bearcave.com/misl/misl_tech/wavelets/compression/shannon.html</w:t>
            </w:r>
          </w:hyperlink>
          <w:r w:rsidRPr="669DB2D0">
            <w:rPr>
              <w:rFonts w:eastAsia="Times New Roman" w:cs="Times New Roman"/>
              <w:color w:val="000000" w:themeColor="text1"/>
              <w:lang w:eastAsia="en-US"/>
            </w:rPr>
            <w:t xml:space="preserve"> [Accessed 24 April 2026]</w:t>
          </w:r>
        </w:p>
        <w:p w14:paraId="2C323EF5" w14:textId="77777777" w:rsidR="000C2AA5" w:rsidRDefault="000C2AA5" w:rsidP="000C2AA5">
          <w:pPr>
            <w:rPr>
              <w:rFonts w:eastAsia="Times New Roman" w:cs="Times New Roman"/>
              <w:color w:val="000000" w:themeColor="text1"/>
              <w:lang w:eastAsia="en-US"/>
            </w:rPr>
          </w:pPr>
          <w:r w:rsidRPr="669DB2D0">
            <w:rPr>
              <w:rFonts w:eastAsia="Times New Roman" w:cs="Times New Roman"/>
              <w:color w:val="000000" w:themeColor="text1"/>
              <w:lang w:eastAsia="en-US"/>
            </w:rPr>
            <w:t>Karaca, Y. and Moonis, M., 2022.</w:t>
          </w:r>
          <w:r w:rsidRPr="669DB2D0">
            <w:rPr>
              <w:rFonts w:eastAsia="Times New Roman" w:cs="Times New Roman"/>
              <w:i/>
              <w:iCs/>
              <w:color w:val="000000" w:themeColor="text1"/>
              <w:lang w:eastAsia="en-US"/>
            </w:rPr>
            <w:t xml:space="preserve"> Multi-Chaos, Fractal and Multi-Fractional Artificial Intelligence of Different Complex Systems. </w:t>
          </w:r>
          <w:r w:rsidRPr="669DB2D0">
            <w:rPr>
              <w:rFonts w:eastAsia="Times New Roman" w:cs="Times New Roman"/>
              <w:color w:val="000000" w:themeColor="text1"/>
              <w:lang w:eastAsia="en-US"/>
            </w:rPr>
            <w:t>Elsevier. P.236.</w:t>
          </w:r>
        </w:p>
        <w:p w14:paraId="2E5E8B4D" w14:textId="77777777" w:rsidR="000C2AA5" w:rsidRDefault="000C2AA5" w:rsidP="000C2AA5">
          <w:pPr>
            <w:rPr>
              <w:rFonts w:eastAsia="Times New Roman" w:cs="Times New Roman"/>
              <w:i/>
              <w:iCs/>
              <w:color w:val="000000" w:themeColor="text1"/>
              <w:lang w:eastAsia="en-US"/>
            </w:rPr>
          </w:pPr>
          <w:r w:rsidRPr="669DB2D0">
            <w:rPr>
              <w:rFonts w:eastAsia="Times New Roman" w:cs="Times New Roman"/>
              <w:color w:val="000000" w:themeColor="text1"/>
              <w:lang w:eastAsia="en-US"/>
            </w:rPr>
            <w:t xml:space="preserve">Kemp, S. 2025. </w:t>
          </w:r>
          <w:r w:rsidRPr="669DB2D0">
            <w:rPr>
              <w:rFonts w:eastAsia="Times New Roman" w:cs="Times New Roman"/>
              <w:i/>
              <w:iCs/>
              <w:color w:val="000000" w:themeColor="text1"/>
              <w:lang w:eastAsia="en-US"/>
            </w:rPr>
            <w:t>Digital 2026: Global Overview Report.</w:t>
          </w:r>
          <w:r w:rsidRPr="669DB2D0">
            <w:rPr>
              <w:rFonts w:eastAsia="Times New Roman" w:cs="Times New Roman"/>
              <w:color w:val="000000" w:themeColor="text1"/>
              <w:lang w:eastAsia="en-US"/>
            </w:rPr>
            <w:t xml:space="preserve"> [blog]</w:t>
          </w:r>
          <w:r w:rsidRPr="669DB2D0">
            <w:rPr>
              <w:rFonts w:eastAsia="Times New Roman" w:cs="Times New Roman"/>
              <w:i/>
              <w:iCs/>
              <w:color w:val="000000" w:themeColor="text1"/>
              <w:lang w:eastAsia="en-US"/>
            </w:rPr>
            <w:t xml:space="preserve">. </w:t>
          </w:r>
          <w:r w:rsidRPr="669DB2D0">
            <w:rPr>
              <w:rFonts w:eastAsia="Times New Roman" w:cs="Times New Roman"/>
              <w:color w:val="000000" w:themeColor="text1"/>
              <w:lang w:eastAsia="en-US"/>
            </w:rPr>
            <w:t xml:space="preserve">Available From: </w:t>
          </w:r>
          <w:hyperlink r:id="rId30">
            <w:r w:rsidRPr="669DB2D0">
              <w:rPr>
                <w:rStyle w:val="Hyperlink"/>
                <w:rFonts w:eastAsia="Times New Roman" w:cs="Times New Roman"/>
                <w:lang w:eastAsia="en-US"/>
              </w:rPr>
              <w:t>https://datareportal.com/reports/digital-2026-global-overview-report?utm_source=Global_Digital_Reports&amp;utm_medium=Article&amp;utm_campaign=Digital_2026</w:t>
            </w:r>
          </w:hyperlink>
          <w:r w:rsidRPr="669DB2D0">
            <w:rPr>
              <w:rFonts w:eastAsia="Times New Roman" w:cs="Times New Roman"/>
              <w:color w:val="000000" w:themeColor="text1"/>
              <w:lang w:eastAsia="en-US"/>
            </w:rPr>
            <w:t xml:space="preserve"> [Accessed 17 April 2026]</w:t>
          </w:r>
        </w:p>
        <w:p w14:paraId="7C12CF07" w14:textId="77777777" w:rsidR="000C2AA5" w:rsidRDefault="000C2AA5" w:rsidP="000C2AA5">
          <w:pPr>
            <w:rPr>
              <w:rFonts w:eastAsia="Times New Roman" w:cs="Times New Roman"/>
              <w:color w:val="000000" w:themeColor="text1"/>
              <w:lang w:eastAsia="en-US"/>
            </w:rPr>
          </w:pPr>
          <w:r w:rsidRPr="669DB2D0">
            <w:rPr>
              <w:rFonts w:eastAsia="Times New Roman" w:cs="Times New Roman"/>
              <w:color w:val="000000" w:themeColor="text1"/>
              <w:lang w:eastAsia="en-US"/>
            </w:rPr>
            <w:t xml:space="preserve">Kemp, S. 2025. </w:t>
          </w:r>
          <w:r w:rsidRPr="669DB2D0">
            <w:rPr>
              <w:rFonts w:eastAsia="Times New Roman" w:cs="Times New Roman"/>
              <w:i/>
              <w:iCs/>
              <w:color w:val="000000" w:themeColor="text1"/>
              <w:lang w:eastAsia="en-US"/>
            </w:rPr>
            <w:t xml:space="preserve">Digital 2026: Global Overview Report. </w:t>
          </w:r>
          <w:r w:rsidRPr="669DB2D0">
            <w:rPr>
              <w:rFonts w:eastAsia="Times New Roman" w:cs="Times New Roman"/>
              <w:color w:val="000000" w:themeColor="text1"/>
              <w:lang w:eastAsia="en-US"/>
            </w:rPr>
            <w:t>[online image]</w:t>
          </w:r>
          <w:r w:rsidRPr="669DB2D0">
            <w:rPr>
              <w:rFonts w:eastAsia="Times New Roman" w:cs="Times New Roman"/>
              <w:i/>
              <w:iCs/>
              <w:color w:val="000000" w:themeColor="text1"/>
              <w:lang w:eastAsia="en-US"/>
            </w:rPr>
            <w:t xml:space="preserve">. </w:t>
          </w:r>
          <w:r w:rsidRPr="669DB2D0">
            <w:rPr>
              <w:rFonts w:eastAsia="Times New Roman" w:cs="Times New Roman"/>
              <w:color w:val="000000" w:themeColor="text1"/>
              <w:lang w:eastAsia="en-US"/>
            </w:rPr>
            <w:t xml:space="preserve">Available From: </w:t>
          </w:r>
          <w:hyperlink r:id="rId31">
            <w:r w:rsidRPr="669DB2D0">
              <w:rPr>
                <w:rStyle w:val="Hyperlink"/>
                <w:rFonts w:eastAsia="Times New Roman" w:cs="Times New Roman"/>
                <w:lang w:eastAsia="en-US"/>
              </w:rPr>
              <w:t>https://datareportal.com/reports/digital-2026-global-overview-report?utm_source=Global_Digital_Reports&amp;utm_medium=Article&amp;utm_campaign=Digital_2026</w:t>
            </w:r>
          </w:hyperlink>
          <w:r w:rsidRPr="669DB2D0">
            <w:rPr>
              <w:rFonts w:eastAsia="Times New Roman" w:cs="Times New Roman"/>
              <w:color w:val="000000" w:themeColor="text1"/>
              <w:lang w:eastAsia="en-US"/>
            </w:rPr>
            <w:t xml:space="preserve"> [Accessed 17 April 2026]</w:t>
          </w:r>
          <w:r w:rsidRPr="669DB2D0">
            <w:rPr>
              <w:rFonts w:eastAsia="Times New Roman" w:cs="Times New Roman"/>
              <w:i/>
              <w:iCs/>
              <w:color w:val="000000" w:themeColor="text1"/>
              <w:lang w:eastAsia="en-US"/>
            </w:rPr>
            <w:t xml:space="preserve"> </w:t>
          </w:r>
        </w:p>
        <w:p w14:paraId="23DCF7BE" w14:textId="77777777" w:rsidR="000C2AA5" w:rsidRDefault="000C2AA5" w:rsidP="000C2AA5">
          <w:pPr>
            <w:rPr>
              <w:rFonts w:eastAsia="Times New Roman" w:cs="Times New Roman"/>
              <w:color w:val="000000" w:themeColor="text1"/>
              <w:lang w:eastAsia="en-US"/>
            </w:rPr>
          </w:pPr>
          <w:r w:rsidRPr="669DB2D0">
            <w:rPr>
              <w:rFonts w:eastAsia="Times New Roman" w:cs="Times New Roman"/>
              <w:color w:val="000000" w:themeColor="text1"/>
              <w:lang w:eastAsia="en-US"/>
            </w:rPr>
            <w:t xml:space="preserve">Microsoft. 2025. </w:t>
          </w:r>
          <w:r w:rsidRPr="669DB2D0">
            <w:rPr>
              <w:rFonts w:eastAsia="Times New Roman" w:cs="Times New Roman"/>
              <w:i/>
              <w:iCs/>
              <w:color w:val="000000" w:themeColor="text1"/>
              <w:lang w:eastAsia="en-US"/>
            </w:rPr>
            <w:t xml:space="preserve">PE Format. </w:t>
          </w:r>
          <w:r w:rsidRPr="669DB2D0">
            <w:rPr>
              <w:rFonts w:eastAsia="Times New Roman" w:cs="Times New Roman"/>
              <w:color w:val="000000" w:themeColor="text1"/>
              <w:lang w:eastAsia="en-US"/>
            </w:rPr>
            <w:t xml:space="preserve">[online] Available at: </w:t>
          </w:r>
          <w:hyperlink r:id="rId32">
            <w:r w:rsidRPr="669DB2D0">
              <w:rPr>
                <w:rStyle w:val="Hyperlink"/>
                <w:rFonts w:eastAsia="Times New Roman" w:cs="Times New Roman"/>
                <w:lang w:eastAsia="en-US"/>
              </w:rPr>
              <w:t>https://learn.microsoft.com/en-us/windows/win32/debug/pe-format</w:t>
            </w:r>
          </w:hyperlink>
          <w:r w:rsidRPr="669DB2D0">
            <w:rPr>
              <w:rFonts w:eastAsia="Times New Roman" w:cs="Times New Roman"/>
              <w:color w:val="000000" w:themeColor="text1"/>
              <w:lang w:eastAsia="en-US"/>
            </w:rPr>
            <w:t xml:space="preserve"> [Accessed 24 April 2026]</w:t>
          </w:r>
        </w:p>
        <w:p w14:paraId="2E1921E8" w14:textId="77777777" w:rsidR="000C2AA5" w:rsidRDefault="000C2AA5" w:rsidP="000C2AA5">
          <w:pPr>
            <w:rPr>
              <w:rFonts w:eastAsia="Times New Roman" w:cs="Times New Roman"/>
              <w:color w:val="000000" w:themeColor="text1"/>
              <w:lang w:eastAsia="en-US"/>
            </w:rPr>
          </w:pPr>
          <w:r w:rsidRPr="669DB2D0">
            <w:rPr>
              <w:rFonts w:eastAsia="Times New Roman" w:cs="Times New Roman"/>
              <w:color w:val="000000" w:themeColor="text1"/>
              <w:lang w:eastAsia="en-US"/>
            </w:rPr>
            <w:t xml:space="preserve">Microsoft. 2026. </w:t>
          </w:r>
          <w:r w:rsidRPr="669DB2D0">
            <w:rPr>
              <w:rFonts w:eastAsia="Times New Roman" w:cs="Times New Roman"/>
              <w:i/>
              <w:iCs/>
              <w:color w:val="000000" w:themeColor="text1"/>
              <w:lang w:eastAsia="en-US"/>
            </w:rPr>
            <w:t xml:space="preserve">What is a DLL. </w:t>
          </w:r>
          <w:r w:rsidRPr="669DB2D0">
            <w:rPr>
              <w:rFonts w:eastAsia="Times New Roman" w:cs="Times New Roman"/>
              <w:color w:val="000000" w:themeColor="text1"/>
              <w:lang w:eastAsia="en-US"/>
            </w:rPr>
            <w:t xml:space="preserve">[online] Available at: </w:t>
          </w:r>
          <w:hyperlink r:id="rId33">
            <w:r w:rsidRPr="669DB2D0">
              <w:rPr>
                <w:rStyle w:val="Hyperlink"/>
                <w:rFonts w:eastAsia="Times New Roman" w:cs="Times New Roman"/>
                <w:lang w:eastAsia="en-US"/>
              </w:rPr>
              <w:t>https://learn.microsoft.com/en-us/troubleshoot/windows-client/setup-upgrade-and-drivers/dynamic-link-library</w:t>
            </w:r>
          </w:hyperlink>
          <w:r w:rsidRPr="669DB2D0">
            <w:rPr>
              <w:rFonts w:eastAsia="Times New Roman" w:cs="Times New Roman"/>
              <w:color w:val="000000" w:themeColor="text1"/>
              <w:lang w:eastAsia="en-US"/>
            </w:rPr>
            <w:t xml:space="preserve"> [Accessed 20 April 2026]</w:t>
          </w:r>
        </w:p>
        <w:p w14:paraId="5E180C76" w14:textId="77777777" w:rsidR="000C2AA5" w:rsidRDefault="000C2AA5" w:rsidP="000C2AA5">
          <w:pPr>
            <w:rPr>
              <w:rFonts w:eastAsia="Times New Roman" w:cs="Times New Roman"/>
              <w:color w:val="000000" w:themeColor="text1"/>
              <w:lang w:eastAsia="en-US"/>
            </w:rPr>
          </w:pPr>
          <w:proofErr w:type="spellStart"/>
          <w:r w:rsidRPr="669DB2D0">
            <w:rPr>
              <w:rFonts w:eastAsia="Times New Roman" w:cs="Times New Roman"/>
              <w:color w:val="000000" w:themeColor="text1"/>
              <w:lang w:eastAsia="en-US"/>
            </w:rPr>
            <w:lastRenderedPageBreak/>
            <w:t>PyPI</w:t>
          </w:r>
          <w:proofErr w:type="spellEnd"/>
          <w:r w:rsidRPr="669DB2D0">
            <w:rPr>
              <w:rFonts w:eastAsia="Times New Roman" w:cs="Times New Roman"/>
              <w:color w:val="000000" w:themeColor="text1"/>
              <w:lang w:eastAsia="en-US"/>
            </w:rPr>
            <w:t>. 2025. p</w:t>
          </w:r>
          <w:r w:rsidRPr="669DB2D0">
            <w:rPr>
              <w:rFonts w:eastAsia="Times New Roman" w:cs="Times New Roman"/>
              <w:i/>
              <w:iCs/>
              <w:color w:val="000000" w:themeColor="text1"/>
              <w:lang w:eastAsia="en-US"/>
            </w:rPr>
            <w:t xml:space="preserve">e 0.6.0. </w:t>
          </w:r>
          <w:r w:rsidRPr="669DB2D0">
            <w:rPr>
              <w:rFonts w:eastAsia="Times New Roman" w:cs="Times New Roman"/>
              <w:color w:val="000000" w:themeColor="text1"/>
              <w:lang w:eastAsia="en-US"/>
            </w:rPr>
            <w:t xml:space="preserve">[online] Available at: </w:t>
          </w:r>
          <w:hyperlink r:id="rId34" w:anchor="description">
            <w:r w:rsidRPr="669DB2D0">
              <w:rPr>
                <w:rStyle w:val="Hyperlink"/>
                <w:rFonts w:eastAsia="Times New Roman" w:cs="Times New Roman"/>
                <w:lang w:eastAsia="en-US"/>
              </w:rPr>
              <w:t>https://pypi.org/project/pe/#description</w:t>
            </w:r>
          </w:hyperlink>
          <w:r w:rsidRPr="669DB2D0">
            <w:rPr>
              <w:rFonts w:eastAsia="Times New Roman" w:cs="Times New Roman"/>
              <w:color w:val="000000" w:themeColor="text1"/>
              <w:lang w:eastAsia="en-US"/>
            </w:rPr>
            <w:t xml:space="preserve"> [Accessed 21 April 2026]</w:t>
          </w:r>
        </w:p>
        <w:p w14:paraId="2A587D44" w14:textId="77777777" w:rsidR="000C2AA5" w:rsidRDefault="000C2AA5" w:rsidP="000C2AA5">
          <w:pPr>
            <w:rPr>
              <w:rFonts w:eastAsia="Times New Roman" w:cs="Times New Roman"/>
              <w:color w:val="000000" w:themeColor="text1"/>
              <w:lang w:eastAsia="en-US"/>
            </w:rPr>
          </w:pPr>
          <w:proofErr w:type="spellStart"/>
          <w:r w:rsidRPr="669DB2D0">
            <w:rPr>
              <w:rFonts w:eastAsia="Times New Roman" w:cs="Times New Roman"/>
              <w:color w:val="000000" w:themeColor="text1"/>
              <w:lang w:eastAsia="en-US"/>
            </w:rPr>
            <w:t>PyPI</w:t>
          </w:r>
          <w:proofErr w:type="spellEnd"/>
          <w:r w:rsidRPr="669DB2D0">
            <w:rPr>
              <w:rFonts w:eastAsia="Times New Roman" w:cs="Times New Roman"/>
              <w:color w:val="000000" w:themeColor="text1"/>
              <w:lang w:eastAsia="en-US"/>
            </w:rPr>
            <w:t xml:space="preserve">. 2026. </w:t>
          </w:r>
          <w:r w:rsidRPr="669DB2D0">
            <w:rPr>
              <w:rFonts w:eastAsia="Times New Roman" w:cs="Times New Roman"/>
              <w:i/>
              <w:iCs/>
              <w:color w:val="000000" w:themeColor="text1"/>
              <w:lang w:eastAsia="en-US"/>
            </w:rPr>
            <w:t xml:space="preserve">Requests 2.33.1. </w:t>
          </w:r>
          <w:r w:rsidRPr="669DB2D0">
            <w:rPr>
              <w:rFonts w:eastAsia="Times New Roman" w:cs="Times New Roman"/>
              <w:color w:val="000000" w:themeColor="text1"/>
              <w:lang w:eastAsia="en-US"/>
            </w:rPr>
            <w:t xml:space="preserve">[online] Available at: </w:t>
          </w:r>
          <w:hyperlink r:id="rId35" w:anchor="description">
            <w:r w:rsidRPr="669DB2D0">
              <w:rPr>
                <w:rStyle w:val="Hyperlink"/>
                <w:rFonts w:eastAsia="Times New Roman" w:cs="Times New Roman"/>
                <w:lang w:eastAsia="en-US"/>
              </w:rPr>
              <w:t>https://pypi.org/project/requests/#description</w:t>
            </w:r>
          </w:hyperlink>
          <w:r w:rsidRPr="669DB2D0">
            <w:rPr>
              <w:rFonts w:eastAsia="Times New Roman" w:cs="Times New Roman"/>
              <w:color w:val="000000" w:themeColor="text1"/>
              <w:lang w:eastAsia="en-US"/>
            </w:rPr>
            <w:t xml:space="preserve"> [Accessed 21 April 2026]</w:t>
          </w:r>
        </w:p>
        <w:p w14:paraId="42CBE4EA" w14:textId="77777777" w:rsidR="000C2AA5" w:rsidRDefault="000C2AA5" w:rsidP="000C2AA5">
          <w:pPr>
            <w:rPr>
              <w:rFonts w:eastAsia="Times New Roman" w:cs="Times New Roman"/>
              <w:color w:val="000000" w:themeColor="text1"/>
              <w:lang w:eastAsia="en-US"/>
            </w:rPr>
          </w:pPr>
          <w:r w:rsidRPr="669DB2D0">
            <w:rPr>
              <w:rFonts w:eastAsia="Times New Roman" w:cs="Times New Roman"/>
              <w:color w:val="000000" w:themeColor="text1"/>
              <w:lang w:eastAsia="en-US"/>
            </w:rPr>
            <w:t>Python</w:t>
          </w:r>
          <w:r w:rsidRPr="669DB2D0">
            <w:rPr>
              <w:rFonts w:eastAsia="Times New Roman" w:cs="Times New Roman"/>
              <w:i/>
              <w:iCs/>
              <w:color w:val="000000" w:themeColor="text1"/>
              <w:lang w:eastAsia="en-US"/>
            </w:rPr>
            <w:t xml:space="preserve">. </w:t>
          </w:r>
          <w:r w:rsidRPr="669DB2D0">
            <w:rPr>
              <w:rFonts w:eastAsia="Times New Roman" w:cs="Times New Roman"/>
              <w:color w:val="000000" w:themeColor="text1"/>
              <w:lang w:eastAsia="en-US"/>
            </w:rPr>
            <w:t>2026</w:t>
          </w:r>
          <w:r w:rsidRPr="669DB2D0">
            <w:rPr>
              <w:rFonts w:eastAsia="Times New Roman" w:cs="Times New Roman"/>
              <w:i/>
              <w:iCs/>
              <w:color w:val="000000" w:themeColor="text1"/>
              <w:lang w:eastAsia="en-US"/>
            </w:rPr>
            <w:t xml:space="preserve">. </w:t>
          </w:r>
          <w:proofErr w:type="spellStart"/>
          <w:r w:rsidRPr="669DB2D0">
            <w:rPr>
              <w:rFonts w:eastAsia="Times New Roman" w:cs="Times New Roman"/>
              <w:i/>
              <w:iCs/>
              <w:color w:val="000000" w:themeColor="text1"/>
              <w:lang w:eastAsia="en-US"/>
            </w:rPr>
            <w:t>argparse</w:t>
          </w:r>
          <w:proofErr w:type="spellEnd"/>
          <w:r w:rsidRPr="669DB2D0">
            <w:rPr>
              <w:rFonts w:eastAsia="Times New Roman" w:cs="Times New Roman"/>
              <w:i/>
              <w:iCs/>
              <w:color w:val="000000" w:themeColor="text1"/>
              <w:lang w:eastAsia="en-US"/>
            </w:rPr>
            <w:t xml:space="preserve"> — Parser for command-line options, arguments and subcommands.</w:t>
          </w:r>
          <w:r w:rsidRPr="669DB2D0">
            <w:rPr>
              <w:rFonts w:eastAsia="Times New Roman" w:cs="Times New Roman"/>
              <w:color w:val="000000" w:themeColor="text1"/>
              <w:lang w:eastAsia="en-US"/>
            </w:rPr>
            <w:t xml:space="preserve"> [online]. Available at: </w:t>
          </w:r>
          <w:hyperlink r:id="rId36">
            <w:r w:rsidRPr="669DB2D0">
              <w:rPr>
                <w:rStyle w:val="Hyperlink"/>
                <w:rFonts w:eastAsia="Times New Roman" w:cs="Times New Roman"/>
                <w:lang w:eastAsia="en-US"/>
              </w:rPr>
              <w:t>https://docs.python.org/3/library/argparse.html</w:t>
            </w:r>
          </w:hyperlink>
          <w:r w:rsidRPr="669DB2D0">
            <w:rPr>
              <w:rFonts w:eastAsia="Times New Roman" w:cs="Times New Roman"/>
              <w:color w:val="000000" w:themeColor="text1"/>
              <w:lang w:eastAsia="en-US"/>
            </w:rPr>
            <w:t xml:space="preserve"> [Accessed 28 April 2026]</w:t>
          </w:r>
        </w:p>
        <w:p w14:paraId="4DB2C4BF" w14:textId="77777777" w:rsidR="000C2AA5" w:rsidRDefault="000C2AA5" w:rsidP="000C2AA5">
          <w:pPr>
            <w:rPr>
              <w:rFonts w:eastAsia="Times New Roman" w:cs="Times New Roman"/>
              <w:color w:val="000000" w:themeColor="text1"/>
              <w:lang w:eastAsia="en-US"/>
            </w:rPr>
          </w:pPr>
          <w:r w:rsidRPr="669DB2D0">
            <w:rPr>
              <w:rFonts w:eastAsia="Times New Roman" w:cs="Times New Roman"/>
              <w:color w:val="000000" w:themeColor="text1"/>
              <w:lang w:eastAsia="en-US"/>
            </w:rPr>
            <w:t>Schultz, M.G. Eskin, E. Zadok, F. and Stolfo, S.J. (2001) ‘Data mining methods for detection of new malicious executables’</w:t>
          </w:r>
          <w:r w:rsidRPr="669DB2D0">
            <w:rPr>
              <w:rFonts w:eastAsia="Times New Roman" w:cs="Times New Roman"/>
              <w:i/>
              <w:iCs/>
              <w:color w:val="000000" w:themeColor="text1"/>
              <w:lang w:eastAsia="en-US"/>
            </w:rPr>
            <w:t xml:space="preserve">, Proceedings of the 2001 IEEE Symposium on Security and Privacy. S&amp;P 2001, </w:t>
          </w:r>
          <w:r w:rsidRPr="669DB2D0">
            <w:rPr>
              <w:rFonts w:eastAsia="Times New Roman" w:cs="Times New Roman"/>
              <w:color w:val="000000" w:themeColor="text1"/>
              <w:lang w:eastAsia="en-US"/>
            </w:rPr>
            <w:t xml:space="preserve">Oakland, CA, USA, 14-16 May. IEEE. pp. 38-49. Available at: </w:t>
          </w:r>
          <w:hyperlink r:id="rId37">
            <w:r w:rsidRPr="669DB2D0">
              <w:rPr>
                <w:rStyle w:val="Hyperlink"/>
                <w:rFonts w:eastAsia="Times New Roman" w:cs="Times New Roman"/>
                <w:lang w:eastAsia="en-US"/>
              </w:rPr>
              <w:t>https://doi.org/10.1109/SECPRI.2001.924286</w:t>
            </w:r>
          </w:hyperlink>
        </w:p>
        <w:p w14:paraId="5B2C04B9" w14:textId="77777777" w:rsidR="000C2AA5" w:rsidRDefault="000C2AA5" w:rsidP="000C2AA5">
          <w:pPr>
            <w:rPr>
              <w:rFonts w:eastAsia="Times New Roman" w:cs="Times New Roman"/>
              <w:color w:val="000000" w:themeColor="text1"/>
              <w:lang w:eastAsia="en-US"/>
            </w:rPr>
          </w:pPr>
          <w:r w:rsidRPr="669DB2D0">
            <w:rPr>
              <w:rFonts w:eastAsia="Times New Roman" w:cs="Times New Roman"/>
              <w:color w:val="000000" w:themeColor="text1"/>
              <w:lang w:eastAsia="en-US"/>
            </w:rPr>
            <w:t xml:space="preserve">Van Rossum, G. and Drake, F.L., 2003. </w:t>
          </w:r>
          <w:r w:rsidRPr="669DB2D0">
            <w:rPr>
              <w:rFonts w:eastAsia="Times New Roman" w:cs="Times New Roman"/>
              <w:i/>
              <w:iCs/>
              <w:color w:val="000000" w:themeColor="text1"/>
              <w:lang w:eastAsia="en-US"/>
            </w:rPr>
            <w:t xml:space="preserve">An Introduction to Python. </w:t>
          </w:r>
          <w:r w:rsidRPr="669DB2D0">
            <w:rPr>
              <w:rFonts w:eastAsia="Times New Roman" w:cs="Times New Roman"/>
              <w:color w:val="000000" w:themeColor="text1"/>
              <w:lang w:eastAsia="en-US"/>
            </w:rPr>
            <w:t>Bristol: Network Theory Ltd, p.3.</w:t>
          </w:r>
        </w:p>
        <w:p w14:paraId="42BE01F3" w14:textId="77777777" w:rsidR="000C2AA5" w:rsidRDefault="000C2AA5" w:rsidP="000C2AA5">
          <w:pPr>
            <w:rPr>
              <w:rFonts w:eastAsia="Times New Roman" w:cs="Times New Roman"/>
              <w:color w:val="000000" w:themeColor="text1"/>
              <w:lang w:eastAsia="en-US"/>
            </w:rPr>
          </w:pPr>
          <w:proofErr w:type="spellStart"/>
          <w:r w:rsidRPr="669DB2D0">
            <w:rPr>
              <w:rFonts w:eastAsia="Times New Roman" w:cs="Times New Roman"/>
              <w:color w:val="000000" w:themeColor="text1"/>
              <w:lang w:eastAsia="en-US"/>
            </w:rPr>
            <w:t>VirusTotal</w:t>
          </w:r>
          <w:proofErr w:type="spellEnd"/>
          <w:r w:rsidRPr="669DB2D0">
            <w:rPr>
              <w:rFonts w:eastAsia="Times New Roman" w:cs="Times New Roman"/>
              <w:color w:val="000000" w:themeColor="text1"/>
              <w:lang w:eastAsia="en-US"/>
            </w:rPr>
            <w:t xml:space="preserve">. 2026. </w:t>
          </w:r>
          <w:r w:rsidRPr="669DB2D0">
            <w:rPr>
              <w:rFonts w:eastAsia="Times New Roman" w:cs="Times New Roman"/>
              <w:i/>
              <w:iCs/>
              <w:color w:val="000000" w:themeColor="text1"/>
              <w:lang w:eastAsia="en-US"/>
            </w:rPr>
            <w:t xml:space="preserve">How it works. </w:t>
          </w:r>
          <w:r w:rsidRPr="669DB2D0">
            <w:rPr>
              <w:rFonts w:eastAsia="Times New Roman" w:cs="Times New Roman"/>
              <w:color w:val="000000" w:themeColor="text1"/>
              <w:lang w:eastAsia="en-US"/>
            </w:rPr>
            <w:t xml:space="preserve">[online] Available at: </w:t>
          </w:r>
          <w:hyperlink r:id="rId38">
            <w:r w:rsidRPr="669DB2D0">
              <w:rPr>
                <w:rStyle w:val="Hyperlink"/>
                <w:rFonts w:eastAsia="Times New Roman" w:cs="Times New Roman"/>
                <w:lang w:eastAsia="en-US"/>
              </w:rPr>
              <w:t>https://docs.virustotal.com/docs/how-it-works</w:t>
            </w:r>
          </w:hyperlink>
          <w:r w:rsidRPr="669DB2D0">
            <w:rPr>
              <w:rFonts w:eastAsia="Times New Roman" w:cs="Times New Roman"/>
              <w:color w:val="000000" w:themeColor="text1"/>
              <w:lang w:eastAsia="en-US"/>
            </w:rPr>
            <w:t xml:space="preserve"> [Accessed 20 April 2026]</w:t>
          </w:r>
        </w:p>
        <w:p w14:paraId="73E5CF65" w14:textId="77777777" w:rsidR="000C2AA5" w:rsidRPr="000C2AA5" w:rsidRDefault="000C2AA5" w:rsidP="000C2AA5">
          <w:pPr>
            <w:rPr>
              <w:rFonts w:eastAsia="Times New Roman" w:cs="Times New Roman"/>
              <w:color w:val="000000" w:themeColor="text1"/>
              <w:lang w:eastAsia="en-US"/>
            </w:rPr>
          </w:pPr>
          <w:proofErr w:type="spellStart"/>
          <w:r w:rsidRPr="669DB2D0">
            <w:rPr>
              <w:rFonts w:eastAsia="Times New Roman" w:cs="Times New Roman"/>
              <w:color w:val="000000" w:themeColor="text1"/>
              <w:lang w:eastAsia="en-US"/>
            </w:rPr>
            <w:t>VirusTotal</w:t>
          </w:r>
          <w:proofErr w:type="spellEnd"/>
          <w:r w:rsidRPr="669DB2D0">
            <w:rPr>
              <w:rFonts w:eastAsia="Times New Roman" w:cs="Times New Roman"/>
              <w:color w:val="000000" w:themeColor="text1"/>
              <w:lang w:eastAsia="en-US"/>
            </w:rPr>
            <w:t xml:space="preserve">. 2026. </w:t>
          </w:r>
          <w:r w:rsidRPr="669DB2D0">
            <w:rPr>
              <w:rFonts w:eastAsia="Times New Roman" w:cs="Times New Roman"/>
              <w:i/>
              <w:iCs/>
              <w:color w:val="000000" w:themeColor="text1"/>
              <w:lang w:eastAsia="en-US"/>
            </w:rPr>
            <w:t xml:space="preserve">Get a URL for uploading large files. </w:t>
          </w:r>
          <w:r w:rsidRPr="669DB2D0">
            <w:rPr>
              <w:rFonts w:eastAsia="Times New Roman" w:cs="Times New Roman"/>
              <w:color w:val="000000" w:themeColor="text1"/>
              <w:lang w:eastAsia="en-US"/>
            </w:rPr>
            <w:t xml:space="preserve">[online]. Available at: </w:t>
          </w:r>
          <w:hyperlink r:id="rId39">
            <w:r w:rsidRPr="669DB2D0">
              <w:rPr>
                <w:rStyle w:val="Hyperlink"/>
                <w:rFonts w:eastAsia="Times New Roman" w:cs="Times New Roman"/>
                <w:lang w:eastAsia="en-US"/>
              </w:rPr>
              <w:t>https://docs.virustotal.com/reference/files-upload-url</w:t>
            </w:r>
          </w:hyperlink>
          <w:r w:rsidRPr="669DB2D0">
            <w:rPr>
              <w:rFonts w:eastAsia="Times New Roman" w:cs="Times New Roman"/>
              <w:color w:val="000000" w:themeColor="text1"/>
              <w:lang w:eastAsia="en-US"/>
            </w:rPr>
            <w:t xml:space="preserve"> [Accessed 28 April 2026]</w:t>
          </w:r>
        </w:p>
        <w:p w14:paraId="3B7BD0BB" w14:textId="59D10E50" w:rsidR="000C2AA5" w:rsidRDefault="000C2AA5" w:rsidP="000C2AA5">
          <w:pPr>
            <w:rPr>
              <w:rFonts w:eastAsia="Times New Roman" w:cs="Times New Roman"/>
              <w:color w:val="000000" w:themeColor="text1"/>
              <w:lang w:eastAsia="en-US"/>
            </w:rPr>
          </w:pPr>
          <w:r w:rsidRPr="669DB2D0">
            <w:rPr>
              <w:rFonts w:eastAsia="Times New Roman" w:cs="Times New Roman"/>
              <w:color w:val="000000" w:themeColor="text1"/>
              <w:lang w:eastAsia="en-US"/>
            </w:rPr>
            <w:t xml:space="preserve">Yan, W. Zhang, Z. and Ansari, N., 2008. Revealing Packed Malware. </w:t>
          </w:r>
          <w:r w:rsidRPr="669DB2D0">
            <w:rPr>
              <w:rFonts w:eastAsia="Times New Roman" w:cs="Times New Roman"/>
              <w:i/>
              <w:iCs/>
              <w:color w:val="000000" w:themeColor="text1"/>
              <w:lang w:eastAsia="en-US"/>
            </w:rPr>
            <w:t xml:space="preserve">Journal of IEEE Security &amp; Privacy, </w:t>
          </w:r>
          <w:r w:rsidRPr="669DB2D0">
            <w:rPr>
              <w:rFonts w:eastAsia="Times New Roman" w:cs="Times New Roman"/>
              <w:color w:val="000000" w:themeColor="text1"/>
              <w:lang w:eastAsia="en-US"/>
            </w:rPr>
            <w:t xml:space="preserve">[online] Volume 6(5), pp. 65-69. Available At: </w:t>
          </w:r>
          <w:hyperlink r:id="rId40">
            <w:r w:rsidRPr="669DB2D0">
              <w:rPr>
                <w:rStyle w:val="Hyperlink"/>
                <w:rFonts w:eastAsia="Times New Roman" w:cs="Times New Roman"/>
                <w:lang w:eastAsia="en-US"/>
              </w:rPr>
              <w:t>https://doi.org/10.1109/MSP.2008.126</w:t>
            </w:r>
          </w:hyperlink>
          <w:r w:rsidRPr="669DB2D0">
            <w:rPr>
              <w:rFonts w:eastAsia="Times New Roman" w:cs="Times New Roman"/>
              <w:color w:val="000000" w:themeColor="text1"/>
              <w:lang w:eastAsia="en-US"/>
            </w:rPr>
            <w:t xml:space="preserve"> [Accessed 20 April 2026]</w:t>
          </w:r>
        </w:p>
      </w:sdtContent>
    </w:sdt>
    <w:p w14:paraId="228B6EE7" w14:textId="7127CE34" w:rsidR="669DB2D0" w:rsidRDefault="669DB2D0" w:rsidP="669DB2D0">
      <w:pPr>
        <w:rPr>
          <w:rFonts w:eastAsia="Times New Roman" w:cs="Times New Roman"/>
          <w:color w:val="000000" w:themeColor="text1"/>
          <w:lang w:eastAsia="en-US"/>
        </w:rPr>
      </w:pPr>
    </w:p>
    <w:p w14:paraId="4A85C974" w14:textId="6F4C4FE2" w:rsidR="669DB2D0" w:rsidRDefault="669DB2D0" w:rsidP="669DB2D0">
      <w:pPr>
        <w:rPr>
          <w:rFonts w:eastAsia="Times New Roman" w:cs="Times New Roman"/>
          <w:color w:val="000000" w:themeColor="text1"/>
          <w:lang w:eastAsia="en-US"/>
        </w:rPr>
      </w:pPr>
    </w:p>
    <w:p w14:paraId="4EB07D6B" w14:textId="514F3405" w:rsidR="669DB2D0" w:rsidRDefault="669DB2D0" w:rsidP="669DB2D0">
      <w:pPr>
        <w:rPr>
          <w:rFonts w:eastAsia="Times New Roman" w:cs="Times New Roman"/>
          <w:color w:val="000000" w:themeColor="text1"/>
          <w:lang w:eastAsia="en-US"/>
        </w:rPr>
      </w:pPr>
    </w:p>
    <w:p w14:paraId="09DE5158" w14:textId="16BC38AE" w:rsidR="669DB2D0" w:rsidRDefault="669DB2D0" w:rsidP="669DB2D0">
      <w:pPr>
        <w:rPr>
          <w:rFonts w:eastAsia="Times New Roman" w:cs="Times New Roman"/>
          <w:color w:val="000000" w:themeColor="text1"/>
          <w:lang w:eastAsia="en-US"/>
        </w:rPr>
      </w:pPr>
    </w:p>
    <w:p w14:paraId="2AFAE688" w14:textId="3CEBBA3E" w:rsidR="669DB2D0" w:rsidRDefault="669DB2D0" w:rsidP="669DB2D0">
      <w:pPr>
        <w:rPr>
          <w:rFonts w:eastAsia="Times New Roman" w:cs="Times New Roman"/>
          <w:color w:val="000000" w:themeColor="text1"/>
          <w:lang w:eastAsia="en-US"/>
        </w:rPr>
      </w:pPr>
    </w:p>
    <w:p w14:paraId="48A21919" w14:textId="77777777" w:rsidR="00341658" w:rsidRDefault="00341658" w:rsidP="2883A3A5">
      <w:pPr>
        <w:rPr>
          <w:rFonts w:eastAsiaTheme="majorEastAsia" w:cstheme="majorBidi"/>
          <w:b/>
          <w:bCs/>
          <w:smallCaps/>
          <w:color w:val="000000" w:themeColor="text1"/>
          <w:sz w:val="48"/>
          <w:szCs w:val="48"/>
        </w:rPr>
      </w:pPr>
      <w:r>
        <w:br w:type="page"/>
      </w:r>
    </w:p>
    <w:p w14:paraId="415A6A99" w14:textId="77777777" w:rsidR="00801886" w:rsidRPr="009A241B" w:rsidRDefault="00341658" w:rsidP="009525A9">
      <w:pPr>
        <w:pStyle w:val="Heading1"/>
        <w:numPr>
          <w:ilvl w:val="0"/>
          <w:numId w:val="0"/>
        </w:numPr>
        <w:ind w:left="431"/>
      </w:pPr>
      <w:bookmarkStart w:id="51" w:name="_Toc228329405"/>
      <w:r>
        <w:lastRenderedPageBreak/>
        <w:t>Appendices</w:t>
      </w:r>
      <w:bookmarkEnd w:id="51"/>
    </w:p>
    <w:p w14:paraId="65C3CA8D" w14:textId="6236370C" w:rsidR="009A241B" w:rsidRDefault="00341658" w:rsidP="00341658">
      <w:pPr>
        <w:pStyle w:val="Heading2"/>
        <w:numPr>
          <w:ilvl w:val="0"/>
          <w:numId w:val="0"/>
        </w:numPr>
        <w:ind w:left="578" w:hanging="578"/>
        <w:rPr>
          <w:lang w:eastAsia="en-US"/>
        </w:rPr>
      </w:pPr>
      <w:bookmarkStart w:id="52" w:name="_Toc228329406"/>
      <w:r>
        <w:t xml:space="preserve">Appendix </w:t>
      </w:r>
      <w:r w:rsidR="009525A9">
        <w:t>A</w:t>
      </w:r>
      <w:r w:rsidR="1E0B4381">
        <w:t xml:space="preserve"> – Contents of output files for testing</w:t>
      </w:r>
      <w:bookmarkEnd w:id="52"/>
    </w:p>
    <w:p w14:paraId="5F6A2CC8" w14:textId="0757A94F" w:rsidR="009525A9" w:rsidRDefault="6C430C45" w:rsidP="6659A021">
      <w:pPr>
        <w:pStyle w:val="Heading3"/>
      </w:pPr>
      <w:bookmarkStart w:id="53" w:name="_Toc228329407"/>
      <w:r>
        <w:t>Output.txt file contents, results of testing on eicar.com</w:t>
      </w:r>
      <w:bookmarkEnd w:id="53"/>
    </w:p>
    <w:p w14:paraId="755EF302" w14:textId="002CA421" w:rsidR="7D86CBC7" w:rsidRDefault="7D86CBC7" w:rsidP="6659A021">
      <w:r>
        <w:rPr>
          <w:noProof/>
        </w:rPr>
        <w:drawing>
          <wp:inline distT="0" distB="0" distL="0" distR="0" wp14:anchorId="12AA71ED" wp14:editId="43F7D573">
            <wp:extent cx="5943600" cy="3505200"/>
            <wp:effectExtent l="0" t="0" r="0" b="0"/>
            <wp:docPr id="13120346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034639" name="Picture 1312034639"/>
                    <pic:cNvPicPr/>
                  </pic:nvPicPr>
                  <pic:blipFill>
                    <a:blip r:embed="rId41">
                      <a:extLst>
                        <a:ext uri="{28A0092B-C50C-407E-A947-70E740481C1C}">
                          <a14:useLocalDpi xmlns:a14="http://schemas.microsoft.com/office/drawing/2010/main"/>
                        </a:ext>
                      </a:extLst>
                    </a:blip>
                    <a:stretch>
                      <a:fillRect/>
                    </a:stretch>
                  </pic:blipFill>
                  <pic:spPr>
                    <a:xfrm>
                      <a:off x="0" y="0"/>
                      <a:ext cx="5943600" cy="3505200"/>
                    </a:xfrm>
                    <a:prstGeom prst="rect">
                      <a:avLst/>
                    </a:prstGeom>
                  </pic:spPr>
                </pic:pic>
              </a:graphicData>
            </a:graphic>
          </wp:inline>
        </w:drawing>
      </w:r>
    </w:p>
    <w:p w14:paraId="3B3259E3" w14:textId="42C45724" w:rsidR="6C430C45" w:rsidRDefault="6C430C45" w:rsidP="6659A021">
      <w:pPr>
        <w:pStyle w:val="Heading3"/>
      </w:pPr>
      <w:bookmarkStart w:id="54" w:name="_Toc228329408"/>
      <w:r>
        <w:lastRenderedPageBreak/>
        <w:t>Output1.txt contents, results of testing on DiscordSetup.exe</w:t>
      </w:r>
      <w:bookmarkEnd w:id="54"/>
    </w:p>
    <w:p w14:paraId="3F0C7A87" w14:textId="62700444" w:rsidR="3D6D3F51" w:rsidRDefault="3D6D3F51" w:rsidP="6659A021">
      <w:r>
        <w:rPr>
          <w:noProof/>
        </w:rPr>
        <w:lastRenderedPageBreak/>
        <w:drawing>
          <wp:inline distT="0" distB="0" distL="0" distR="0" wp14:anchorId="111B3EF9" wp14:editId="7FD2B1A6">
            <wp:extent cx="5943600" cy="5848350"/>
            <wp:effectExtent l="0" t="0" r="0" b="0"/>
            <wp:docPr id="21462644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264466" name="Picture 2146264466"/>
                    <pic:cNvPicPr/>
                  </pic:nvPicPr>
                  <pic:blipFill>
                    <a:blip r:embed="rId42">
                      <a:extLst>
                        <a:ext uri="{28A0092B-C50C-407E-A947-70E740481C1C}">
                          <a14:useLocalDpi xmlns:a14="http://schemas.microsoft.com/office/drawing/2010/main"/>
                        </a:ext>
                      </a:extLst>
                    </a:blip>
                    <a:stretch>
                      <a:fillRect/>
                    </a:stretch>
                  </pic:blipFill>
                  <pic:spPr>
                    <a:xfrm>
                      <a:off x="0" y="0"/>
                      <a:ext cx="5943600" cy="5848350"/>
                    </a:xfrm>
                    <a:prstGeom prst="rect">
                      <a:avLst/>
                    </a:prstGeom>
                  </pic:spPr>
                </pic:pic>
              </a:graphicData>
            </a:graphic>
          </wp:inline>
        </w:drawing>
      </w:r>
      <w:r>
        <w:rPr>
          <w:noProof/>
        </w:rPr>
        <w:lastRenderedPageBreak/>
        <w:drawing>
          <wp:inline distT="0" distB="0" distL="0" distR="0" wp14:anchorId="6AD55865" wp14:editId="36C0165B">
            <wp:extent cx="3781425" cy="5943600"/>
            <wp:effectExtent l="0" t="0" r="0" b="0"/>
            <wp:docPr id="5310030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003028" name="Picture 531003028"/>
                    <pic:cNvPicPr/>
                  </pic:nvPicPr>
                  <pic:blipFill>
                    <a:blip r:embed="rId43">
                      <a:extLst>
                        <a:ext uri="{28A0092B-C50C-407E-A947-70E740481C1C}">
                          <a14:useLocalDpi xmlns:a14="http://schemas.microsoft.com/office/drawing/2010/main"/>
                        </a:ext>
                      </a:extLst>
                    </a:blip>
                    <a:stretch>
                      <a:fillRect/>
                    </a:stretch>
                  </pic:blipFill>
                  <pic:spPr>
                    <a:xfrm>
                      <a:off x="0" y="0"/>
                      <a:ext cx="3781425" cy="5943600"/>
                    </a:xfrm>
                    <a:prstGeom prst="rect">
                      <a:avLst/>
                    </a:prstGeom>
                  </pic:spPr>
                </pic:pic>
              </a:graphicData>
            </a:graphic>
          </wp:inline>
        </w:drawing>
      </w:r>
      <w:r>
        <w:rPr>
          <w:noProof/>
        </w:rPr>
        <w:lastRenderedPageBreak/>
        <w:drawing>
          <wp:inline distT="0" distB="0" distL="0" distR="0" wp14:anchorId="4F9AF616" wp14:editId="03073C3E">
            <wp:extent cx="5219700" cy="3467100"/>
            <wp:effectExtent l="0" t="0" r="0" b="0"/>
            <wp:docPr id="19178854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885458" name="Picture 1917885458"/>
                    <pic:cNvPicPr/>
                  </pic:nvPicPr>
                  <pic:blipFill>
                    <a:blip r:embed="rId44">
                      <a:extLst>
                        <a:ext uri="{28A0092B-C50C-407E-A947-70E740481C1C}">
                          <a14:useLocalDpi xmlns:a14="http://schemas.microsoft.com/office/drawing/2010/main"/>
                        </a:ext>
                      </a:extLst>
                    </a:blip>
                    <a:stretch>
                      <a:fillRect/>
                    </a:stretch>
                  </pic:blipFill>
                  <pic:spPr>
                    <a:xfrm>
                      <a:off x="0" y="0"/>
                      <a:ext cx="5219700" cy="3467100"/>
                    </a:xfrm>
                    <a:prstGeom prst="rect">
                      <a:avLst/>
                    </a:prstGeom>
                  </pic:spPr>
                </pic:pic>
              </a:graphicData>
            </a:graphic>
          </wp:inline>
        </w:drawing>
      </w:r>
      <w:r>
        <w:rPr>
          <w:noProof/>
        </w:rPr>
        <w:drawing>
          <wp:inline distT="0" distB="0" distL="0" distR="0" wp14:anchorId="06D4328D" wp14:editId="1B42AC4E">
            <wp:extent cx="5943600" cy="1981200"/>
            <wp:effectExtent l="0" t="0" r="0" b="0"/>
            <wp:docPr id="17543812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381298" name="Picture 1754381298"/>
                    <pic:cNvPicPr/>
                  </pic:nvPicPr>
                  <pic:blipFill>
                    <a:blip r:embed="rId45">
                      <a:extLst>
                        <a:ext uri="{28A0092B-C50C-407E-A947-70E740481C1C}">
                          <a14:useLocalDpi xmlns:a14="http://schemas.microsoft.com/office/drawing/2010/main"/>
                        </a:ext>
                      </a:extLst>
                    </a:blip>
                    <a:stretch>
                      <a:fillRect/>
                    </a:stretch>
                  </pic:blipFill>
                  <pic:spPr>
                    <a:xfrm>
                      <a:off x="0" y="0"/>
                      <a:ext cx="5943600" cy="1981200"/>
                    </a:xfrm>
                    <a:prstGeom prst="rect">
                      <a:avLst/>
                    </a:prstGeom>
                  </pic:spPr>
                </pic:pic>
              </a:graphicData>
            </a:graphic>
          </wp:inline>
        </w:drawing>
      </w:r>
      <w:r>
        <w:rPr>
          <w:noProof/>
        </w:rPr>
        <w:lastRenderedPageBreak/>
        <w:drawing>
          <wp:inline distT="0" distB="0" distL="0" distR="0" wp14:anchorId="3A853586" wp14:editId="00F5509B">
            <wp:extent cx="5638800" cy="5943600"/>
            <wp:effectExtent l="0" t="0" r="0" b="0"/>
            <wp:docPr id="20190919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091987" name="Picture 2019091987"/>
                    <pic:cNvPicPr/>
                  </pic:nvPicPr>
                  <pic:blipFill>
                    <a:blip r:embed="rId46">
                      <a:extLst>
                        <a:ext uri="{28A0092B-C50C-407E-A947-70E740481C1C}">
                          <a14:useLocalDpi xmlns:a14="http://schemas.microsoft.com/office/drawing/2010/main"/>
                        </a:ext>
                      </a:extLst>
                    </a:blip>
                    <a:stretch>
                      <a:fillRect/>
                    </a:stretch>
                  </pic:blipFill>
                  <pic:spPr>
                    <a:xfrm>
                      <a:off x="0" y="0"/>
                      <a:ext cx="5638800" cy="5943600"/>
                    </a:xfrm>
                    <a:prstGeom prst="rect">
                      <a:avLst/>
                    </a:prstGeom>
                  </pic:spPr>
                </pic:pic>
              </a:graphicData>
            </a:graphic>
          </wp:inline>
        </w:drawing>
      </w:r>
      <w:r>
        <w:rPr>
          <w:noProof/>
        </w:rPr>
        <w:lastRenderedPageBreak/>
        <w:drawing>
          <wp:inline distT="0" distB="0" distL="0" distR="0" wp14:anchorId="6E3D930D" wp14:editId="217C74F0">
            <wp:extent cx="5114925" cy="4848225"/>
            <wp:effectExtent l="0" t="0" r="0" b="0"/>
            <wp:docPr id="20330902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090288" name="Picture 2033090288"/>
                    <pic:cNvPicPr/>
                  </pic:nvPicPr>
                  <pic:blipFill>
                    <a:blip r:embed="rId47">
                      <a:extLst>
                        <a:ext uri="{28A0092B-C50C-407E-A947-70E740481C1C}">
                          <a14:useLocalDpi xmlns:a14="http://schemas.microsoft.com/office/drawing/2010/main"/>
                        </a:ext>
                      </a:extLst>
                    </a:blip>
                    <a:stretch>
                      <a:fillRect/>
                    </a:stretch>
                  </pic:blipFill>
                  <pic:spPr>
                    <a:xfrm>
                      <a:off x="0" y="0"/>
                      <a:ext cx="5114925" cy="4848225"/>
                    </a:xfrm>
                    <a:prstGeom prst="rect">
                      <a:avLst/>
                    </a:prstGeom>
                  </pic:spPr>
                </pic:pic>
              </a:graphicData>
            </a:graphic>
          </wp:inline>
        </w:drawing>
      </w:r>
    </w:p>
    <w:p w14:paraId="032F7653" w14:textId="6B295788" w:rsidR="3D6D3F51" w:rsidRDefault="3D6D3F51" w:rsidP="6659A021">
      <w:pPr>
        <w:pStyle w:val="Heading3"/>
      </w:pPr>
      <w:bookmarkStart w:id="55" w:name="_Toc228329409"/>
      <w:r>
        <w:lastRenderedPageBreak/>
        <w:t>Output5.txt</w:t>
      </w:r>
      <w:r w:rsidR="1FE15A4D">
        <w:t xml:space="preserve"> file contents, proof of successful upload to VirusTotal</w:t>
      </w:r>
      <w:bookmarkEnd w:id="55"/>
    </w:p>
    <w:p w14:paraId="64ADEA33" w14:textId="07B7E609" w:rsidR="1FE15A4D" w:rsidRDefault="1FE15A4D" w:rsidP="6659A021">
      <w:r>
        <w:rPr>
          <w:noProof/>
        </w:rPr>
        <w:drawing>
          <wp:inline distT="0" distB="0" distL="0" distR="0" wp14:anchorId="08BB4761" wp14:editId="1F4291AF">
            <wp:extent cx="5943600" cy="5905500"/>
            <wp:effectExtent l="0" t="0" r="0" b="0"/>
            <wp:docPr id="13805270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527066" name="Picture 1380527066"/>
                    <pic:cNvPicPr/>
                  </pic:nvPicPr>
                  <pic:blipFill>
                    <a:blip r:embed="rId48">
                      <a:extLst>
                        <a:ext uri="{28A0092B-C50C-407E-A947-70E740481C1C}">
                          <a14:useLocalDpi xmlns:a14="http://schemas.microsoft.com/office/drawing/2010/main"/>
                        </a:ext>
                      </a:extLst>
                    </a:blip>
                    <a:stretch>
                      <a:fillRect/>
                    </a:stretch>
                  </pic:blipFill>
                  <pic:spPr>
                    <a:xfrm>
                      <a:off x="0" y="0"/>
                      <a:ext cx="5943600" cy="5905500"/>
                    </a:xfrm>
                    <a:prstGeom prst="rect">
                      <a:avLst/>
                    </a:prstGeom>
                  </pic:spPr>
                </pic:pic>
              </a:graphicData>
            </a:graphic>
          </wp:inline>
        </w:drawing>
      </w:r>
    </w:p>
    <w:p w14:paraId="28517FB0" w14:textId="7F0EAF14" w:rsidR="1FE15A4D" w:rsidRDefault="1FE15A4D" w:rsidP="6659A021">
      <w:pPr>
        <w:pStyle w:val="Heading3"/>
      </w:pPr>
      <w:bookmarkStart w:id="56" w:name="_Toc228329410"/>
      <w:r>
        <w:lastRenderedPageBreak/>
        <w:t>Ouptut6.txt contents, results of testing the verbose flag</w:t>
      </w:r>
      <w:bookmarkEnd w:id="56"/>
    </w:p>
    <w:p w14:paraId="1A33EF0B" w14:textId="1AD45836" w:rsidR="44602C1F" w:rsidRDefault="44602C1F" w:rsidP="6659A021">
      <w:r>
        <w:rPr>
          <w:noProof/>
        </w:rPr>
        <w:lastRenderedPageBreak/>
        <w:drawing>
          <wp:inline distT="0" distB="0" distL="0" distR="0" wp14:anchorId="6BBD434D" wp14:editId="1C56F974">
            <wp:extent cx="5943600" cy="4629150"/>
            <wp:effectExtent l="0" t="0" r="0" b="0"/>
            <wp:docPr id="17791227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122766" name="Picture 1779122766"/>
                    <pic:cNvPicPr/>
                  </pic:nvPicPr>
                  <pic:blipFill>
                    <a:blip r:embed="rId49">
                      <a:extLst>
                        <a:ext uri="{28A0092B-C50C-407E-A947-70E740481C1C}">
                          <a14:useLocalDpi xmlns:a14="http://schemas.microsoft.com/office/drawing/2010/main"/>
                        </a:ext>
                      </a:extLst>
                    </a:blip>
                    <a:stretch>
                      <a:fillRect/>
                    </a:stretch>
                  </pic:blipFill>
                  <pic:spPr>
                    <a:xfrm>
                      <a:off x="0" y="0"/>
                      <a:ext cx="5943600" cy="4629150"/>
                    </a:xfrm>
                    <a:prstGeom prst="rect">
                      <a:avLst/>
                    </a:prstGeom>
                  </pic:spPr>
                </pic:pic>
              </a:graphicData>
            </a:graphic>
          </wp:inline>
        </w:drawing>
      </w:r>
      <w:r>
        <w:rPr>
          <w:noProof/>
        </w:rPr>
        <w:lastRenderedPageBreak/>
        <w:drawing>
          <wp:inline distT="0" distB="0" distL="0" distR="0" wp14:anchorId="32E2970F" wp14:editId="182E1DFC">
            <wp:extent cx="5772150" cy="5943600"/>
            <wp:effectExtent l="0" t="0" r="0" b="0"/>
            <wp:docPr id="81900180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001808" name="Picture 819001808"/>
                    <pic:cNvPicPr/>
                  </pic:nvPicPr>
                  <pic:blipFill>
                    <a:blip r:embed="rId50">
                      <a:extLst>
                        <a:ext uri="{28A0092B-C50C-407E-A947-70E740481C1C}">
                          <a14:useLocalDpi xmlns:a14="http://schemas.microsoft.com/office/drawing/2010/main"/>
                        </a:ext>
                      </a:extLst>
                    </a:blip>
                    <a:stretch>
                      <a:fillRect/>
                    </a:stretch>
                  </pic:blipFill>
                  <pic:spPr>
                    <a:xfrm>
                      <a:off x="0" y="0"/>
                      <a:ext cx="5772150" cy="5943600"/>
                    </a:xfrm>
                    <a:prstGeom prst="rect">
                      <a:avLst/>
                    </a:prstGeom>
                  </pic:spPr>
                </pic:pic>
              </a:graphicData>
            </a:graphic>
          </wp:inline>
        </w:drawing>
      </w:r>
      <w:r>
        <w:rPr>
          <w:noProof/>
        </w:rPr>
        <w:lastRenderedPageBreak/>
        <w:drawing>
          <wp:inline distT="0" distB="0" distL="0" distR="0" wp14:anchorId="466C721F" wp14:editId="555C954A">
            <wp:extent cx="3171825" cy="5943600"/>
            <wp:effectExtent l="0" t="0" r="0" b="0"/>
            <wp:docPr id="6106001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600158" name="Picture 610600158"/>
                    <pic:cNvPicPr/>
                  </pic:nvPicPr>
                  <pic:blipFill>
                    <a:blip r:embed="rId51">
                      <a:extLst>
                        <a:ext uri="{28A0092B-C50C-407E-A947-70E740481C1C}">
                          <a14:useLocalDpi xmlns:a14="http://schemas.microsoft.com/office/drawing/2010/main"/>
                        </a:ext>
                      </a:extLst>
                    </a:blip>
                    <a:stretch>
                      <a:fillRect/>
                    </a:stretch>
                  </pic:blipFill>
                  <pic:spPr>
                    <a:xfrm>
                      <a:off x="0" y="0"/>
                      <a:ext cx="3171825" cy="5943600"/>
                    </a:xfrm>
                    <a:prstGeom prst="rect">
                      <a:avLst/>
                    </a:prstGeom>
                  </pic:spPr>
                </pic:pic>
              </a:graphicData>
            </a:graphic>
          </wp:inline>
        </w:drawing>
      </w:r>
      <w:r>
        <w:rPr>
          <w:noProof/>
        </w:rPr>
        <w:lastRenderedPageBreak/>
        <w:drawing>
          <wp:inline distT="0" distB="0" distL="0" distR="0" wp14:anchorId="7FC8DA82" wp14:editId="6B698532">
            <wp:extent cx="2962275" cy="5943600"/>
            <wp:effectExtent l="0" t="0" r="0" b="0"/>
            <wp:docPr id="96789803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898034" name="Picture 967898034"/>
                    <pic:cNvPicPr/>
                  </pic:nvPicPr>
                  <pic:blipFill>
                    <a:blip r:embed="rId52">
                      <a:extLst>
                        <a:ext uri="{28A0092B-C50C-407E-A947-70E740481C1C}">
                          <a14:useLocalDpi xmlns:a14="http://schemas.microsoft.com/office/drawing/2010/main"/>
                        </a:ext>
                      </a:extLst>
                    </a:blip>
                    <a:stretch>
                      <a:fillRect/>
                    </a:stretch>
                  </pic:blipFill>
                  <pic:spPr>
                    <a:xfrm>
                      <a:off x="0" y="0"/>
                      <a:ext cx="2962275" cy="5943600"/>
                    </a:xfrm>
                    <a:prstGeom prst="rect">
                      <a:avLst/>
                    </a:prstGeom>
                  </pic:spPr>
                </pic:pic>
              </a:graphicData>
            </a:graphic>
          </wp:inline>
        </w:drawing>
      </w:r>
      <w:r>
        <w:rPr>
          <w:noProof/>
        </w:rPr>
        <w:lastRenderedPageBreak/>
        <w:drawing>
          <wp:inline distT="0" distB="0" distL="0" distR="0" wp14:anchorId="7EA50F4D" wp14:editId="675ECC8F">
            <wp:extent cx="3086100" cy="5943600"/>
            <wp:effectExtent l="0" t="0" r="0" b="0"/>
            <wp:docPr id="9352336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233666" name="Picture 935233666"/>
                    <pic:cNvPicPr/>
                  </pic:nvPicPr>
                  <pic:blipFill>
                    <a:blip r:embed="rId53">
                      <a:extLst>
                        <a:ext uri="{28A0092B-C50C-407E-A947-70E740481C1C}">
                          <a14:useLocalDpi xmlns:a14="http://schemas.microsoft.com/office/drawing/2010/main"/>
                        </a:ext>
                      </a:extLst>
                    </a:blip>
                    <a:stretch>
                      <a:fillRect/>
                    </a:stretch>
                  </pic:blipFill>
                  <pic:spPr>
                    <a:xfrm>
                      <a:off x="0" y="0"/>
                      <a:ext cx="3086100" cy="5943600"/>
                    </a:xfrm>
                    <a:prstGeom prst="rect">
                      <a:avLst/>
                    </a:prstGeom>
                  </pic:spPr>
                </pic:pic>
              </a:graphicData>
            </a:graphic>
          </wp:inline>
        </w:drawing>
      </w:r>
      <w:r>
        <w:rPr>
          <w:noProof/>
        </w:rPr>
        <w:lastRenderedPageBreak/>
        <w:drawing>
          <wp:inline distT="0" distB="0" distL="0" distR="0" wp14:anchorId="26AA4785" wp14:editId="34795B46">
            <wp:extent cx="3314700" cy="5943600"/>
            <wp:effectExtent l="0" t="0" r="0" b="0"/>
            <wp:docPr id="95678976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789768" name="Picture 956789768"/>
                    <pic:cNvPicPr/>
                  </pic:nvPicPr>
                  <pic:blipFill>
                    <a:blip r:embed="rId54">
                      <a:extLst>
                        <a:ext uri="{28A0092B-C50C-407E-A947-70E740481C1C}">
                          <a14:useLocalDpi xmlns:a14="http://schemas.microsoft.com/office/drawing/2010/main"/>
                        </a:ext>
                      </a:extLst>
                    </a:blip>
                    <a:stretch>
                      <a:fillRect/>
                    </a:stretch>
                  </pic:blipFill>
                  <pic:spPr>
                    <a:xfrm>
                      <a:off x="0" y="0"/>
                      <a:ext cx="3314700" cy="5943600"/>
                    </a:xfrm>
                    <a:prstGeom prst="rect">
                      <a:avLst/>
                    </a:prstGeom>
                  </pic:spPr>
                </pic:pic>
              </a:graphicData>
            </a:graphic>
          </wp:inline>
        </w:drawing>
      </w:r>
      <w:r>
        <w:rPr>
          <w:noProof/>
        </w:rPr>
        <w:lastRenderedPageBreak/>
        <w:drawing>
          <wp:inline distT="0" distB="0" distL="0" distR="0" wp14:anchorId="2D047255" wp14:editId="0D8AC2CD">
            <wp:extent cx="3028950" cy="5943600"/>
            <wp:effectExtent l="0" t="0" r="0" b="0"/>
            <wp:docPr id="22130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3019" name="Picture 2213019"/>
                    <pic:cNvPicPr/>
                  </pic:nvPicPr>
                  <pic:blipFill>
                    <a:blip r:embed="rId55">
                      <a:extLst>
                        <a:ext uri="{28A0092B-C50C-407E-A947-70E740481C1C}">
                          <a14:useLocalDpi xmlns:a14="http://schemas.microsoft.com/office/drawing/2010/main"/>
                        </a:ext>
                      </a:extLst>
                    </a:blip>
                    <a:stretch>
                      <a:fillRect/>
                    </a:stretch>
                  </pic:blipFill>
                  <pic:spPr>
                    <a:xfrm>
                      <a:off x="0" y="0"/>
                      <a:ext cx="3028950" cy="5943600"/>
                    </a:xfrm>
                    <a:prstGeom prst="rect">
                      <a:avLst/>
                    </a:prstGeom>
                  </pic:spPr>
                </pic:pic>
              </a:graphicData>
            </a:graphic>
          </wp:inline>
        </w:drawing>
      </w:r>
      <w:r>
        <w:rPr>
          <w:noProof/>
        </w:rPr>
        <w:lastRenderedPageBreak/>
        <w:drawing>
          <wp:inline distT="0" distB="0" distL="0" distR="0" wp14:anchorId="32E71B6C" wp14:editId="70530B9D">
            <wp:extent cx="3114675" cy="5943600"/>
            <wp:effectExtent l="0" t="0" r="0" b="0"/>
            <wp:docPr id="11460955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095594" name="Picture 1146095594"/>
                    <pic:cNvPicPr/>
                  </pic:nvPicPr>
                  <pic:blipFill>
                    <a:blip r:embed="rId56">
                      <a:extLst>
                        <a:ext uri="{28A0092B-C50C-407E-A947-70E740481C1C}">
                          <a14:useLocalDpi xmlns:a14="http://schemas.microsoft.com/office/drawing/2010/main"/>
                        </a:ext>
                      </a:extLst>
                    </a:blip>
                    <a:stretch>
                      <a:fillRect/>
                    </a:stretch>
                  </pic:blipFill>
                  <pic:spPr>
                    <a:xfrm>
                      <a:off x="0" y="0"/>
                      <a:ext cx="3114675" cy="5943600"/>
                    </a:xfrm>
                    <a:prstGeom prst="rect">
                      <a:avLst/>
                    </a:prstGeom>
                  </pic:spPr>
                </pic:pic>
              </a:graphicData>
            </a:graphic>
          </wp:inline>
        </w:drawing>
      </w:r>
      <w:r>
        <w:rPr>
          <w:noProof/>
        </w:rPr>
        <w:lastRenderedPageBreak/>
        <w:drawing>
          <wp:inline distT="0" distB="0" distL="0" distR="0" wp14:anchorId="5CCB1809" wp14:editId="760EBCF9">
            <wp:extent cx="3152775" cy="5943600"/>
            <wp:effectExtent l="0" t="0" r="0" b="0"/>
            <wp:docPr id="6766589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658913" name="Picture 676658913"/>
                    <pic:cNvPicPr/>
                  </pic:nvPicPr>
                  <pic:blipFill>
                    <a:blip r:embed="rId57">
                      <a:extLst>
                        <a:ext uri="{28A0092B-C50C-407E-A947-70E740481C1C}">
                          <a14:useLocalDpi xmlns:a14="http://schemas.microsoft.com/office/drawing/2010/main"/>
                        </a:ext>
                      </a:extLst>
                    </a:blip>
                    <a:stretch>
                      <a:fillRect/>
                    </a:stretch>
                  </pic:blipFill>
                  <pic:spPr>
                    <a:xfrm>
                      <a:off x="0" y="0"/>
                      <a:ext cx="3152775" cy="5943600"/>
                    </a:xfrm>
                    <a:prstGeom prst="rect">
                      <a:avLst/>
                    </a:prstGeom>
                  </pic:spPr>
                </pic:pic>
              </a:graphicData>
            </a:graphic>
          </wp:inline>
        </w:drawing>
      </w:r>
      <w:r>
        <w:rPr>
          <w:noProof/>
        </w:rPr>
        <w:lastRenderedPageBreak/>
        <w:drawing>
          <wp:inline distT="0" distB="0" distL="0" distR="0" wp14:anchorId="01878756" wp14:editId="49FEFB40">
            <wp:extent cx="2971800" cy="5943600"/>
            <wp:effectExtent l="0" t="0" r="0" b="0"/>
            <wp:docPr id="53259848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598485" name="Picture 532598485"/>
                    <pic:cNvPicPr/>
                  </pic:nvPicPr>
                  <pic:blipFill>
                    <a:blip r:embed="rId58">
                      <a:extLst>
                        <a:ext uri="{28A0092B-C50C-407E-A947-70E740481C1C}">
                          <a14:useLocalDpi xmlns:a14="http://schemas.microsoft.com/office/drawing/2010/main"/>
                        </a:ext>
                      </a:extLst>
                    </a:blip>
                    <a:stretch>
                      <a:fillRect/>
                    </a:stretch>
                  </pic:blipFill>
                  <pic:spPr>
                    <a:xfrm>
                      <a:off x="0" y="0"/>
                      <a:ext cx="2971800" cy="5943600"/>
                    </a:xfrm>
                    <a:prstGeom prst="rect">
                      <a:avLst/>
                    </a:prstGeom>
                  </pic:spPr>
                </pic:pic>
              </a:graphicData>
            </a:graphic>
          </wp:inline>
        </w:drawing>
      </w:r>
      <w:r>
        <w:rPr>
          <w:noProof/>
        </w:rPr>
        <w:lastRenderedPageBreak/>
        <w:drawing>
          <wp:inline distT="0" distB="0" distL="0" distR="0" wp14:anchorId="1FF6C78F" wp14:editId="3CB3371E">
            <wp:extent cx="3705225" cy="5943600"/>
            <wp:effectExtent l="0" t="0" r="0" b="0"/>
            <wp:docPr id="13678600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860015" name="Picture 1367860015"/>
                    <pic:cNvPicPr/>
                  </pic:nvPicPr>
                  <pic:blipFill>
                    <a:blip r:embed="rId59">
                      <a:extLst>
                        <a:ext uri="{28A0092B-C50C-407E-A947-70E740481C1C}">
                          <a14:useLocalDpi xmlns:a14="http://schemas.microsoft.com/office/drawing/2010/main"/>
                        </a:ext>
                      </a:extLst>
                    </a:blip>
                    <a:stretch>
                      <a:fillRect/>
                    </a:stretch>
                  </pic:blipFill>
                  <pic:spPr>
                    <a:xfrm>
                      <a:off x="0" y="0"/>
                      <a:ext cx="3705225" cy="5943600"/>
                    </a:xfrm>
                    <a:prstGeom prst="rect">
                      <a:avLst/>
                    </a:prstGeom>
                  </pic:spPr>
                </pic:pic>
              </a:graphicData>
            </a:graphic>
          </wp:inline>
        </w:drawing>
      </w:r>
      <w:r>
        <w:rPr>
          <w:noProof/>
        </w:rPr>
        <w:lastRenderedPageBreak/>
        <w:drawing>
          <wp:inline distT="0" distB="0" distL="0" distR="0" wp14:anchorId="4506637A" wp14:editId="09ABC002">
            <wp:extent cx="3057525" cy="5943600"/>
            <wp:effectExtent l="0" t="0" r="0" b="0"/>
            <wp:docPr id="3477739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773921" name="Picture 347773921"/>
                    <pic:cNvPicPr/>
                  </pic:nvPicPr>
                  <pic:blipFill>
                    <a:blip r:embed="rId60">
                      <a:extLst>
                        <a:ext uri="{28A0092B-C50C-407E-A947-70E740481C1C}">
                          <a14:useLocalDpi xmlns:a14="http://schemas.microsoft.com/office/drawing/2010/main"/>
                        </a:ext>
                      </a:extLst>
                    </a:blip>
                    <a:stretch>
                      <a:fillRect/>
                    </a:stretch>
                  </pic:blipFill>
                  <pic:spPr>
                    <a:xfrm>
                      <a:off x="0" y="0"/>
                      <a:ext cx="3057525" cy="5943600"/>
                    </a:xfrm>
                    <a:prstGeom prst="rect">
                      <a:avLst/>
                    </a:prstGeom>
                  </pic:spPr>
                </pic:pic>
              </a:graphicData>
            </a:graphic>
          </wp:inline>
        </w:drawing>
      </w:r>
      <w:r w:rsidR="640DFC09">
        <w:rPr>
          <w:noProof/>
        </w:rPr>
        <w:lastRenderedPageBreak/>
        <w:drawing>
          <wp:inline distT="0" distB="0" distL="0" distR="0" wp14:anchorId="34BE871E" wp14:editId="5E670D45">
            <wp:extent cx="4191000" cy="5943600"/>
            <wp:effectExtent l="0" t="0" r="0" b="0"/>
            <wp:docPr id="12205290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529019" name="Picture 1220529019"/>
                    <pic:cNvPicPr/>
                  </pic:nvPicPr>
                  <pic:blipFill>
                    <a:blip r:embed="rId61">
                      <a:extLst>
                        <a:ext uri="{28A0092B-C50C-407E-A947-70E740481C1C}">
                          <a14:useLocalDpi xmlns:a14="http://schemas.microsoft.com/office/drawing/2010/main"/>
                        </a:ext>
                      </a:extLst>
                    </a:blip>
                    <a:stretch>
                      <a:fillRect/>
                    </a:stretch>
                  </pic:blipFill>
                  <pic:spPr>
                    <a:xfrm>
                      <a:off x="0" y="0"/>
                      <a:ext cx="4191000" cy="5943600"/>
                    </a:xfrm>
                    <a:prstGeom prst="rect">
                      <a:avLst/>
                    </a:prstGeom>
                  </pic:spPr>
                </pic:pic>
              </a:graphicData>
            </a:graphic>
          </wp:inline>
        </w:drawing>
      </w:r>
      <w:r w:rsidR="0A214ECA">
        <w:rPr>
          <w:noProof/>
        </w:rPr>
        <w:lastRenderedPageBreak/>
        <w:drawing>
          <wp:inline distT="0" distB="0" distL="0" distR="0" wp14:anchorId="33FCB859" wp14:editId="310ADB5F">
            <wp:extent cx="2867025" cy="5943600"/>
            <wp:effectExtent l="0" t="0" r="0" b="0"/>
            <wp:docPr id="202922615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226151" name="Picture 2029226151"/>
                    <pic:cNvPicPr/>
                  </pic:nvPicPr>
                  <pic:blipFill>
                    <a:blip r:embed="rId62">
                      <a:extLst>
                        <a:ext uri="{28A0092B-C50C-407E-A947-70E740481C1C}">
                          <a14:useLocalDpi xmlns:a14="http://schemas.microsoft.com/office/drawing/2010/main"/>
                        </a:ext>
                      </a:extLst>
                    </a:blip>
                    <a:stretch>
                      <a:fillRect/>
                    </a:stretch>
                  </pic:blipFill>
                  <pic:spPr>
                    <a:xfrm>
                      <a:off x="0" y="0"/>
                      <a:ext cx="2867025" cy="5943600"/>
                    </a:xfrm>
                    <a:prstGeom prst="rect">
                      <a:avLst/>
                    </a:prstGeom>
                  </pic:spPr>
                </pic:pic>
              </a:graphicData>
            </a:graphic>
          </wp:inline>
        </w:drawing>
      </w:r>
      <w:r w:rsidR="0A214ECA">
        <w:rPr>
          <w:noProof/>
        </w:rPr>
        <w:lastRenderedPageBreak/>
        <w:drawing>
          <wp:inline distT="0" distB="0" distL="0" distR="0" wp14:anchorId="74FFC397" wp14:editId="15719482">
            <wp:extent cx="3362325" cy="5943600"/>
            <wp:effectExtent l="0" t="0" r="0" b="0"/>
            <wp:docPr id="207768115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681155" name="Picture 2077681155"/>
                    <pic:cNvPicPr/>
                  </pic:nvPicPr>
                  <pic:blipFill>
                    <a:blip r:embed="rId63">
                      <a:extLst>
                        <a:ext uri="{28A0092B-C50C-407E-A947-70E740481C1C}">
                          <a14:useLocalDpi xmlns:a14="http://schemas.microsoft.com/office/drawing/2010/main"/>
                        </a:ext>
                      </a:extLst>
                    </a:blip>
                    <a:stretch>
                      <a:fillRect/>
                    </a:stretch>
                  </pic:blipFill>
                  <pic:spPr>
                    <a:xfrm>
                      <a:off x="0" y="0"/>
                      <a:ext cx="3362325" cy="5943600"/>
                    </a:xfrm>
                    <a:prstGeom prst="rect">
                      <a:avLst/>
                    </a:prstGeom>
                  </pic:spPr>
                </pic:pic>
              </a:graphicData>
            </a:graphic>
          </wp:inline>
        </w:drawing>
      </w:r>
      <w:r w:rsidR="0A214ECA">
        <w:rPr>
          <w:noProof/>
        </w:rPr>
        <w:lastRenderedPageBreak/>
        <w:drawing>
          <wp:inline distT="0" distB="0" distL="0" distR="0" wp14:anchorId="750123FC" wp14:editId="3B342A4D">
            <wp:extent cx="2943225" cy="5943600"/>
            <wp:effectExtent l="0" t="0" r="0" b="0"/>
            <wp:docPr id="208012406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124067" name="Picture 2080124067"/>
                    <pic:cNvPicPr/>
                  </pic:nvPicPr>
                  <pic:blipFill>
                    <a:blip r:embed="rId64">
                      <a:extLst>
                        <a:ext uri="{28A0092B-C50C-407E-A947-70E740481C1C}">
                          <a14:useLocalDpi xmlns:a14="http://schemas.microsoft.com/office/drawing/2010/main"/>
                        </a:ext>
                      </a:extLst>
                    </a:blip>
                    <a:stretch>
                      <a:fillRect/>
                    </a:stretch>
                  </pic:blipFill>
                  <pic:spPr>
                    <a:xfrm>
                      <a:off x="0" y="0"/>
                      <a:ext cx="2943225" cy="5943600"/>
                    </a:xfrm>
                    <a:prstGeom prst="rect">
                      <a:avLst/>
                    </a:prstGeom>
                  </pic:spPr>
                </pic:pic>
              </a:graphicData>
            </a:graphic>
          </wp:inline>
        </w:drawing>
      </w:r>
      <w:r w:rsidR="0A214ECA">
        <w:rPr>
          <w:noProof/>
        </w:rPr>
        <w:lastRenderedPageBreak/>
        <w:drawing>
          <wp:inline distT="0" distB="0" distL="0" distR="0" wp14:anchorId="27EAAE2D" wp14:editId="149EE499">
            <wp:extent cx="5791200" cy="5943600"/>
            <wp:effectExtent l="0" t="0" r="0" b="0"/>
            <wp:docPr id="7658096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809696" name="Picture 765809696"/>
                    <pic:cNvPicPr/>
                  </pic:nvPicPr>
                  <pic:blipFill>
                    <a:blip r:embed="rId65">
                      <a:extLst>
                        <a:ext uri="{28A0092B-C50C-407E-A947-70E740481C1C}">
                          <a14:useLocalDpi xmlns:a14="http://schemas.microsoft.com/office/drawing/2010/main"/>
                        </a:ext>
                      </a:extLst>
                    </a:blip>
                    <a:stretch>
                      <a:fillRect/>
                    </a:stretch>
                  </pic:blipFill>
                  <pic:spPr>
                    <a:xfrm>
                      <a:off x="0" y="0"/>
                      <a:ext cx="5791200" cy="5943600"/>
                    </a:xfrm>
                    <a:prstGeom prst="rect">
                      <a:avLst/>
                    </a:prstGeom>
                  </pic:spPr>
                </pic:pic>
              </a:graphicData>
            </a:graphic>
          </wp:inline>
        </w:drawing>
      </w:r>
      <w:r w:rsidR="0A214ECA">
        <w:rPr>
          <w:noProof/>
        </w:rPr>
        <w:lastRenderedPageBreak/>
        <w:drawing>
          <wp:inline distT="0" distB="0" distL="0" distR="0" wp14:anchorId="67717063" wp14:editId="695FA034">
            <wp:extent cx="3200400" cy="3886200"/>
            <wp:effectExtent l="0" t="0" r="0" b="0"/>
            <wp:docPr id="81001404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014045" name="Picture 810014045"/>
                    <pic:cNvPicPr/>
                  </pic:nvPicPr>
                  <pic:blipFill>
                    <a:blip r:embed="rId66">
                      <a:extLst>
                        <a:ext uri="{28A0092B-C50C-407E-A947-70E740481C1C}">
                          <a14:useLocalDpi xmlns:a14="http://schemas.microsoft.com/office/drawing/2010/main"/>
                        </a:ext>
                      </a:extLst>
                    </a:blip>
                    <a:stretch>
                      <a:fillRect/>
                    </a:stretch>
                  </pic:blipFill>
                  <pic:spPr>
                    <a:xfrm>
                      <a:off x="0" y="0"/>
                      <a:ext cx="3200400" cy="3886200"/>
                    </a:xfrm>
                    <a:prstGeom prst="rect">
                      <a:avLst/>
                    </a:prstGeom>
                  </pic:spPr>
                </pic:pic>
              </a:graphicData>
            </a:graphic>
          </wp:inline>
        </w:drawing>
      </w:r>
    </w:p>
    <w:p w14:paraId="339C814C" w14:textId="638B9019" w:rsidR="4BB1093D" w:rsidRDefault="4BB1093D" w:rsidP="6659A021">
      <w:pPr>
        <w:pStyle w:val="Heading3"/>
      </w:pPr>
      <w:bookmarkStart w:id="57" w:name="_Toc228329411"/>
      <w:r>
        <w:t>Output2.txt contents, results of testing the docker implementation of the script</w:t>
      </w:r>
      <w:bookmarkEnd w:id="57"/>
    </w:p>
    <w:p w14:paraId="75D606E0" w14:textId="253D61A5" w:rsidR="4BB1093D" w:rsidRDefault="4BB1093D" w:rsidP="6659A021">
      <w:r>
        <w:rPr>
          <w:noProof/>
        </w:rPr>
        <w:drawing>
          <wp:inline distT="0" distB="0" distL="0" distR="0" wp14:anchorId="4849A0B2" wp14:editId="52CCC453">
            <wp:extent cx="5943600" cy="3505200"/>
            <wp:effectExtent l="0" t="0" r="0" b="0"/>
            <wp:docPr id="140721277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212770" name="Picture 1407212770"/>
                    <pic:cNvPicPr/>
                  </pic:nvPicPr>
                  <pic:blipFill>
                    <a:blip r:embed="rId67">
                      <a:extLst>
                        <a:ext uri="{28A0092B-C50C-407E-A947-70E740481C1C}">
                          <a14:useLocalDpi xmlns:a14="http://schemas.microsoft.com/office/drawing/2010/main"/>
                        </a:ext>
                      </a:extLst>
                    </a:blip>
                    <a:stretch>
                      <a:fillRect/>
                    </a:stretch>
                  </pic:blipFill>
                  <pic:spPr>
                    <a:xfrm>
                      <a:off x="0" y="0"/>
                      <a:ext cx="5943600" cy="3505200"/>
                    </a:xfrm>
                    <a:prstGeom prst="rect">
                      <a:avLst/>
                    </a:prstGeom>
                  </pic:spPr>
                </pic:pic>
              </a:graphicData>
            </a:graphic>
          </wp:inline>
        </w:drawing>
      </w:r>
    </w:p>
    <w:p w14:paraId="67DE0155" w14:textId="396A43A3" w:rsidR="009525A9" w:rsidRDefault="009525A9" w:rsidP="6659A021">
      <w:pPr>
        <w:pStyle w:val="Heading2"/>
        <w:numPr>
          <w:ilvl w:val="0"/>
          <w:numId w:val="0"/>
        </w:numPr>
        <w:rPr>
          <w:lang w:eastAsia="en-US"/>
        </w:rPr>
      </w:pPr>
      <w:bookmarkStart w:id="58" w:name="_Toc228329412"/>
      <w:r>
        <w:lastRenderedPageBreak/>
        <w:t>Appendix B</w:t>
      </w:r>
      <w:r w:rsidR="6D603806">
        <w:t xml:space="preserve"> – Script Code</w:t>
      </w:r>
      <w:bookmarkEnd w:id="58"/>
    </w:p>
    <w:p w14:paraId="724F09E0" w14:textId="59B6421A" w:rsidR="009525A9" w:rsidRDefault="2FB70C03" w:rsidP="6659A021">
      <w:pPr>
        <w:spacing w:after="240" w:line="260" w:lineRule="auto"/>
      </w:pPr>
      <w:r w:rsidRPr="6659A021">
        <w:rPr>
          <w:rFonts w:ascii="Courier New" w:eastAsia="Courier New" w:hAnsi="Courier New" w:cs="Courier New"/>
          <w:sz w:val="20"/>
          <w:szCs w:val="20"/>
        </w:rPr>
        <w:t xml:space="preserve">import os </w:t>
      </w:r>
    </w:p>
    <w:p w14:paraId="5D1BC3C9" w14:textId="28512BD2" w:rsidR="009525A9" w:rsidRDefault="2FB70C03" w:rsidP="6659A021">
      <w:pPr>
        <w:spacing w:after="240" w:line="260" w:lineRule="auto"/>
      </w:pPr>
      <w:r w:rsidRPr="6659A021">
        <w:rPr>
          <w:rFonts w:ascii="Courier New" w:eastAsia="Courier New" w:hAnsi="Courier New" w:cs="Courier New"/>
          <w:sz w:val="20"/>
          <w:szCs w:val="20"/>
        </w:rPr>
        <w:t xml:space="preserve">import sys </w:t>
      </w:r>
    </w:p>
    <w:p w14:paraId="30AF8549" w14:textId="4D39675F" w:rsidR="009525A9" w:rsidRDefault="2FB70C03" w:rsidP="6659A021">
      <w:pPr>
        <w:spacing w:after="240" w:line="260" w:lineRule="auto"/>
      </w:pPr>
      <w:r w:rsidRPr="6659A021">
        <w:rPr>
          <w:rFonts w:ascii="Courier New" w:eastAsia="Courier New" w:hAnsi="Courier New" w:cs="Courier New"/>
          <w:sz w:val="20"/>
          <w:szCs w:val="20"/>
        </w:rPr>
        <w:t xml:space="preserve">import requests </w:t>
      </w:r>
    </w:p>
    <w:p w14:paraId="70019FC9" w14:textId="4763ADE9" w:rsidR="009525A9" w:rsidRDefault="2FB70C03" w:rsidP="6659A021">
      <w:pPr>
        <w:spacing w:after="240" w:line="260" w:lineRule="auto"/>
      </w:pPr>
      <w:r w:rsidRPr="6659A021">
        <w:rPr>
          <w:rFonts w:ascii="Courier New" w:eastAsia="Courier New" w:hAnsi="Courier New" w:cs="Courier New"/>
          <w:sz w:val="20"/>
          <w:szCs w:val="20"/>
        </w:rPr>
        <w:t xml:space="preserve">import hashlib </w:t>
      </w:r>
    </w:p>
    <w:p w14:paraId="6F23BFDD" w14:textId="4568EA3C" w:rsidR="009525A9" w:rsidRDefault="2FB70C03" w:rsidP="6659A021">
      <w:pPr>
        <w:spacing w:after="240" w:line="260" w:lineRule="auto"/>
      </w:pPr>
      <w:r w:rsidRPr="6659A021">
        <w:rPr>
          <w:rFonts w:ascii="Courier New" w:eastAsia="Courier New" w:hAnsi="Courier New" w:cs="Courier New"/>
          <w:sz w:val="20"/>
          <w:szCs w:val="20"/>
        </w:rPr>
        <w:t xml:space="preserve">import json </w:t>
      </w:r>
    </w:p>
    <w:p w14:paraId="242204EC" w14:textId="3A9CB183" w:rsidR="009525A9" w:rsidRDefault="2FB70C03" w:rsidP="6659A021">
      <w:pPr>
        <w:spacing w:after="240" w:line="260" w:lineRule="auto"/>
      </w:pPr>
      <w:r w:rsidRPr="6659A021">
        <w:rPr>
          <w:rFonts w:ascii="Courier New" w:eastAsia="Courier New" w:hAnsi="Courier New" w:cs="Courier New"/>
          <w:sz w:val="20"/>
          <w:szCs w:val="20"/>
        </w:rPr>
        <w:t xml:space="preserve">import string </w:t>
      </w:r>
    </w:p>
    <w:p w14:paraId="6BBF7DB7" w14:textId="1D00CF33" w:rsidR="009525A9" w:rsidRDefault="2FB70C03" w:rsidP="6659A021">
      <w:pPr>
        <w:spacing w:after="240" w:line="260" w:lineRule="auto"/>
      </w:pPr>
      <w:r w:rsidRPr="6659A021">
        <w:rPr>
          <w:rFonts w:ascii="Courier New" w:eastAsia="Courier New" w:hAnsi="Courier New" w:cs="Courier New"/>
          <w:sz w:val="20"/>
          <w:szCs w:val="20"/>
        </w:rPr>
        <w:t xml:space="preserve">import argparse </w:t>
      </w:r>
    </w:p>
    <w:p w14:paraId="00ACBBAA" w14:textId="28464C27" w:rsidR="009525A9" w:rsidRDefault="2FB70C03" w:rsidP="6659A021">
      <w:pPr>
        <w:spacing w:after="240" w:line="260" w:lineRule="auto"/>
      </w:pPr>
      <w:r w:rsidRPr="6659A021">
        <w:rPr>
          <w:rFonts w:ascii="Courier New" w:eastAsia="Courier New" w:hAnsi="Courier New" w:cs="Courier New"/>
          <w:sz w:val="20"/>
          <w:szCs w:val="20"/>
        </w:rPr>
        <w:t xml:space="preserve">import pefile </w:t>
      </w:r>
    </w:p>
    <w:p w14:paraId="4977C5F9" w14:textId="1B21E819" w:rsidR="009525A9" w:rsidRDefault="2FB70C03" w:rsidP="6659A021">
      <w:pPr>
        <w:spacing w:after="240" w:line="260" w:lineRule="auto"/>
      </w:pPr>
      <w:r w:rsidRPr="6659A021">
        <w:rPr>
          <w:rFonts w:ascii="Courier New" w:eastAsia="Courier New" w:hAnsi="Courier New" w:cs="Courier New"/>
          <w:sz w:val="20"/>
          <w:szCs w:val="20"/>
        </w:rPr>
        <w:t xml:space="preserve">import math </w:t>
      </w:r>
    </w:p>
    <w:p w14:paraId="6D57A6FE" w14:textId="6770D006" w:rsidR="009525A9" w:rsidRDefault="2FB70C03" w:rsidP="6659A021">
      <w:pPr>
        <w:spacing w:after="240" w:line="260" w:lineRule="auto"/>
      </w:pPr>
      <w:r w:rsidRPr="6659A021">
        <w:rPr>
          <w:rFonts w:ascii="Courier New" w:eastAsia="Courier New" w:hAnsi="Courier New" w:cs="Courier New"/>
          <w:sz w:val="20"/>
          <w:szCs w:val="20"/>
        </w:rPr>
        <w:t xml:space="preserve">import mimetypes </w:t>
      </w:r>
    </w:p>
    <w:p w14:paraId="11714F22" w14:textId="0E231FEF" w:rsidR="009525A9" w:rsidRDefault="2FB70C03" w:rsidP="6659A021">
      <w:pPr>
        <w:spacing w:after="240" w:line="260" w:lineRule="auto"/>
      </w:pPr>
      <w:r w:rsidRPr="6659A021">
        <w:rPr>
          <w:rFonts w:ascii="Courier New" w:eastAsia="Courier New" w:hAnsi="Courier New" w:cs="Courier New"/>
          <w:sz w:val="20"/>
          <w:szCs w:val="20"/>
        </w:rPr>
        <w:t>from colorama import Fore, Back, Style</w:t>
      </w:r>
    </w:p>
    <w:p w14:paraId="1C5BDDEF" w14:textId="38A570FB" w:rsidR="009525A9" w:rsidRDefault="009525A9" w:rsidP="6659A021">
      <w:pPr>
        <w:spacing w:after="240" w:line="260" w:lineRule="auto"/>
        <w:rPr>
          <w:rFonts w:ascii="Courier New" w:eastAsia="Courier New" w:hAnsi="Courier New" w:cs="Courier New"/>
          <w:sz w:val="20"/>
          <w:szCs w:val="20"/>
        </w:rPr>
      </w:pPr>
    </w:p>
    <w:p w14:paraId="0DEFD1E0" w14:textId="613F93F4" w:rsidR="009525A9" w:rsidRDefault="2FB70C03" w:rsidP="6659A021">
      <w:pPr>
        <w:spacing w:before="240" w:after="240" w:line="260" w:lineRule="auto"/>
      </w:pPr>
      <w:r w:rsidRPr="6659A021">
        <w:rPr>
          <w:rFonts w:ascii="Courier New" w:eastAsia="Courier New" w:hAnsi="Courier New" w:cs="Courier New"/>
          <w:sz w:val="20"/>
          <w:szCs w:val="20"/>
        </w:rPr>
        <w:t xml:space="preserve">def hash_file(filepath): </w:t>
      </w:r>
    </w:p>
    <w:p w14:paraId="51668F14" w14:textId="7A46BBC5" w:rsidR="009525A9" w:rsidRDefault="2FB70C03" w:rsidP="6659A021">
      <w:pPr>
        <w:spacing w:before="240" w:after="240" w:line="260" w:lineRule="auto"/>
      </w:pPr>
      <w:r w:rsidRPr="6659A021">
        <w:rPr>
          <w:rFonts w:ascii="Courier New" w:eastAsia="Courier New" w:hAnsi="Courier New" w:cs="Courier New"/>
          <w:sz w:val="20"/>
          <w:szCs w:val="20"/>
        </w:rPr>
        <w:t xml:space="preserve">""" </w:t>
      </w:r>
    </w:p>
    <w:p w14:paraId="7606D58D" w14:textId="172CD282" w:rsidR="009525A9" w:rsidRDefault="2FB70C03" w:rsidP="6659A021">
      <w:pPr>
        <w:spacing w:before="240" w:after="240" w:line="260" w:lineRule="auto"/>
      </w:pPr>
      <w:r w:rsidRPr="6659A021">
        <w:rPr>
          <w:rFonts w:ascii="Courier New" w:eastAsia="Courier New" w:hAnsi="Courier New" w:cs="Courier New"/>
          <w:sz w:val="20"/>
          <w:szCs w:val="20"/>
        </w:rPr>
        <w:t>Computes the MD5 and SHA256 hash of the chosen file</w:t>
      </w:r>
    </w:p>
    <w:p w14:paraId="7158EB49" w14:textId="731C59C1" w:rsidR="009525A9" w:rsidRDefault="2FB70C03" w:rsidP="6659A021">
      <w:pPr>
        <w:spacing w:after="1" w:line="260" w:lineRule="auto"/>
      </w:pPr>
      <w:r w:rsidRPr="6659A021">
        <w:rPr>
          <w:rFonts w:ascii="Consolas" w:eastAsia="Consolas" w:hAnsi="Consolas" w:cs="Consolas"/>
          <w:sz w:val="20"/>
          <w:szCs w:val="20"/>
        </w:rPr>
        <w:t>Args:</w:t>
      </w:r>
      <w:r w:rsidR="009525A9">
        <w:br/>
      </w:r>
      <w:r w:rsidRPr="6659A021">
        <w:rPr>
          <w:rFonts w:ascii="Consolas" w:eastAsia="Consolas" w:hAnsi="Consolas" w:cs="Consolas"/>
          <w:sz w:val="20"/>
          <w:szCs w:val="20"/>
        </w:rPr>
        <w:t xml:space="preserve">    filepath -- Path to the file to be hashed</w:t>
      </w:r>
      <w:r w:rsidR="009525A9">
        <w:br/>
      </w:r>
      <w:r w:rsidR="009525A9">
        <w:br/>
      </w:r>
      <w:r w:rsidRPr="6659A021">
        <w:rPr>
          <w:rFonts w:ascii="Consolas" w:eastAsia="Consolas" w:hAnsi="Consolas" w:cs="Consolas"/>
          <w:sz w:val="20"/>
          <w:szCs w:val="20"/>
        </w:rPr>
        <w:t>Returns:</w:t>
      </w:r>
      <w:r w:rsidR="009525A9">
        <w:br/>
      </w:r>
      <w:r w:rsidRPr="6659A021">
        <w:rPr>
          <w:rFonts w:ascii="Consolas" w:eastAsia="Consolas" w:hAnsi="Consolas" w:cs="Consolas"/>
          <w:sz w:val="20"/>
          <w:szCs w:val="20"/>
        </w:rPr>
        <w:t xml:space="preserve">    md5.hexidigest() -- MD5 hash value as hexidecimal string</w:t>
      </w:r>
      <w:r w:rsidR="009525A9">
        <w:br/>
      </w:r>
      <w:r w:rsidRPr="6659A021">
        <w:rPr>
          <w:rFonts w:ascii="Consolas" w:eastAsia="Consolas" w:hAnsi="Consolas" w:cs="Consolas"/>
          <w:sz w:val="20"/>
          <w:szCs w:val="20"/>
        </w:rPr>
        <w:t xml:space="preserve">    sha256.hexidigest() -- SHA256 hash value as hexadecimal string</w:t>
      </w:r>
      <w:r w:rsidR="009525A9">
        <w:br/>
      </w:r>
      <w:r w:rsidRPr="6659A021">
        <w:rPr>
          <w:rFonts w:ascii="Consolas" w:eastAsia="Consolas" w:hAnsi="Consolas" w:cs="Consolas"/>
          <w:sz w:val="20"/>
          <w:szCs w:val="20"/>
        </w:rPr>
        <w:t>"""</w:t>
      </w:r>
      <w:r w:rsidR="009525A9">
        <w:br/>
      </w:r>
      <w:r w:rsidR="009525A9">
        <w:br/>
      </w:r>
      <w:r w:rsidRPr="6659A021">
        <w:rPr>
          <w:rFonts w:ascii="Consolas" w:eastAsia="Consolas" w:hAnsi="Consolas" w:cs="Consolas"/>
          <w:sz w:val="20"/>
          <w:szCs w:val="20"/>
        </w:rPr>
        <w:t>BUF_SIZE = 65536  # Set the size of bytes a file will be read with for hashing</w:t>
      </w:r>
      <w:r w:rsidR="009525A9">
        <w:br/>
      </w:r>
      <w:r w:rsidRPr="6659A021">
        <w:rPr>
          <w:rFonts w:ascii="Consolas" w:eastAsia="Consolas" w:hAnsi="Consolas" w:cs="Consolas"/>
          <w:sz w:val="20"/>
          <w:szCs w:val="20"/>
        </w:rPr>
        <w:t>md5 = hashlib.md5()</w:t>
      </w:r>
      <w:r w:rsidR="009525A9">
        <w:br/>
      </w:r>
      <w:r w:rsidRPr="6659A021">
        <w:rPr>
          <w:rFonts w:ascii="Consolas" w:eastAsia="Consolas" w:hAnsi="Consolas" w:cs="Consolas"/>
          <w:sz w:val="20"/>
          <w:szCs w:val="20"/>
        </w:rPr>
        <w:t>sha256 = hashlib.sha256()</w:t>
      </w:r>
      <w:r w:rsidR="009525A9">
        <w:br/>
      </w:r>
      <w:r w:rsidR="009525A9">
        <w:br/>
      </w:r>
      <w:r w:rsidR="009525A9">
        <w:br/>
      </w:r>
      <w:r w:rsidR="009525A9">
        <w:br/>
      </w:r>
      <w:r w:rsidRPr="6659A021">
        <w:rPr>
          <w:rFonts w:ascii="Consolas" w:eastAsia="Consolas" w:hAnsi="Consolas" w:cs="Consolas"/>
          <w:sz w:val="20"/>
          <w:szCs w:val="20"/>
        </w:rPr>
        <w:t>try:</w:t>
      </w:r>
      <w:r w:rsidR="009525A9">
        <w:br/>
      </w:r>
      <w:r w:rsidRPr="6659A021">
        <w:rPr>
          <w:rFonts w:ascii="Consolas" w:eastAsia="Consolas" w:hAnsi="Consolas" w:cs="Consolas"/>
          <w:sz w:val="20"/>
          <w:szCs w:val="20"/>
        </w:rPr>
        <w:t xml:space="preserve">    with open(filepath, 'rb') as f:</w:t>
      </w:r>
      <w:r w:rsidR="009525A9">
        <w:br/>
      </w:r>
      <w:r w:rsidRPr="6659A021">
        <w:rPr>
          <w:rFonts w:ascii="Consolas" w:eastAsia="Consolas" w:hAnsi="Consolas" w:cs="Consolas"/>
          <w:sz w:val="20"/>
          <w:szCs w:val="20"/>
        </w:rPr>
        <w:t xml:space="preserve">        while True:</w:t>
      </w:r>
      <w:r w:rsidR="009525A9">
        <w:br/>
      </w:r>
      <w:r w:rsidRPr="6659A021">
        <w:rPr>
          <w:rFonts w:ascii="Consolas" w:eastAsia="Consolas" w:hAnsi="Consolas" w:cs="Consolas"/>
          <w:sz w:val="20"/>
          <w:szCs w:val="20"/>
        </w:rPr>
        <w:t xml:space="preserve">            data = f.read(BUF_SIZE)</w:t>
      </w:r>
      <w:r w:rsidR="009525A9">
        <w:br/>
      </w:r>
      <w:r w:rsidRPr="6659A021">
        <w:rPr>
          <w:rFonts w:ascii="Consolas" w:eastAsia="Consolas" w:hAnsi="Consolas" w:cs="Consolas"/>
          <w:sz w:val="20"/>
          <w:szCs w:val="20"/>
        </w:rPr>
        <w:t xml:space="preserve">            if not data:</w:t>
      </w:r>
      <w:r w:rsidR="009525A9">
        <w:br/>
      </w:r>
      <w:r w:rsidRPr="6659A021">
        <w:rPr>
          <w:rFonts w:ascii="Consolas" w:eastAsia="Consolas" w:hAnsi="Consolas" w:cs="Consolas"/>
          <w:sz w:val="20"/>
          <w:szCs w:val="20"/>
        </w:rPr>
        <w:lastRenderedPageBreak/>
        <w:t xml:space="preserve">                break</w:t>
      </w:r>
      <w:r w:rsidR="009525A9">
        <w:br/>
      </w:r>
      <w:r w:rsidRPr="6659A021">
        <w:rPr>
          <w:rFonts w:ascii="Consolas" w:eastAsia="Consolas" w:hAnsi="Consolas" w:cs="Consolas"/>
          <w:sz w:val="20"/>
          <w:szCs w:val="20"/>
        </w:rPr>
        <w:t xml:space="preserve">            md5.update(data)</w:t>
      </w:r>
      <w:r w:rsidR="009525A9">
        <w:br/>
      </w:r>
      <w:r w:rsidRPr="6659A021">
        <w:rPr>
          <w:rFonts w:ascii="Consolas" w:eastAsia="Consolas" w:hAnsi="Consolas" w:cs="Consolas"/>
          <w:sz w:val="20"/>
          <w:szCs w:val="20"/>
        </w:rPr>
        <w:t xml:space="preserve">            sha256.update(data)</w:t>
      </w:r>
      <w:r w:rsidR="009525A9">
        <w:br/>
      </w:r>
      <w:r w:rsidRPr="6659A021">
        <w:rPr>
          <w:rFonts w:ascii="Consolas" w:eastAsia="Consolas" w:hAnsi="Consolas" w:cs="Consolas"/>
          <w:sz w:val="20"/>
          <w:szCs w:val="20"/>
        </w:rPr>
        <w:t>except IOError as e:</w:t>
      </w:r>
      <w:r w:rsidR="009525A9">
        <w:br/>
      </w:r>
      <w:r w:rsidRPr="6659A021">
        <w:rPr>
          <w:rFonts w:ascii="Consolas" w:eastAsia="Consolas" w:hAnsi="Consolas" w:cs="Consolas"/>
          <w:sz w:val="20"/>
          <w:szCs w:val="20"/>
        </w:rPr>
        <w:t xml:space="preserve">    print(f"Error reading file {filepath}: {e}")</w:t>
      </w:r>
      <w:r w:rsidR="009525A9">
        <w:br/>
      </w:r>
      <w:r w:rsidRPr="6659A021">
        <w:rPr>
          <w:rFonts w:ascii="Consolas" w:eastAsia="Consolas" w:hAnsi="Consolas" w:cs="Consolas"/>
          <w:sz w:val="20"/>
          <w:szCs w:val="20"/>
        </w:rPr>
        <w:t xml:space="preserve">    sys.exit()</w:t>
      </w:r>
      <w:r w:rsidR="009525A9">
        <w:br/>
      </w:r>
      <w:r w:rsidRPr="6659A021">
        <w:rPr>
          <w:rFonts w:ascii="Consolas" w:eastAsia="Consolas" w:hAnsi="Consolas" w:cs="Consolas"/>
          <w:sz w:val="20"/>
          <w:szCs w:val="20"/>
        </w:rPr>
        <w:t xml:space="preserve">    </w:t>
      </w:r>
      <w:r w:rsidR="009525A9">
        <w:br/>
      </w:r>
      <w:r w:rsidRPr="6659A021">
        <w:rPr>
          <w:rFonts w:ascii="Consolas" w:eastAsia="Consolas" w:hAnsi="Consolas" w:cs="Consolas"/>
          <w:sz w:val="20"/>
          <w:szCs w:val="20"/>
        </w:rPr>
        <w:t>print(f"MD5: {md5.hexdigest()}")</w:t>
      </w:r>
      <w:r w:rsidR="009525A9">
        <w:br/>
      </w:r>
      <w:r w:rsidRPr="6659A021">
        <w:rPr>
          <w:rFonts w:ascii="Consolas" w:eastAsia="Consolas" w:hAnsi="Consolas" w:cs="Consolas"/>
          <w:sz w:val="20"/>
          <w:szCs w:val="20"/>
        </w:rPr>
        <w:t>print(f"SHA256: {sha256.hexdigest()}")</w:t>
      </w:r>
      <w:r w:rsidR="009525A9">
        <w:br/>
      </w:r>
      <w:r w:rsidR="009525A9">
        <w:br/>
      </w:r>
      <w:r w:rsidRPr="6659A021">
        <w:rPr>
          <w:rFonts w:ascii="Consolas" w:eastAsia="Consolas" w:hAnsi="Consolas" w:cs="Consolas"/>
          <w:sz w:val="20"/>
          <w:szCs w:val="20"/>
        </w:rPr>
        <w:t>return md5.hexdigest(), sha256.hexdigest()</w:t>
      </w:r>
      <w:r w:rsidR="009525A9">
        <w:br/>
      </w:r>
      <w:r w:rsidRPr="6659A021">
        <w:rPr>
          <w:rFonts w:ascii="Courier New" w:eastAsia="Courier New" w:hAnsi="Courier New" w:cs="Courier New"/>
          <w:sz w:val="20"/>
          <w:szCs w:val="20"/>
        </w:rPr>
        <w:t xml:space="preserve"> </w:t>
      </w:r>
    </w:p>
    <w:p w14:paraId="72340F5B" w14:textId="0895C865" w:rsidR="009525A9" w:rsidRDefault="009525A9" w:rsidP="6659A021">
      <w:pPr>
        <w:spacing w:before="240" w:after="240" w:line="260" w:lineRule="auto"/>
        <w:rPr>
          <w:rFonts w:ascii="Courier New" w:eastAsia="Courier New" w:hAnsi="Courier New" w:cs="Courier New"/>
          <w:sz w:val="20"/>
          <w:szCs w:val="20"/>
        </w:rPr>
      </w:pPr>
    </w:p>
    <w:p w14:paraId="613E1A2E" w14:textId="5C35DFA0" w:rsidR="009525A9" w:rsidRDefault="2FB70C03" w:rsidP="6659A021">
      <w:pPr>
        <w:spacing w:before="240" w:after="240" w:line="260" w:lineRule="auto"/>
      </w:pPr>
      <w:r w:rsidRPr="6659A021">
        <w:rPr>
          <w:rFonts w:ascii="Courier New" w:eastAsia="Courier New" w:hAnsi="Courier New" w:cs="Courier New"/>
          <w:sz w:val="20"/>
          <w:szCs w:val="20"/>
        </w:rPr>
        <w:t xml:space="preserve">def query_virustotal(sha256_hash, api_key): </w:t>
      </w:r>
    </w:p>
    <w:p w14:paraId="13D314C9" w14:textId="39B83C3D" w:rsidR="009525A9" w:rsidRDefault="2FB70C03" w:rsidP="6659A021">
      <w:pPr>
        <w:spacing w:before="240" w:after="240" w:line="260" w:lineRule="auto"/>
      </w:pPr>
      <w:r w:rsidRPr="6659A021">
        <w:rPr>
          <w:rFonts w:ascii="Courier New" w:eastAsia="Courier New" w:hAnsi="Courier New" w:cs="Courier New"/>
          <w:sz w:val="20"/>
          <w:szCs w:val="20"/>
        </w:rPr>
        <w:t xml:space="preserve">""" </w:t>
      </w:r>
    </w:p>
    <w:p w14:paraId="16C83B9D" w14:textId="1DFC2C88" w:rsidR="009525A9" w:rsidRDefault="2FB70C03" w:rsidP="6659A021">
      <w:pPr>
        <w:spacing w:before="240" w:after="240" w:line="260" w:lineRule="auto"/>
      </w:pPr>
      <w:r w:rsidRPr="6659A021">
        <w:rPr>
          <w:rFonts w:ascii="Courier New" w:eastAsia="Courier New" w:hAnsi="Courier New" w:cs="Courier New"/>
          <w:sz w:val="20"/>
          <w:szCs w:val="20"/>
        </w:rPr>
        <w:t>Queries the VirusTotal API to receive information on the file</w:t>
      </w:r>
    </w:p>
    <w:p w14:paraId="2A01E634" w14:textId="27CDD728" w:rsidR="009525A9" w:rsidRDefault="2FB70C03" w:rsidP="6659A021">
      <w:pPr>
        <w:spacing w:after="1" w:line="260" w:lineRule="auto"/>
      </w:pPr>
      <w:r w:rsidRPr="6659A021">
        <w:rPr>
          <w:rFonts w:ascii="Consolas" w:eastAsia="Consolas" w:hAnsi="Consolas" w:cs="Consolas"/>
          <w:sz w:val="20"/>
          <w:szCs w:val="20"/>
        </w:rPr>
        <w:t>Args:</w:t>
      </w:r>
      <w:r w:rsidR="009525A9">
        <w:br/>
      </w:r>
      <w:r w:rsidRPr="6659A021">
        <w:rPr>
          <w:rFonts w:ascii="Consolas" w:eastAsia="Consolas" w:hAnsi="Consolas" w:cs="Consolas"/>
          <w:sz w:val="20"/>
          <w:szCs w:val="20"/>
        </w:rPr>
        <w:t xml:space="preserve">    sha256_hash -- SHA256 hash of the file</w:t>
      </w:r>
      <w:r w:rsidR="009525A9">
        <w:br/>
      </w:r>
      <w:r w:rsidRPr="6659A021">
        <w:rPr>
          <w:rFonts w:ascii="Consolas" w:eastAsia="Consolas" w:hAnsi="Consolas" w:cs="Consolas"/>
          <w:sz w:val="20"/>
          <w:szCs w:val="20"/>
        </w:rPr>
        <w:t xml:space="preserve">    api_key -- VirusTotal API key for authentication</w:t>
      </w:r>
      <w:r w:rsidR="009525A9">
        <w:br/>
      </w:r>
      <w:r w:rsidR="009525A9">
        <w:br/>
      </w:r>
      <w:r w:rsidRPr="6659A021">
        <w:rPr>
          <w:rFonts w:ascii="Consolas" w:eastAsia="Consolas" w:hAnsi="Consolas" w:cs="Consolas"/>
          <w:sz w:val="20"/>
          <w:szCs w:val="20"/>
        </w:rPr>
        <w:t>Returns:</w:t>
      </w:r>
      <w:r w:rsidR="009525A9">
        <w:br/>
      </w:r>
      <w:r w:rsidRPr="6659A021">
        <w:rPr>
          <w:rFonts w:ascii="Consolas" w:eastAsia="Consolas" w:hAnsi="Consolas" w:cs="Consolas"/>
          <w:sz w:val="20"/>
          <w:szCs w:val="20"/>
        </w:rPr>
        <w:t xml:space="preserve">    response -- A tuple containing API response data and object</w:t>
      </w:r>
      <w:r w:rsidR="009525A9">
        <w:br/>
      </w:r>
      <w:r w:rsidRPr="6659A021">
        <w:rPr>
          <w:rFonts w:ascii="Consolas" w:eastAsia="Consolas" w:hAnsi="Consolas" w:cs="Consolas"/>
          <w:sz w:val="20"/>
          <w:szCs w:val="20"/>
        </w:rPr>
        <w:t>"""</w:t>
      </w:r>
      <w:r w:rsidR="009525A9">
        <w:br/>
      </w:r>
      <w:r w:rsidR="009525A9">
        <w:br/>
      </w:r>
      <w:r w:rsidRPr="6659A021">
        <w:rPr>
          <w:rFonts w:ascii="Consolas" w:eastAsia="Consolas" w:hAnsi="Consolas" w:cs="Consolas"/>
          <w:sz w:val="20"/>
          <w:szCs w:val="20"/>
        </w:rPr>
        <w:t>url = f"https://www.virustotal.com/api/v3/files/{sha256_hash}"</w:t>
      </w:r>
      <w:r w:rsidR="009525A9">
        <w:br/>
      </w:r>
      <w:r w:rsidR="009525A9">
        <w:br/>
      </w:r>
      <w:r w:rsidRPr="6659A021">
        <w:rPr>
          <w:rFonts w:ascii="Consolas" w:eastAsia="Consolas" w:hAnsi="Consolas" w:cs="Consolas"/>
          <w:sz w:val="20"/>
          <w:szCs w:val="20"/>
        </w:rPr>
        <w:t>headers = {</w:t>
      </w:r>
      <w:r w:rsidR="009525A9">
        <w:br/>
      </w:r>
      <w:r w:rsidRPr="6659A021">
        <w:rPr>
          <w:rFonts w:ascii="Consolas" w:eastAsia="Consolas" w:hAnsi="Consolas" w:cs="Consolas"/>
          <w:sz w:val="20"/>
          <w:szCs w:val="20"/>
        </w:rPr>
        <w:t>"accept": "application/json",</w:t>
      </w:r>
      <w:r w:rsidR="009525A9">
        <w:br/>
      </w:r>
      <w:r w:rsidRPr="6659A021">
        <w:rPr>
          <w:rFonts w:ascii="Consolas" w:eastAsia="Consolas" w:hAnsi="Consolas" w:cs="Consolas"/>
          <w:sz w:val="20"/>
          <w:szCs w:val="20"/>
        </w:rPr>
        <w:t>"x-apikey": api_key</w:t>
      </w:r>
      <w:r w:rsidR="009525A9">
        <w:br/>
      </w:r>
      <w:r w:rsidRPr="6659A021">
        <w:rPr>
          <w:rFonts w:ascii="Consolas" w:eastAsia="Consolas" w:hAnsi="Consolas" w:cs="Consolas"/>
          <w:sz w:val="20"/>
          <w:szCs w:val="20"/>
        </w:rPr>
        <w:t>}</w:t>
      </w:r>
      <w:r w:rsidR="009525A9">
        <w:br/>
      </w:r>
      <w:r w:rsidR="009525A9">
        <w:br/>
      </w:r>
      <w:r w:rsidRPr="6659A021">
        <w:rPr>
          <w:rFonts w:ascii="Consolas" w:eastAsia="Consolas" w:hAnsi="Consolas" w:cs="Consolas"/>
          <w:sz w:val="20"/>
          <w:szCs w:val="20"/>
        </w:rPr>
        <w:t>try:</w:t>
      </w:r>
      <w:r w:rsidR="009525A9">
        <w:br/>
      </w:r>
      <w:r w:rsidRPr="6659A021">
        <w:rPr>
          <w:rFonts w:ascii="Consolas" w:eastAsia="Consolas" w:hAnsi="Consolas" w:cs="Consolas"/>
          <w:sz w:val="20"/>
          <w:szCs w:val="20"/>
        </w:rPr>
        <w:t xml:space="preserve">    response = requests.get(url, headers=headers)</w:t>
      </w:r>
      <w:r w:rsidR="009525A9">
        <w:br/>
      </w:r>
      <w:r w:rsidRPr="6659A021">
        <w:rPr>
          <w:rFonts w:ascii="Consolas" w:eastAsia="Consolas" w:hAnsi="Consolas" w:cs="Consolas"/>
          <w:sz w:val="20"/>
          <w:szCs w:val="20"/>
        </w:rPr>
        <w:t xml:space="preserve">    response.raise_for_status()</w:t>
      </w:r>
      <w:r w:rsidR="009525A9">
        <w:br/>
      </w:r>
      <w:r w:rsidRPr="6659A021">
        <w:rPr>
          <w:rFonts w:ascii="Consolas" w:eastAsia="Consolas" w:hAnsi="Consolas" w:cs="Consolas"/>
          <w:sz w:val="20"/>
          <w:szCs w:val="20"/>
        </w:rPr>
        <w:t xml:space="preserve">    return response.json(),response</w:t>
      </w:r>
      <w:r w:rsidR="009525A9">
        <w:br/>
      </w:r>
      <w:r w:rsidRPr="6659A021">
        <w:rPr>
          <w:rFonts w:ascii="Consolas" w:eastAsia="Consolas" w:hAnsi="Consolas" w:cs="Consolas"/>
          <w:sz w:val="20"/>
          <w:szCs w:val="20"/>
        </w:rPr>
        <w:t>except Exception as e:</w:t>
      </w:r>
      <w:r w:rsidR="009525A9">
        <w:br/>
      </w:r>
      <w:r w:rsidRPr="6659A021">
        <w:rPr>
          <w:rFonts w:ascii="Consolas" w:eastAsia="Consolas" w:hAnsi="Consolas" w:cs="Consolas"/>
          <w:sz w:val="20"/>
          <w:szCs w:val="20"/>
        </w:rPr>
        <w:t xml:space="preserve">    print(f"Error querying VirusTotal: {e}")</w:t>
      </w:r>
      <w:r w:rsidR="009525A9">
        <w:br/>
      </w:r>
      <w:r w:rsidRPr="6659A021">
        <w:rPr>
          <w:rFonts w:ascii="Consolas" w:eastAsia="Consolas" w:hAnsi="Consolas" w:cs="Consolas"/>
          <w:sz w:val="20"/>
          <w:szCs w:val="20"/>
        </w:rPr>
        <w:t xml:space="preserve">    sys.exit()</w:t>
      </w:r>
      <w:r w:rsidR="009525A9">
        <w:br/>
      </w:r>
      <w:r w:rsidRPr="6659A021">
        <w:rPr>
          <w:rFonts w:ascii="Courier New" w:eastAsia="Courier New" w:hAnsi="Courier New" w:cs="Courier New"/>
          <w:sz w:val="20"/>
          <w:szCs w:val="20"/>
        </w:rPr>
        <w:t xml:space="preserve"> </w:t>
      </w:r>
    </w:p>
    <w:p w14:paraId="4ADFE38E" w14:textId="68E297A0" w:rsidR="009525A9" w:rsidRDefault="009525A9" w:rsidP="6659A021">
      <w:pPr>
        <w:spacing w:after="1" w:line="260" w:lineRule="auto"/>
        <w:rPr>
          <w:rFonts w:ascii="Courier New" w:eastAsia="Courier New" w:hAnsi="Courier New" w:cs="Courier New"/>
          <w:sz w:val="20"/>
          <w:szCs w:val="20"/>
        </w:rPr>
      </w:pPr>
    </w:p>
    <w:p w14:paraId="69AA03EF" w14:textId="4F2A1659" w:rsidR="009525A9" w:rsidRDefault="2FB70C03" w:rsidP="6659A021">
      <w:pPr>
        <w:spacing w:before="240" w:after="240" w:line="260" w:lineRule="auto"/>
      </w:pPr>
      <w:r w:rsidRPr="6659A021">
        <w:rPr>
          <w:rFonts w:ascii="Courier New" w:eastAsia="Courier New" w:hAnsi="Courier New" w:cs="Courier New"/>
          <w:sz w:val="20"/>
          <w:szCs w:val="20"/>
        </w:rPr>
        <w:t xml:space="preserve">def string_extraction(filepath, min_length): </w:t>
      </w:r>
    </w:p>
    <w:p w14:paraId="086C6F0D" w14:textId="6671F722" w:rsidR="009525A9" w:rsidRDefault="2FB70C03" w:rsidP="6659A021">
      <w:pPr>
        <w:spacing w:before="240" w:after="240" w:line="260" w:lineRule="auto"/>
      </w:pPr>
      <w:r w:rsidRPr="6659A021">
        <w:rPr>
          <w:rFonts w:ascii="Courier New" w:eastAsia="Courier New" w:hAnsi="Courier New" w:cs="Courier New"/>
          <w:sz w:val="20"/>
          <w:szCs w:val="20"/>
        </w:rPr>
        <w:t xml:space="preserve">""" </w:t>
      </w:r>
    </w:p>
    <w:p w14:paraId="1EE2E154" w14:textId="784F9A77" w:rsidR="009525A9" w:rsidRDefault="2FB70C03" w:rsidP="6659A021">
      <w:pPr>
        <w:spacing w:before="240" w:after="240" w:line="260" w:lineRule="auto"/>
      </w:pPr>
      <w:r w:rsidRPr="6659A021">
        <w:rPr>
          <w:rFonts w:ascii="Courier New" w:eastAsia="Courier New" w:hAnsi="Courier New" w:cs="Courier New"/>
          <w:sz w:val="20"/>
          <w:szCs w:val="20"/>
        </w:rPr>
        <w:lastRenderedPageBreak/>
        <w:t>Extracts and returns printable ASCII strings of specified minimum length</w:t>
      </w:r>
    </w:p>
    <w:p w14:paraId="38576DD9" w14:textId="2C15E64F" w:rsidR="009525A9" w:rsidRDefault="2FB70C03" w:rsidP="6659A021">
      <w:pPr>
        <w:spacing w:after="1" w:line="260" w:lineRule="auto"/>
      </w:pPr>
      <w:r w:rsidRPr="6659A021">
        <w:rPr>
          <w:rFonts w:ascii="Consolas" w:eastAsia="Consolas" w:hAnsi="Consolas" w:cs="Consolas"/>
          <w:sz w:val="20"/>
          <w:szCs w:val="20"/>
        </w:rPr>
        <w:t>Args:</w:t>
      </w:r>
      <w:r w:rsidR="009525A9">
        <w:br/>
      </w:r>
      <w:r w:rsidRPr="6659A021">
        <w:rPr>
          <w:rFonts w:ascii="Consolas" w:eastAsia="Consolas" w:hAnsi="Consolas" w:cs="Consolas"/>
          <w:sz w:val="20"/>
          <w:szCs w:val="20"/>
        </w:rPr>
        <w:t xml:space="preserve">    filepath -- Path to the file to be analysed</w:t>
      </w:r>
      <w:r w:rsidR="009525A9">
        <w:br/>
      </w:r>
      <w:r w:rsidRPr="6659A021">
        <w:rPr>
          <w:rFonts w:ascii="Consolas" w:eastAsia="Consolas" w:hAnsi="Consolas" w:cs="Consolas"/>
          <w:sz w:val="20"/>
          <w:szCs w:val="20"/>
        </w:rPr>
        <w:t xml:space="preserve">    min_length -- Minimum length for the extracted strings</w:t>
      </w:r>
      <w:r w:rsidR="009525A9">
        <w:br/>
      </w:r>
      <w:r w:rsidR="009525A9">
        <w:br/>
      </w:r>
      <w:r w:rsidRPr="6659A021">
        <w:rPr>
          <w:rFonts w:ascii="Consolas" w:eastAsia="Consolas" w:hAnsi="Consolas" w:cs="Consolas"/>
          <w:sz w:val="20"/>
          <w:szCs w:val="20"/>
        </w:rPr>
        <w:t>Returns:</w:t>
      </w:r>
      <w:r w:rsidR="009525A9">
        <w:br/>
      </w:r>
      <w:r w:rsidRPr="6659A021">
        <w:rPr>
          <w:rFonts w:ascii="Consolas" w:eastAsia="Consolas" w:hAnsi="Consolas" w:cs="Consolas"/>
          <w:sz w:val="20"/>
          <w:szCs w:val="20"/>
        </w:rPr>
        <w:t xml:space="preserve">    extracted_strings -- A list of extracted strings</w:t>
      </w:r>
      <w:r w:rsidR="009525A9">
        <w:br/>
      </w:r>
      <w:r w:rsidRPr="6659A021">
        <w:rPr>
          <w:rFonts w:ascii="Consolas" w:eastAsia="Consolas" w:hAnsi="Consolas" w:cs="Consolas"/>
          <w:sz w:val="20"/>
          <w:szCs w:val="20"/>
        </w:rPr>
        <w:t>"""</w:t>
      </w:r>
      <w:r w:rsidR="009525A9">
        <w:br/>
      </w:r>
      <w:r w:rsidRPr="6659A021">
        <w:rPr>
          <w:rFonts w:ascii="Consolas" w:eastAsia="Consolas" w:hAnsi="Consolas" w:cs="Consolas"/>
          <w:sz w:val="20"/>
          <w:szCs w:val="20"/>
        </w:rPr>
        <w:t>extracted_strings = []</w:t>
      </w:r>
      <w:r w:rsidR="009525A9">
        <w:br/>
      </w:r>
      <w:r w:rsidR="009525A9">
        <w:br/>
      </w:r>
      <w:r w:rsidRPr="6659A021">
        <w:rPr>
          <w:rFonts w:ascii="Consolas" w:eastAsia="Consolas" w:hAnsi="Consolas" w:cs="Consolas"/>
          <w:sz w:val="20"/>
          <w:szCs w:val="20"/>
        </w:rPr>
        <w:t>try:</w:t>
      </w:r>
      <w:r w:rsidR="009525A9">
        <w:br/>
      </w:r>
      <w:r w:rsidRPr="6659A021">
        <w:rPr>
          <w:rFonts w:ascii="Consolas" w:eastAsia="Consolas" w:hAnsi="Consolas" w:cs="Consolas"/>
          <w:sz w:val="20"/>
          <w:szCs w:val="20"/>
        </w:rPr>
        <w:t xml:space="preserve">    with open(filepath, 'rb') as f:</w:t>
      </w:r>
      <w:r w:rsidR="009525A9">
        <w:br/>
      </w:r>
      <w:r w:rsidRPr="6659A021">
        <w:rPr>
          <w:rFonts w:ascii="Consolas" w:eastAsia="Consolas" w:hAnsi="Consolas" w:cs="Consolas"/>
          <w:sz w:val="20"/>
          <w:szCs w:val="20"/>
        </w:rPr>
        <w:t xml:space="preserve">        data = f.read()</w:t>
      </w:r>
      <w:r w:rsidR="009525A9">
        <w:br/>
      </w:r>
      <w:r w:rsidRPr="6659A021">
        <w:rPr>
          <w:rFonts w:ascii="Consolas" w:eastAsia="Consolas" w:hAnsi="Consolas" w:cs="Consolas"/>
          <w:sz w:val="20"/>
          <w:szCs w:val="20"/>
        </w:rPr>
        <w:t>except IOError as e:</w:t>
      </w:r>
      <w:r w:rsidR="009525A9">
        <w:br/>
      </w:r>
      <w:r w:rsidRPr="6659A021">
        <w:rPr>
          <w:rFonts w:ascii="Consolas" w:eastAsia="Consolas" w:hAnsi="Consolas" w:cs="Consolas"/>
          <w:sz w:val="20"/>
          <w:szCs w:val="20"/>
        </w:rPr>
        <w:t xml:space="preserve">    print(f"Error reading file {filepath}: {e}")</w:t>
      </w:r>
      <w:r w:rsidR="009525A9">
        <w:br/>
      </w:r>
      <w:r w:rsidRPr="6659A021">
        <w:rPr>
          <w:rFonts w:ascii="Consolas" w:eastAsia="Consolas" w:hAnsi="Consolas" w:cs="Consolas"/>
          <w:sz w:val="20"/>
          <w:szCs w:val="20"/>
        </w:rPr>
        <w:t xml:space="preserve">    sys.exit()</w:t>
      </w:r>
      <w:r w:rsidR="009525A9">
        <w:br/>
      </w:r>
      <w:r w:rsidR="009525A9">
        <w:br/>
      </w:r>
      <w:r w:rsidRPr="6659A021">
        <w:rPr>
          <w:rFonts w:ascii="Consolas" w:eastAsia="Consolas" w:hAnsi="Consolas" w:cs="Consolas"/>
          <w:sz w:val="20"/>
          <w:szCs w:val="20"/>
        </w:rPr>
        <w:t>current = ""</w:t>
      </w:r>
      <w:r w:rsidR="009525A9">
        <w:br/>
      </w:r>
      <w:r w:rsidR="009525A9">
        <w:br/>
      </w:r>
      <w:r w:rsidRPr="6659A021">
        <w:rPr>
          <w:rFonts w:ascii="Consolas" w:eastAsia="Consolas" w:hAnsi="Consolas" w:cs="Consolas"/>
          <w:sz w:val="20"/>
          <w:szCs w:val="20"/>
        </w:rPr>
        <w:t># Reads data in byte chunks and stores string using it</w:t>
      </w:r>
      <w:r w:rsidR="009525A9">
        <w:br/>
      </w:r>
      <w:r w:rsidRPr="6659A021">
        <w:rPr>
          <w:rFonts w:ascii="Consolas" w:eastAsia="Consolas" w:hAnsi="Consolas" w:cs="Consolas"/>
          <w:sz w:val="20"/>
          <w:szCs w:val="20"/>
        </w:rPr>
        <w:t>for byte in data:</w:t>
      </w:r>
      <w:r w:rsidR="009525A9">
        <w:br/>
      </w:r>
      <w:r w:rsidRPr="6659A021">
        <w:rPr>
          <w:rFonts w:ascii="Consolas" w:eastAsia="Consolas" w:hAnsi="Consolas" w:cs="Consolas"/>
          <w:sz w:val="20"/>
          <w:szCs w:val="20"/>
        </w:rPr>
        <w:t xml:space="preserve">    char = chr(byte)</w:t>
      </w:r>
      <w:r w:rsidR="009525A9">
        <w:br/>
      </w:r>
      <w:r w:rsidRPr="6659A021">
        <w:rPr>
          <w:rFonts w:ascii="Consolas" w:eastAsia="Consolas" w:hAnsi="Consolas" w:cs="Consolas"/>
          <w:sz w:val="20"/>
          <w:szCs w:val="20"/>
        </w:rPr>
        <w:t xml:space="preserve">    if char in string.printable and char not in '\n\r\t\x0b\x0c':</w:t>
      </w:r>
      <w:r w:rsidR="009525A9">
        <w:br/>
      </w:r>
      <w:r w:rsidRPr="6659A021">
        <w:rPr>
          <w:rFonts w:ascii="Consolas" w:eastAsia="Consolas" w:hAnsi="Consolas" w:cs="Consolas"/>
          <w:sz w:val="20"/>
          <w:szCs w:val="20"/>
        </w:rPr>
        <w:t xml:space="preserve">        current+= char</w:t>
      </w:r>
      <w:r w:rsidR="009525A9">
        <w:br/>
      </w:r>
      <w:r w:rsidRPr="6659A021">
        <w:rPr>
          <w:rFonts w:ascii="Consolas" w:eastAsia="Consolas" w:hAnsi="Consolas" w:cs="Consolas"/>
          <w:sz w:val="20"/>
          <w:szCs w:val="20"/>
        </w:rPr>
        <w:t xml:space="preserve">    else:</w:t>
      </w:r>
      <w:r w:rsidR="009525A9">
        <w:br/>
      </w:r>
      <w:r w:rsidRPr="6659A021">
        <w:rPr>
          <w:rFonts w:ascii="Consolas" w:eastAsia="Consolas" w:hAnsi="Consolas" w:cs="Consolas"/>
          <w:sz w:val="20"/>
          <w:szCs w:val="20"/>
        </w:rPr>
        <w:t xml:space="preserve">        if len(current) &gt;= min_length:</w:t>
      </w:r>
      <w:r w:rsidR="009525A9">
        <w:br/>
      </w:r>
      <w:r w:rsidRPr="6659A021">
        <w:rPr>
          <w:rFonts w:ascii="Consolas" w:eastAsia="Consolas" w:hAnsi="Consolas" w:cs="Consolas"/>
          <w:sz w:val="20"/>
          <w:szCs w:val="20"/>
        </w:rPr>
        <w:t xml:space="preserve">            extracted_strings.append(current)</w:t>
      </w:r>
      <w:r w:rsidR="009525A9">
        <w:br/>
      </w:r>
      <w:r w:rsidRPr="6659A021">
        <w:rPr>
          <w:rFonts w:ascii="Consolas" w:eastAsia="Consolas" w:hAnsi="Consolas" w:cs="Consolas"/>
          <w:sz w:val="20"/>
          <w:szCs w:val="20"/>
        </w:rPr>
        <w:t xml:space="preserve">        current = ""</w:t>
      </w:r>
      <w:r w:rsidR="009525A9">
        <w:br/>
      </w:r>
      <w:r w:rsidR="009525A9">
        <w:br/>
      </w:r>
      <w:r w:rsidRPr="6659A021">
        <w:rPr>
          <w:rFonts w:ascii="Consolas" w:eastAsia="Consolas" w:hAnsi="Consolas" w:cs="Consolas"/>
          <w:sz w:val="20"/>
          <w:szCs w:val="20"/>
        </w:rPr>
        <w:t>if len(current) &gt;= min_length:</w:t>
      </w:r>
      <w:r w:rsidR="009525A9">
        <w:br/>
      </w:r>
      <w:r w:rsidRPr="6659A021">
        <w:rPr>
          <w:rFonts w:ascii="Consolas" w:eastAsia="Consolas" w:hAnsi="Consolas" w:cs="Consolas"/>
          <w:sz w:val="20"/>
          <w:szCs w:val="20"/>
        </w:rPr>
        <w:t xml:space="preserve">    extracted_strings.append(current)</w:t>
      </w:r>
      <w:r w:rsidR="009525A9">
        <w:br/>
      </w:r>
      <w:r w:rsidR="009525A9">
        <w:br/>
      </w:r>
      <w:r w:rsidRPr="6659A021">
        <w:rPr>
          <w:rFonts w:ascii="Consolas" w:eastAsia="Consolas" w:hAnsi="Consolas" w:cs="Consolas"/>
          <w:sz w:val="20"/>
          <w:szCs w:val="20"/>
        </w:rPr>
        <w:t>return extracted_strings</w:t>
      </w:r>
      <w:r w:rsidR="009525A9">
        <w:br/>
      </w:r>
      <w:r w:rsidRPr="6659A021">
        <w:rPr>
          <w:rFonts w:ascii="Courier New" w:eastAsia="Courier New" w:hAnsi="Courier New" w:cs="Courier New"/>
          <w:sz w:val="20"/>
          <w:szCs w:val="20"/>
        </w:rPr>
        <w:t xml:space="preserve"> </w:t>
      </w:r>
    </w:p>
    <w:p w14:paraId="30A0F372" w14:textId="254FB885" w:rsidR="009525A9" w:rsidRDefault="009525A9" w:rsidP="6659A021">
      <w:pPr>
        <w:spacing w:after="1" w:line="260" w:lineRule="auto"/>
        <w:rPr>
          <w:rFonts w:ascii="Courier New" w:eastAsia="Courier New" w:hAnsi="Courier New" w:cs="Courier New"/>
          <w:sz w:val="20"/>
          <w:szCs w:val="20"/>
        </w:rPr>
      </w:pPr>
    </w:p>
    <w:p w14:paraId="0452CC86" w14:textId="50D7EBFF" w:rsidR="009525A9" w:rsidRDefault="2FB70C03" w:rsidP="6659A021">
      <w:pPr>
        <w:spacing w:before="240" w:after="240" w:line="260" w:lineRule="auto"/>
      </w:pPr>
      <w:r w:rsidRPr="6659A021">
        <w:rPr>
          <w:rFonts w:ascii="Courier New" w:eastAsia="Courier New" w:hAnsi="Courier New" w:cs="Courier New"/>
          <w:sz w:val="20"/>
          <w:szCs w:val="20"/>
        </w:rPr>
        <w:t xml:space="preserve">def imported_dll(filepath): </w:t>
      </w:r>
    </w:p>
    <w:p w14:paraId="38FC6C0C" w14:textId="77089BB4" w:rsidR="009525A9" w:rsidRDefault="2FB70C03" w:rsidP="6659A021">
      <w:pPr>
        <w:spacing w:before="240" w:after="240" w:line="260" w:lineRule="auto"/>
      </w:pPr>
      <w:r w:rsidRPr="6659A021">
        <w:rPr>
          <w:rFonts w:ascii="Courier New" w:eastAsia="Courier New" w:hAnsi="Courier New" w:cs="Courier New"/>
          <w:sz w:val="20"/>
          <w:szCs w:val="20"/>
        </w:rPr>
        <w:t xml:space="preserve">""" </w:t>
      </w:r>
    </w:p>
    <w:p w14:paraId="2ED66D70" w14:textId="240EF319" w:rsidR="009525A9" w:rsidRDefault="2FB70C03" w:rsidP="6659A021">
      <w:pPr>
        <w:spacing w:before="240" w:after="240" w:line="260" w:lineRule="auto"/>
      </w:pPr>
      <w:r w:rsidRPr="6659A021">
        <w:rPr>
          <w:rFonts w:ascii="Courier New" w:eastAsia="Courier New" w:hAnsi="Courier New" w:cs="Courier New"/>
          <w:sz w:val="20"/>
          <w:szCs w:val="20"/>
        </w:rPr>
        <w:t>Extracts and returns a list of the DLL's imported by the file</w:t>
      </w:r>
    </w:p>
    <w:p w14:paraId="3CE67A44" w14:textId="14D829C2" w:rsidR="009525A9" w:rsidRDefault="2FB70C03" w:rsidP="6659A021">
      <w:pPr>
        <w:spacing w:after="1" w:line="260" w:lineRule="auto"/>
      </w:pPr>
      <w:r w:rsidRPr="6659A021">
        <w:rPr>
          <w:rFonts w:ascii="Consolas" w:eastAsia="Consolas" w:hAnsi="Consolas" w:cs="Consolas"/>
          <w:sz w:val="20"/>
          <w:szCs w:val="20"/>
        </w:rPr>
        <w:t>Args:</w:t>
      </w:r>
      <w:r w:rsidR="009525A9">
        <w:br/>
      </w:r>
      <w:r w:rsidRPr="6659A021">
        <w:rPr>
          <w:rFonts w:ascii="Consolas" w:eastAsia="Consolas" w:hAnsi="Consolas" w:cs="Consolas"/>
          <w:sz w:val="20"/>
          <w:szCs w:val="20"/>
        </w:rPr>
        <w:t xml:space="preserve">    filepath -- Path to the file to be analysed</w:t>
      </w:r>
      <w:r w:rsidR="009525A9">
        <w:br/>
      </w:r>
      <w:r w:rsidR="009525A9">
        <w:br/>
      </w:r>
      <w:r w:rsidRPr="6659A021">
        <w:rPr>
          <w:rFonts w:ascii="Consolas" w:eastAsia="Consolas" w:hAnsi="Consolas" w:cs="Consolas"/>
          <w:sz w:val="20"/>
          <w:szCs w:val="20"/>
        </w:rPr>
        <w:t>Returns:</w:t>
      </w:r>
      <w:r w:rsidR="009525A9">
        <w:br/>
      </w:r>
      <w:r w:rsidRPr="6659A021">
        <w:rPr>
          <w:rFonts w:ascii="Consolas" w:eastAsia="Consolas" w:hAnsi="Consolas" w:cs="Consolas"/>
          <w:sz w:val="20"/>
          <w:szCs w:val="20"/>
        </w:rPr>
        <w:t xml:space="preserve">    dlls -- a list of DLLs imported by the file</w:t>
      </w:r>
      <w:r w:rsidR="009525A9">
        <w:br/>
      </w:r>
      <w:r w:rsidRPr="6659A021">
        <w:rPr>
          <w:rFonts w:ascii="Consolas" w:eastAsia="Consolas" w:hAnsi="Consolas" w:cs="Consolas"/>
          <w:sz w:val="20"/>
          <w:szCs w:val="20"/>
        </w:rPr>
        <w:t>"""</w:t>
      </w:r>
      <w:r w:rsidR="009525A9">
        <w:br/>
      </w:r>
      <w:r w:rsidRPr="6659A021">
        <w:rPr>
          <w:rFonts w:ascii="Consolas" w:eastAsia="Consolas" w:hAnsi="Consolas" w:cs="Consolas"/>
          <w:sz w:val="20"/>
          <w:szCs w:val="20"/>
        </w:rPr>
        <w:t>dlls = []</w:t>
      </w:r>
      <w:r w:rsidR="009525A9">
        <w:br/>
      </w:r>
      <w:r w:rsidR="009525A9">
        <w:lastRenderedPageBreak/>
        <w:br/>
      </w:r>
      <w:r w:rsidRPr="6659A021">
        <w:rPr>
          <w:rFonts w:ascii="Consolas" w:eastAsia="Consolas" w:hAnsi="Consolas" w:cs="Consolas"/>
          <w:sz w:val="20"/>
          <w:szCs w:val="20"/>
        </w:rPr>
        <w:t>try:</w:t>
      </w:r>
      <w:r w:rsidR="009525A9">
        <w:br/>
      </w:r>
      <w:r w:rsidRPr="6659A021">
        <w:rPr>
          <w:rFonts w:ascii="Consolas" w:eastAsia="Consolas" w:hAnsi="Consolas" w:cs="Consolas"/>
          <w:sz w:val="20"/>
          <w:szCs w:val="20"/>
        </w:rPr>
        <w:t xml:space="preserve">    pe = pefile.PE(filepath)</w:t>
      </w:r>
      <w:r w:rsidR="009525A9">
        <w:br/>
      </w:r>
      <w:r w:rsidR="009525A9">
        <w:br/>
      </w:r>
      <w:r w:rsidRPr="6659A021">
        <w:rPr>
          <w:rFonts w:ascii="Consolas" w:eastAsia="Consolas" w:hAnsi="Consolas" w:cs="Consolas"/>
          <w:sz w:val="20"/>
          <w:szCs w:val="20"/>
        </w:rPr>
        <w:t xml:space="preserve">    # Checks for import attribute and decodes name of imported DLL</w:t>
      </w:r>
      <w:r w:rsidR="009525A9">
        <w:br/>
      </w:r>
      <w:r w:rsidRPr="6659A021">
        <w:rPr>
          <w:rFonts w:ascii="Consolas" w:eastAsia="Consolas" w:hAnsi="Consolas" w:cs="Consolas"/>
          <w:sz w:val="20"/>
          <w:szCs w:val="20"/>
        </w:rPr>
        <w:t xml:space="preserve">    if hasattr(pe, 'DIRECTORY_ENTRY_IMPORT'):</w:t>
      </w:r>
      <w:r w:rsidR="009525A9">
        <w:br/>
      </w:r>
      <w:r w:rsidRPr="6659A021">
        <w:rPr>
          <w:rFonts w:ascii="Consolas" w:eastAsia="Consolas" w:hAnsi="Consolas" w:cs="Consolas"/>
          <w:sz w:val="20"/>
          <w:szCs w:val="20"/>
        </w:rPr>
        <w:t xml:space="preserve">        for imp in pe.DIRECTORY_ENTRY_IMPORT:</w:t>
      </w:r>
      <w:r w:rsidR="009525A9">
        <w:br/>
      </w:r>
      <w:r w:rsidRPr="6659A021">
        <w:rPr>
          <w:rFonts w:ascii="Consolas" w:eastAsia="Consolas" w:hAnsi="Consolas" w:cs="Consolas"/>
          <w:sz w:val="20"/>
          <w:szCs w:val="20"/>
        </w:rPr>
        <w:t xml:space="preserve">            dllname = imp.dll.decode('utf-8', errors='ignore')</w:t>
      </w:r>
      <w:r w:rsidR="009525A9">
        <w:br/>
      </w:r>
      <w:r w:rsidRPr="6659A021">
        <w:rPr>
          <w:rFonts w:ascii="Consolas" w:eastAsia="Consolas" w:hAnsi="Consolas" w:cs="Consolas"/>
          <w:sz w:val="20"/>
          <w:szCs w:val="20"/>
        </w:rPr>
        <w:t xml:space="preserve">            dlls.append(dllname)</w:t>
      </w:r>
      <w:r w:rsidR="009525A9">
        <w:br/>
      </w:r>
      <w:r w:rsidR="009525A9">
        <w:br/>
      </w:r>
      <w:r w:rsidRPr="6659A021">
        <w:rPr>
          <w:rFonts w:ascii="Consolas" w:eastAsia="Consolas" w:hAnsi="Consolas" w:cs="Consolas"/>
          <w:sz w:val="20"/>
          <w:szCs w:val="20"/>
        </w:rPr>
        <w:t>except Exception as e:</w:t>
      </w:r>
      <w:r w:rsidR="009525A9">
        <w:br/>
      </w:r>
      <w:r w:rsidRPr="6659A021">
        <w:rPr>
          <w:rFonts w:ascii="Consolas" w:eastAsia="Consolas" w:hAnsi="Consolas" w:cs="Consolas"/>
          <w:sz w:val="20"/>
          <w:szCs w:val="20"/>
        </w:rPr>
        <w:t xml:space="preserve">    print("PE Parsing error:", e)</w:t>
      </w:r>
      <w:r w:rsidR="009525A9">
        <w:br/>
      </w:r>
      <w:r w:rsidR="009525A9">
        <w:br/>
      </w:r>
      <w:r w:rsidRPr="6659A021">
        <w:rPr>
          <w:rFonts w:ascii="Consolas" w:eastAsia="Consolas" w:hAnsi="Consolas" w:cs="Consolas"/>
          <w:sz w:val="20"/>
          <w:szCs w:val="20"/>
        </w:rPr>
        <w:t>return dlls</w:t>
      </w:r>
      <w:r w:rsidR="009525A9">
        <w:br/>
      </w:r>
      <w:r w:rsidRPr="6659A021">
        <w:rPr>
          <w:rFonts w:ascii="Courier New" w:eastAsia="Courier New" w:hAnsi="Courier New" w:cs="Courier New"/>
          <w:sz w:val="20"/>
          <w:szCs w:val="20"/>
        </w:rPr>
        <w:t xml:space="preserve"> </w:t>
      </w:r>
    </w:p>
    <w:p w14:paraId="3E4B0E4C" w14:textId="50F43310" w:rsidR="009525A9" w:rsidRDefault="009525A9" w:rsidP="6659A021">
      <w:pPr>
        <w:spacing w:after="1" w:line="260" w:lineRule="auto"/>
        <w:rPr>
          <w:rFonts w:ascii="Courier New" w:eastAsia="Courier New" w:hAnsi="Courier New" w:cs="Courier New"/>
          <w:sz w:val="20"/>
          <w:szCs w:val="20"/>
        </w:rPr>
      </w:pPr>
    </w:p>
    <w:p w14:paraId="23B29B77" w14:textId="6C23C267" w:rsidR="009525A9" w:rsidRDefault="2FB70C03" w:rsidP="6659A021">
      <w:pPr>
        <w:spacing w:before="240" w:after="240" w:line="260" w:lineRule="auto"/>
      </w:pPr>
      <w:r w:rsidRPr="6659A021">
        <w:rPr>
          <w:rFonts w:ascii="Courier New" w:eastAsia="Courier New" w:hAnsi="Courier New" w:cs="Courier New"/>
          <w:sz w:val="20"/>
          <w:szCs w:val="20"/>
        </w:rPr>
        <w:t xml:space="preserve">def packing_check(filepath): </w:t>
      </w:r>
    </w:p>
    <w:p w14:paraId="523AFC02" w14:textId="31452411" w:rsidR="009525A9" w:rsidRDefault="2FB70C03" w:rsidP="6659A021">
      <w:pPr>
        <w:spacing w:before="240" w:after="240" w:line="260" w:lineRule="auto"/>
      </w:pPr>
      <w:r w:rsidRPr="6659A021">
        <w:rPr>
          <w:rFonts w:ascii="Courier New" w:eastAsia="Courier New" w:hAnsi="Courier New" w:cs="Courier New"/>
          <w:sz w:val="20"/>
          <w:szCs w:val="20"/>
        </w:rPr>
        <w:t xml:space="preserve">""" </w:t>
      </w:r>
    </w:p>
    <w:p w14:paraId="2EC1B9B8" w14:textId="6C4815A4" w:rsidR="009525A9" w:rsidRDefault="2FB70C03" w:rsidP="6659A021">
      <w:pPr>
        <w:spacing w:before="240" w:after="240" w:line="260" w:lineRule="auto"/>
      </w:pPr>
      <w:r w:rsidRPr="6659A021">
        <w:rPr>
          <w:rFonts w:ascii="Courier New" w:eastAsia="Courier New" w:hAnsi="Courier New" w:cs="Courier New"/>
          <w:sz w:val="20"/>
          <w:szCs w:val="20"/>
        </w:rPr>
        <w:t>Estimates if a file is packed using entropy and section name analysis</w:t>
      </w:r>
    </w:p>
    <w:p w14:paraId="3E8ECBC3" w14:textId="1F2B0F35" w:rsidR="009525A9" w:rsidRDefault="2FB70C03" w:rsidP="6659A021">
      <w:pPr>
        <w:spacing w:after="1" w:line="260" w:lineRule="auto"/>
      </w:pPr>
      <w:r w:rsidRPr="6659A021">
        <w:rPr>
          <w:rFonts w:ascii="Consolas" w:eastAsia="Consolas" w:hAnsi="Consolas" w:cs="Consolas"/>
          <w:sz w:val="20"/>
          <w:szCs w:val="20"/>
        </w:rPr>
        <w:t>Args:</w:t>
      </w:r>
      <w:r w:rsidR="009525A9">
        <w:br/>
      </w:r>
      <w:r w:rsidRPr="6659A021">
        <w:rPr>
          <w:rFonts w:ascii="Consolas" w:eastAsia="Consolas" w:hAnsi="Consolas" w:cs="Consolas"/>
          <w:sz w:val="20"/>
          <w:szCs w:val="20"/>
        </w:rPr>
        <w:t xml:space="preserve">    filepath -- Path to the file to be analysed</w:t>
      </w:r>
      <w:r w:rsidR="009525A9">
        <w:br/>
      </w:r>
      <w:r w:rsidR="009525A9">
        <w:br/>
      </w:r>
      <w:r w:rsidRPr="6659A021">
        <w:rPr>
          <w:rFonts w:ascii="Consolas" w:eastAsia="Consolas" w:hAnsi="Consolas" w:cs="Consolas"/>
          <w:sz w:val="20"/>
          <w:szCs w:val="20"/>
        </w:rPr>
        <w:t>Returns:</w:t>
      </w:r>
      <w:r w:rsidR="009525A9">
        <w:br/>
      </w:r>
      <w:r w:rsidRPr="6659A021">
        <w:rPr>
          <w:rFonts w:ascii="Consolas" w:eastAsia="Consolas" w:hAnsi="Consolas" w:cs="Consolas"/>
          <w:sz w:val="20"/>
          <w:szCs w:val="20"/>
        </w:rPr>
        <w:t xml:space="preserve">    Packed -- True if the file is likely packed, false otherwise</w:t>
      </w:r>
      <w:r w:rsidR="009525A9">
        <w:br/>
      </w:r>
      <w:r w:rsidRPr="6659A021">
        <w:rPr>
          <w:rFonts w:ascii="Consolas" w:eastAsia="Consolas" w:hAnsi="Consolas" w:cs="Consolas"/>
          <w:sz w:val="20"/>
          <w:szCs w:val="20"/>
        </w:rPr>
        <w:t>"""</w:t>
      </w:r>
      <w:r w:rsidR="009525A9">
        <w:br/>
      </w:r>
      <w:r w:rsidRPr="6659A021">
        <w:rPr>
          <w:rFonts w:ascii="Consolas" w:eastAsia="Consolas" w:hAnsi="Consolas" w:cs="Consolas"/>
          <w:sz w:val="20"/>
          <w:szCs w:val="20"/>
        </w:rPr>
        <w:t>packed = False</w:t>
      </w:r>
      <w:r w:rsidR="009525A9">
        <w:br/>
      </w:r>
      <w:r w:rsidRPr="6659A021">
        <w:rPr>
          <w:rFonts w:ascii="Consolas" w:eastAsia="Consolas" w:hAnsi="Consolas" w:cs="Consolas"/>
          <w:sz w:val="20"/>
          <w:szCs w:val="20"/>
        </w:rPr>
        <w:t>susNames = [".upx", ".vmp0", ".MPRESS", ".aspack", "adata", ".themida"]</w:t>
      </w:r>
      <w:r w:rsidR="009525A9">
        <w:br/>
      </w:r>
      <w:r w:rsidR="009525A9">
        <w:br/>
      </w:r>
      <w:r w:rsidRPr="6659A021">
        <w:rPr>
          <w:rFonts w:ascii="Consolas" w:eastAsia="Consolas" w:hAnsi="Consolas" w:cs="Consolas"/>
          <w:sz w:val="20"/>
          <w:szCs w:val="20"/>
        </w:rPr>
        <w:t>try:</w:t>
      </w:r>
      <w:r w:rsidR="009525A9">
        <w:br/>
      </w:r>
      <w:r w:rsidRPr="6659A021">
        <w:rPr>
          <w:rFonts w:ascii="Consolas" w:eastAsia="Consolas" w:hAnsi="Consolas" w:cs="Consolas"/>
          <w:sz w:val="20"/>
          <w:szCs w:val="20"/>
        </w:rPr>
        <w:t xml:space="preserve">    pe = pefile.PE(filepath)</w:t>
      </w:r>
      <w:r w:rsidR="009525A9">
        <w:br/>
      </w:r>
      <w:r w:rsidR="009525A9">
        <w:br/>
      </w:r>
      <w:r w:rsidRPr="6659A021">
        <w:rPr>
          <w:rFonts w:ascii="Consolas" w:eastAsia="Consolas" w:hAnsi="Consolas" w:cs="Consolas"/>
          <w:sz w:val="20"/>
          <w:szCs w:val="20"/>
        </w:rPr>
        <w:t xml:space="preserve">    # Iterates through sections of PE file, gets name and data from them</w:t>
      </w:r>
      <w:r w:rsidR="009525A9">
        <w:br/>
      </w:r>
      <w:r w:rsidRPr="6659A021">
        <w:rPr>
          <w:rFonts w:ascii="Consolas" w:eastAsia="Consolas" w:hAnsi="Consolas" w:cs="Consolas"/>
          <w:sz w:val="20"/>
          <w:szCs w:val="20"/>
        </w:rPr>
        <w:t xml:space="preserve">    for section in pe.sections:</w:t>
      </w:r>
      <w:r w:rsidR="009525A9">
        <w:br/>
      </w:r>
      <w:r w:rsidRPr="6659A021">
        <w:rPr>
          <w:rFonts w:ascii="Consolas" w:eastAsia="Consolas" w:hAnsi="Consolas" w:cs="Consolas"/>
          <w:sz w:val="20"/>
          <w:szCs w:val="20"/>
        </w:rPr>
        <w:t xml:space="preserve">        name = section.Name.decode(errors="ignore").strip("\x00")</w:t>
      </w:r>
      <w:r w:rsidR="009525A9">
        <w:br/>
      </w:r>
      <w:r w:rsidRPr="6659A021">
        <w:rPr>
          <w:rFonts w:ascii="Consolas" w:eastAsia="Consolas" w:hAnsi="Consolas" w:cs="Consolas"/>
          <w:sz w:val="20"/>
          <w:szCs w:val="20"/>
        </w:rPr>
        <w:t xml:space="preserve">        data = section.get_data()</w:t>
      </w:r>
      <w:r w:rsidR="009525A9">
        <w:br/>
      </w:r>
      <w:r w:rsidR="009525A9">
        <w:br/>
      </w:r>
      <w:r w:rsidRPr="6659A021">
        <w:rPr>
          <w:rFonts w:ascii="Consolas" w:eastAsia="Consolas" w:hAnsi="Consolas" w:cs="Consolas"/>
          <w:sz w:val="20"/>
          <w:szCs w:val="20"/>
        </w:rPr>
        <w:t xml:space="preserve">        entropyValue = calculate_entropy(data)</w:t>
      </w:r>
      <w:r w:rsidR="009525A9">
        <w:br/>
      </w:r>
      <w:r w:rsidR="009525A9">
        <w:br/>
      </w:r>
      <w:r w:rsidRPr="6659A021">
        <w:rPr>
          <w:rFonts w:ascii="Consolas" w:eastAsia="Consolas" w:hAnsi="Consolas" w:cs="Consolas"/>
          <w:sz w:val="20"/>
          <w:szCs w:val="20"/>
        </w:rPr>
        <w:t xml:space="preserve">        if entropyValue &gt; 7.0:</w:t>
      </w:r>
      <w:r w:rsidR="009525A9">
        <w:br/>
      </w:r>
      <w:r w:rsidRPr="6659A021">
        <w:rPr>
          <w:rFonts w:ascii="Consolas" w:eastAsia="Consolas" w:hAnsi="Consolas" w:cs="Consolas"/>
          <w:sz w:val="20"/>
          <w:szCs w:val="20"/>
        </w:rPr>
        <w:t xml:space="preserve">            packed = True</w:t>
      </w:r>
      <w:r w:rsidR="009525A9">
        <w:br/>
      </w:r>
      <w:r w:rsidRPr="6659A021">
        <w:rPr>
          <w:rFonts w:ascii="Consolas" w:eastAsia="Consolas" w:hAnsi="Consolas" w:cs="Consolas"/>
          <w:sz w:val="20"/>
          <w:szCs w:val="20"/>
        </w:rPr>
        <w:t xml:space="preserve">        </w:t>
      </w:r>
      <w:r w:rsidR="009525A9">
        <w:br/>
      </w:r>
      <w:r w:rsidRPr="6659A021">
        <w:rPr>
          <w:rFonts w:ascii="Consolas" w:eastAsia="Consolas" w:hAnsi="Consolas" w:cs="Consolas"/>
          <w:sz w:val="20"/>
          <w:szCs w:val="20"/>
        </w:rPr>
        <w:t xml:space="preserve">        for sus in susNames:</w:t>
      </w:r>
      <w:r w:rsidR="009525A9">
        <w:br/>
      </w:r>
      <w:r w:rsidRPr="6659A021">
        <w:rPr>
          <w:rFonts w:ascii="Consolas" w:eastAsia="Consolas" w:hAnsi="Consolas" w:cs="Consolas"/>
          <w:sz w:val="20"/>
          <w:szCs w:val="20"/>
        </w:rPr>
        <w:t xml:space="preserve">            if sus.lower() in name.lower():</w:t>
      </w:r>
      <w:r w:rsidR="009525A9">
        <w:br/>
      </w:r>
      <w:r w:rsidRPr="6659A021">
        <w:rPr>
          <w:rFonts w:ascii="Consolas" w:eastAsia="Consolas" w:hAnsi="Consolas" w:cs="Consolas"/>
          <w:sz w:val="20"/>
          <w:szCs w:val="20"/>
        </w:rPr>
        <w:t xml:space="preserve">                packed = True</w:t>
      </w:r>
      <w:r w:rsidR="009525A9">
        <w:br/>
      </w:r>
      <w:r w:rsidR="009525A9">
        <w:br/>
      </w:r>
      <w:r w:rsidRPr="6659A021">
        <w:rPr>
          <w:rFonts w:ascii="Consolas" w:eastAsia="Consolas" w:hAnsi="Consolas" w:cs="Consolas"/>
          <w:sz w:val="20"/>
          <w:szCs w:val="20"/>
        </w:rPr>
        <w:lastRenderedPageBreak/>
        <w:t>except Exception as e:</w:t>
      </w:r>
      <w:r w:rsidR="009525A9">
        <w:br/>
      </w:r>
      <w:r w:rsidRPr="6659A021">
        <w:rPr>
          <w:rFonts w:ascii="Consolas" w:eastAsia="Consolas" w:hAnsi="Consolas" w:cs="Consolas"/>
          <w:sz w:val="20"/>
          <w:szCs w:val="20"/>
        </w:rPr>
        <w:t xml:space="preserve">    print("Packing check error:", e)</w:t>
      </w:r>
      <w:r w:rsidR="009525A9">
        <w:br/>
      </w:r>
      <w:r w:rsidR="009525A9">
        <w:br/>
      </w:r>
      <w:r w:rsidRPr="6659A021">
        <w:rPr>
          <w:rFonts w:ascii="Consolas" w:eastAsia="Consolas" w:hAnsi="Consolas" w:cs="Consolas"/>
          <w:sz w:val="20"/>
          <w:szCs w:val="20"/>
        </w:rPr>
        <w:t>return packed</w:t>
      </w:r>
      <w:r w:rsidR="009525A9">
        <w:br/>
      </w:r>
      <w:r w:rsidR="009525A9">
        <w:br/>
      </w:r>
      <w:r w:rsidRPr="6659A021">
        <w:rPr>
          <w:rFonts w:ascii="Consolas" w:eastAsia="Consolas" w:hAnsi="Consolas" w:cs="Consolas"/>
          <w:sz w:val="20"/>
          <w:szCs w:val="20"/>
        </w:rPr>
        <w:t xml:space="preserve">   </w:t>
      </w:r>
      <w:r w:rsidR="009525A9">
        <w:br/>
      </w:r>
      <w:r w:rsidRPr="6659A021">
        <w:rPr>
          <w:rFonts w:ascii="Courier New" w:eastAsia="Courier New" w:hAnsi="Courier New" w:cs="Courier New"/>
          <w:sz w:val="20"/>
          <w:szCs w:val="20"/>
        </w:rPr>
        <w:t xml:space="preserve"> </w:t>
      </w:r>
    </w:p>
    <w:p w14:paraId="28C08743" w14:textId="61C1CDBD" w:rsidR="009525A9" w:rsidRDefault="2FB70C03" w:rsidP="6659A021">
      <w:pPr>
        <w:spacing w:before="240" w:after="240" w:line="260" w:lineRule="auto"/>
      </w:pPr>
      <w:r w:rsidRPr="6659A021">
        <w:rPr>
          <w:rFonts w:ascii="Courier New" w:eastAsia="Courier New" w:hAnsi="Courier New" w:cs="Courier New"/>
          <w:sz w:val="20"/>
          <w:szCs w:val="20"/>
        </w:rPr>
        <w:t xml:space="preserve">def calculate_entropy(data): </w:t>
      </w:r>
    </w:p>
    <w:p w14:paraId="14714457" w14:textId="663A8F39" w:rsidR="009525A9" w:rsidRDefault="2FB70C03" w:rsidP="6659A021">
      <w:pPr>
        <w:spacing w:before="240" w:after="240" w:line="260" w:lineRule="auto"/>
      </w:pPr>
      <w:r w:rsidRPr="6659A021">
        <w:rPr>
          <w:rFonts w:ascii="Courier New" w:eastAsia="Courier New" w:hAnsi="Courier New" w:cs="Courier New"/>
          <w:sz w:val="20"/>
          <w:szCs w:val="20"/>
        </w:rPr>
        <w:t xml:space="preserve">""" </w:t>
      </w:r>
    </w:p>
    <w:p w14:paraId="0E251257" w14:textId="494BDBB7" w:rsidR="009525A9" w:rsidRDefault="2FB70C03" w:rsidP="6659A021">
      <w:pPr>
        <w:spacing w:before="240" w:after="240" w:line="260" w:lineRule="auto"/>
      </w:pPr>
      <w:r w:rsidRPr="6659A021">
        <w:rPr>
          <w:rFonts w:ascii="Courier New" w:eastAsia="Courier New" w:hAnsi="Courier New" w:cs="Courier New"/>
          <w:sz w:val="20"/>
          <w:szCs w:val="20"/>
        </w:rPr>
        <w:t>calculates entropy using Shannon's Formula and returns results</w:t>
      </w:r>
    </w:p>
    <w:p w14:paraId="165CD976" w14:textId="76FC02E9" w:rsidR="009525A9" w:rsidRDefault="2FB70C03" w:rsidP="6659A021">
      <w:pPr>
        <w:spacing w:after="1" w:line="260" w:lineRule="auto"/>
      </w:pPr>
      <w:r w:rsidRPr="6659A021">
        <w:rPr>
          <w:rFonts w:ascii="Consolas" w:eastAsia="Consolas" w:hAnsi="Consolas" w:cs="Consolas"/>
          <w:sz w:val="20"/>
          <w:szCs w:val="20"/>
        </w:rPr>
        <w:t>Args:</w:t>
      </w:r>
      <w:r w:rsidR="009525A9">
        <w:br/>
      </w:r>
      <w:r w:rsidRPr="6659A021">
        <w:rPr>
          <w:rFonts w:ascii="Consolas" w:eastAsia="Consolas" w:hAnsi="Consolas" w:cs="Consolas"/>
          <w:sz w:val="20"/>
          <w:szCs w:val="20"/>
        </w:rPr>
        <w:t xml:space="preserve">    data -- Data to analyse</w:t>
      </w:r>
      <w:r w:rsidR="009525A9">
        <w:br/>
      </w:r>
      <w:r w:rsidR="009525A9">
        <w:br/>
      </w:r>
      <w:r w:rsidRPr="6659A021">
        <w:rPr>
          <w:rFonts w:ascii="Consolas" w:eastAsia="Consolas" w:hAnsi="Consolas" w:cs="Consolas"/>
          <w:sz w:val="20"/>
          <w:szCs w:val="20"/>
        </w:rPr>
        <w:t>Returns:</w:t>
      </w:r>
      <w:r w:rsidR="009525A9">
        <w:br/>
      </w:r>
      <w:r w:rsidRPr="6659A021">
        <w:rPr>
          <w:rFonts w:ascii="Consolas" w:eastAsia="Consolas" w:hAnsi="Consolas" w:cs="Consolas"/>
          <w:sz w:val="20"/>
          <w:szCs w:val="20"/>
        </w:rPr>
        <w:t xml:space="preserve">    entropy -- the entropy value</w:t>
      </w:r>
      <w:r w:rsidR="009525A9">
        <w:br/>
      </w:r>
      <w:r w:rsidRPr="6659A021">
        <w:rPr>
          <w:rFonts w:ascii="Consolas" w:eastAsia="Consolas" w:hAnsi="Consolas" w:cs="Consolas"/>
          <w:sz w:val="20"/>
          <w:szCs w:val="20"/>
        </w:rPr>
        <w:t>"""</w:t>
      </w:r>
      <w:r w:rsidR="009525A9">
        <w:br/>
      </w:r>
      <w:r w:rsidR="009525A9">
        <w:br/>
      </w:r>
      <w:r w:rsidRPr="6659A021">
        <w:rPr>
          <w:rFonts w:ascii="Consolas" w:eastAsia="Consolas" w:hAnsi="Consolas" w:cs="Consolas"/>
          <w:sz w:val="20"/>
          <w:szCs w:val="20"/>
        </w:rPr>
        <w:t>if not data:</w:t>
      </w:r>
      <w:r w:rsidR="009525A9">
        <w:br/>
      </w:r>
      <w:r w:rsidRPr="6659A021">
        <w:rPr>
          <w:rFonts w:ascii="Consolas" w:eastAsia="Consolas" w:hAnsi="Consolas" w:cs="Consolas"/>
          <w:sz w:val="20"/>
          <w:szCs w:val="20"/>
        </w:rPr>
        <w:t xml:space="preserve">    return 0</w:t>
      </w:r>
      <w:r w:rsidR="009525A9">
        <w:br/>
      </w:r>
      <w:r w:rsidR="009525A9">
        <w:br/>
      </w:r>
      <w:r w:rsidRPr="6659A021">
        <w:rPr>
          <w:rFonts w:ascii="Consolas" w:eastAsia="Consolas" w:hAnsi="Consolas" w:cs="Consolas"/>
          <w:sz w:val="20"/>
          <w:szCs w:val="20"/>
        </w:rPr>
        <w:t>entropy = 0</w:t>
      </w:r>
      <w:r w:rsidR="009525A9">
        <w:br/>
      </w:r>
      <w:r w:rsidRPr="6659A021">
        <w:rPr>
          <w:rFonts w:ascii="Consolas" w:eastAsia="Consolas" w:hAnsi="Consolas" w:cs="Consolas"/>
          <w:sz w:val="20"/>
          <w:szCs w:val="20"/>
        </w:rPr>
        <w:t>for x in range(256):</w:t>
      </w:r>
      <w:r w:rsidR="009525A9">
        <w:br/>
      </w:r>
      <w:r w:rsidRPr="6659A021">
        <w:rPr>
          <w:rFonts w:ascii="Consolas" w:eastAsia="Consolas" w:hAnsi="Consolas" w:cs="Consolas"/>
          <w:sz w:val="20"/>
          <w:szCs w:val="20"/>
        </w:rPr>
        <w:t xml:space="preserve">    p_x = data.count(bytes([x])) / len(data)</w:t>
      </w:r>
      <w:r w:rsidR="009525A9">
        <w:br/>
      </w:r>
      <w:r w:rsidRPr="6659A021">
        <w:rPr>
          <w:rFonts w:ascii="Consolas" w:eastAsia="Consolas" w:hAnsi="Consolas" w:cs="Consolas"/>
          <w:sz w:val="20"/>
          <w:szCs w:val="20"/>
        </w:rPr>
        <w:t xml:space="preserve">    if p_x &gt; 0:</w:t>
      </w:r>
      <w:r w:rsidR="009525A9">
        <w:br/>
      </w:r>
      <w:r w:rsidRPr="6659A021">
        <w:rPr>
          <w:rFonts w:ascii="Consolas" w:eastAsia="Consolas" w:hAnsi="Consolas" w:cs="Consolas"/>
          <w:sz w:val="20"/>
          <w:szCs w:val="20"/>
        </w:rPr>
        <w:t xml:space="preserve">        entropy += -p_x * math.log2(p_x)</w:t>
      </w:r>
      <w:r w:rsidR="009525A9">
        <w:br/>
      </w:r>
      <w:r w:rsidR="009525A9">
        <w:br/>
      </w:r>
      <w:r w:rsidRPr="6659A021">
        <w:rPr>
          <w:rFonts w:ascii="Consolas" w:eastAsia="Consolas" w:hAnsi="Consolas" w:cs="Consolas"/>
          <w:sz w:val="20"/>
          <w:szCs w:val="20"/>
        </w:rPr>
        <w:t>return entropy</w:t>
      </w:r>
      <w:r w:rsidR="009525A9">
        <w:br/>
      </w:r>
      <w:r w:rsidRPr="6659A021">
        <w:rPr>
          <w:rFonts w:ascii="Courier New" w:eastAsia="Courier New" w:hAnsi="Courier New" w:cs="Courier New"/>
          <w:sz w:val="20"/>
          <w:szCs w:val="20"/>
        </w:rPr>
        <w:t xml:space="preserve"> </w:t>
      </w:r>
    </w:p>
    <w:p w14:paraId="42245A5A" w14:textId="7368EAE0" w:rsidR="009525A9" w:rsidRDefault="2FB70C03" w:rsidP="6659A021">
      <w:pPr>
        <w:spacing w:before="240" w:after="240" w:line="260" w:lineRule="auto"/>
      </w:pPr>
      <w:r w:rsidRPr="6659A021">
        <w:rPr>
          <w:rFonts w:ascii="Courier New" w:eastAsia="Courier New" w:hAnsi="Courier New" w:cs="Courier New"/>
          <w:sz w:val="20"/>
          <w:szCs w:val="20"/>
        </w:rPr>
        <w:t xml:space="preserve">def upload_file(filepath, api_key): </w:t>
      </w:r>
    </w:p>
    <w:p w14:paraId="277B9BF6" w14:textId="77FF2B2E" w:rsidR="009525A9" w:rsidRDefault="2FB70C03" w:rsidP="6659A021">
      <w:pPr>
        <w:spacing w:before="240" w:after="240" w:line="260" w:lineRule="auto"/>
      </w:pPr>
      <w:r w:rsidRPr="6659A021">
        <w:rPr>
          <w:rFonts w:ascii="Courier New" w:eastAsia="Courier New" w:hAnsi="Courier New" w:cs="Courier New"/>
          <w:sz w:val="20"/>
          <w:szCs w:val="20"/>
        </w:rPr>
        <w:t xml:space="preserve">""" </w:t>
      </w:r>
    </w:p>
    <w:p w14:paraId="0067AB1D" w14:textId="1AF7D7CE" w:rsidR="009525A9" w:rsidRDefault="2FB70C03" w:rsidP="6659A021">
      <w:pPr>
        <w:spacing w:before="240" w:after="240" w:line="260" w:lineRule="auto"/>
      </w:pPr>
      <w:r w:rsidRPr="6659A021">
        <w:rPr>
          <w:rFonts w:ascii="Courier New" w:eastAsia="Courier New" w:hAnsi="Courier New" w:cs="Courier New"/>
          <w:sz w:val="20"/>
          <w:szCs w:val="20"/>
        </w:rPr>
        <w:t>uses VirusTotal API to upload file to virustotal for analysis</w:t>
      </w:r>
    </w:p>
    <w:p w14:paraId="5E869550" w14:textId="7FE973C1" w:rsidR="009525A9" w:rsidRDefault="2FB70C03" w:rsidP="6659A021">
      <w:pPr>
        <w:spacing w:after="1" w:line="260" w:lineRule="auto"/>
      </w:pPr>
      <w:r w:rsidRPr="6659A021">
        <w:rPr>
          <w:rFonts w:ascii="Consolas" w:eastAsia="Consolas" w:hAnsi="Consolas" w:cs="Consolas"/>
          <w:sz w:val="20"/>
          <w:szCs w:val="20"/>
        </w:rPr>
        <w:t>Args:</w:t>
      </w:r>
      <w:r w:rsidR="009525A9">
        <w:br/>
      </w:r>
      <w:r w:rsidRPr="6659A021">
        <w:rPr>
          <w:rFonts w:ascii="Consolas" w:eastAsia="Consolas" w:hAnsi="Consolas" w:cs="Consolas"/>
          <w:sz w:val="20"/>
          <w:szCs w:val="20"/>
        </w:rPr>
        <w:t xml:space="preserve">    filepath -- Path to file to be uploaded</w:t>
      </w:r>
      <w:r w:rsidR="009525A9">
        <w:br/>
      </w:r>
      <w:r w:rsidRPr="6659A021">
        <w:rPr>
          <w:rFonts w:ascii="Consolas" w:eastAsia="Consolas" w:hAnsi="Consolas" w:cs="Consolas"/>
          <w:sz w:val="20"/>
          <w:szCs w:val="20"/>
        </w:rPr>
        <w:t xml:space="preserve">    api_key -- VirusTotal API key for authentication</w:t>
      </w:r>
      <w:r w:rsidR="009525A9">
        <w:br/>
      </w:r>
      <w:r w:rsidRPr="6659A021">
        <w:rPr>
          <w:rFonts w:ascii="Consolas" w:eastAsia="Consolas" w:hAnsi="Consolas" w:cs="Consolas"/>
          <w:sz w:val="20"/>
          <w:szCs w:val="20"/>
        </w:rPr>
        <w:t>"""</w:t>
      </w:r>
      <w:r w:rsidR="009525A9">
        <w:br/>
      </w:r>
      <w:r w:rsidR="009525A9">
        <w:br/>
      </w:r>
      <w:r w:rsidRPr="6659A021">
        <w:rPr>
          <w:rFonts w:ascii="Consolas" w:eastAsia="Consolas" w:hAnsi="Consolas" w:cs="Consolas"/>
          <w:sz w:val="20"/>
          <w:szCs w:val="20"/>
        </w:rPr>
        <w:t>url = "</w:t>
      </w:r>
      <w:hyperlink r:id="rId68">
        <w:r w:rsidRPr="6659A021">
          <w:rPr>
            <w:rStyle w:val="Hyperlink"/>
            <w:rFonts w:ascii="Consolas" w:eastAsia="Consolas" w:hAnsi="Consolas" w:cs="Consolas"/>
            <w:sz w:val="20"/>
            <w:szCs w:val="20"/>
          </w:rPr>
          <w:t>https://www.virustotal.com/api/v3/files</w:t>
        </w:r>
      </w:hyperlink>
      <w:r w:rsidRPr="6659A021">
        <w:rPr>
          <w:rFonts w:ascii="Consolas" w:eastAsia="Consolas" w:hAnsi="Consolas" w:cs="Consolas"/>
          <w:sz w:val="20"/>
          <w:szCs w:val="20"/>
        </w:rPr>
        <w:t>"</w:t>
      </w:r>
      <w:r w:rsidR="009525A9">
        <w:br/>
      </w:r>
      <w:r w:rsidR="009525A9">
        <w:br/>
      </w:r>
      <w:r w:rsidRPr="6659A021">
        <w:rPr>
          <w:rFonts w:ascii="Consolas" w:eastAsia="Consolas" w:hAnsi="Consolas" w:cs="Consolas"/>
          <w:sz w:val="20"/>
          <w:szCs w:val="20"/>
        </w:rPr>
        <w:t>filetype = mimetypes.guess_type(filepath)[0]</w:t>
      </w:r>
      <w:r w:rsidR="009525A9">
        <w:br/>
      </w:r>
      <w:r w:rsidRPr="6659A021">
        <w:rPr>
          <w:rFonts w:ascii="Consolas" w:eastAsia="Consolas" w:hAnsi="Consolas" w:cs="Consolas"/>
          <w:sz w:val="20"/>
          <w:szCs w:val="20"/>
        </w:rPr>
        <w:t>files = {"file": (filepath, open(filepath, "rb"), filetype)}</w:t>
      </w:r>
      <w:r w:rsidR="009525A9">
        <w:br/>
      </w:r>
      <w:r w:rsidR="009525A9">
        <w:br/>
      </w:r>
      <w:r w:rsidRPr="6659A021">
        <w:rPr>
          <w:rFonts w:ascii="Consolas" w:eastAsia="Consolas" w:hAnsi="Consolas" w:cs="Consolas"/>
          <w:sz w:val="20"/>
          <w:szCs w:val="20"/>
        </w:rPr>
        <w:t>headers = {</w:t>
      </w:r>
      <w:r w:rsidR="009525A9">
        <w:br/>
      </w:r>
      <w:r w:rsidRPr="6659A021">
        <w:rPr>
          <w:rFonts w:ascii="Consolas" w:eastAsia="Consolas" w:hAnsi="Consolas" w:cs="Consolas"/>
          <w:sz w:val="20"/>
          <w:szCs w:val="20"/>
        </w:rPr>
        <w:lastRenderedPageBreak/>
        <w:t xml:space="preserve">    "accept": "application/json",</w:t>
      </w:r>
      <w:r w:rsidR="009525A9">
        <w:br/>
      </w:r>
      <w:r w:rsidRPr="6659A021">
        <w:rPr>
          <w:rFonts w:ascii="Consolas" w:eastAsia="Consolas" w:hAnsi="Consolas" w:cs="Consolas"/>
          <w:sz w:val="20"/>
          <w:szCs w:val="20"/>
        </w:rPr>
        <w:t xml:space="preserve">    "x-apikey": api_key,</w:t>
      </w:r>
      <w:r w:rsidR="009525A9">
        <w:br/>
      </w:r>
      <w:r w:rsidRPr="6659A021">
        <w:rPr>
          <w:rFonts w:ascii="Consolas" w:eastAsia="Consolas" w:hAnsi="Consolas" w:cs="Consolas"/>
          <w:sz w:val="20"/>
          <w:szCs w:val="20"/>
        </w:rPr>
        <w:t>}</w:t>
      </w:r>
      <w:r w:rsidR="009525A9">
        <w:br/>
      </w:r>
      <w:r w:rsidR="009525A9">
        <w:br/>
      </w:r>
      <w:r w:rsidRPr="6659A021">
        <w:rPr>
          <w:rFonts w:ascii="Consolas" w:eastAsia="Consolas" w:hAnsi="Consolas" w:cs="Consolas"/>
          <w:sz w:val="20"/>
          <w:szCs w:val="20"/>
        </w:rPr>
        <w:t>try:</w:t>
      </w:r>
      <w:r w:rsidR="009525A9">
        <w:br/>
      </w:r>
      <w:r w:rsidRPr="6659A021">
        <w:rPr>
          <w:rFonts w:ascii="Consolas" w:eastAsia="Consolas" w:hAnsi="Consolas" w:cs="Consolas"/>
          <w:sz w:val="20"/>
          <w:szCs w:val="20"/>
        </w:rPr>
        <w:t xml:space="preserve">    response = requests.post(url, files=files, headers=headers)</w:t>
      </w:r>
      <w:r w:rsidR="009525A9">
        <w:br/>
      </w:r>
      <w:r w:rsidRPr="6659A021">
        <w:rPr>
          <w:rFonts w:ascii="Consolas" w:eastAsia="Consolas" w:hAnsi="Consolas" w:cs="Consolas"/>
          <w:sz w:val="20"/>
          <w:szCs w:val="20"/>
        </w:rPr>
        <w:t xml:space="preserve">    print("File upload successful")</w:t>
      </w:r>
      <w:r w:rsidR="009525A9">
        <w:br/>
      </w:r>
      <w:r w:rsidRPr="6659A021">
        <w:rPr>
          <w:rFonts w:ascii="Consolas" w:eastAsia="Consolas" w:hAnsi="Consolas" w:cs="Consolas"/>
          <w:sz w:val="20"/>
          <w:szCs w:val="20"/>
        </w:rPr>
        <w:t>except Exception as e:</w:t>
      </w:r>
      <w:r w:rsidR="009525A9">
        <w:br/>
      </w:r>
      <w:r w:rsidRPr="6659A021">
        <w:rPr>
          <w:rFonts w:ascii="Consolas" w:eastAsia="Consolas" w:hAnsi="Consolas" w:cs="Consolas"/>
          <w:sz w:val="20"/>
          <w:szCs w:val="20"/>
        </w:rPr>
        <w:t xml:space="preserve">    print(f"Error uplaoding file: {e}")</w:t>
      </w:r>
      <w:r w:rsidR="009525A9">
        <w:br/>
      </w:r>
      <w:r w:rsidR="009525A9">
        <w:br/>
      </w:r>
      <w:r w:rsidRPr="6659A021">
        <w:rPr>
          <w:rFonts w:ascii="Consolas" w:eastAsia="Consolas" w:hAnsi="Consolas" w:cs="Consolas"/>
          <w:sz w:val="20"/>
          <w:szCs w:val="20"/>
        </w:rPr>
        <w:t>sys.exit()</w:t>
      </w:r>
      <w:r w:rsidR="009525A9">
        <w:br/>
      </w:r>
      <w:r w:rsidRPr="6659A021">
        <w:rPr>
          <w:rFonts w:ascii="Courier New" w:eastAsia="Courier New" w:hAnsi="Courier New" w:cs="Courier New"/>
          <w:sz w:val="20"/>
          <w:szCs w:val="20"/>
        </w:rPr>
        <w:t xml:space="preserve"> </w:t>
      </w:r>
    </w:p>
    <w:p w14:paraId="4774BA99" w14:textId="1F2333BA" w:rsidR="009525A9" w:rsidRDefault="2FB70C03" w:rsidP="6659A021">
      <w:pPr>
        <w:spacing w:before="240" w:after="240" w:line="260" w:lineRule="auto"/>
      </w:pPr>
      <w:r w:rsidRPr="6659A021">
        <w:rPr>
          <w:rFonts w:ascii="Courier New" w:eastAsia="Courier New" w:hAnsi="Courier New" w:cs="Courier New"/>
          <w:sz w:val="20"/>
          <w:szCs w:val="20"/>
        </w:rPr>
        <w:t xml:space="preserve">def write_to_file( outputfile, md5, sha256, strings, args, data, numMal, numSus, numUnd, numHless, totalCheck, dlls, packed ): </w:t>
      </w:r>
    </w:p>
    <w:p w14:paraId="3D96C380" w14:textId="6A28027D" w:rsidR="009525A9" w:rsidRDefault="2FB70C03" w:rsidP="6659A021">
      <w:pPr>
        <w:spacing w:before="240" w:after="240" w:line="260" w:lineRule="auto"/>
      </w:pPr>
      <w:r w:rsidRPr="6659A021">
        <w:rPr>
          <w:rFonts w:ascii="Courier New" w:eastAsia="Courier New" w:hAnsi="Courier New" w:cs="Courier New"/>
          <w:sz w:val="20"/>
          <w:szCs w:val="20"/>
        </w:rPr>
        <w:t>""" writes analysis results to an output file</w:t>
      </w:r>
    </w:p>
    <w:p w14:paraId="0EC4B077" w14:textId="4CDAFD21" w:rsidR="009525A9" w:rsidRDefault="2FB70C03" w:rsidP="6659A021">
      <w:pPr>
        <w:spacing w:after="1" w:line="260" w:lineRule="auto"/>
      </w:pPr>
      <w:r w:rsidRPr="6659A021">
        <w:rPr>
          <w:rFonts w:ascii="Consolas" w:eastAsia="Consolas" w:hAnsi="Consolas" w:cs="Consolas"/>
          <w:sz w:val="20"/>
          <w:szCs w:val="20"/>
        </w:rPr>
        <w:t>Args:</w:t>
      </w:r>
      <w:r w:rsidR="009525A9">
        <w:br/>
      </w:r>
      <w:r w:rsidRPr="6659A021">
        <w:rPr>
          <w:rFonts w:ascii="Consolas" w:eastAsia="Consolas" w:hAnsi="Consolas" w:cs="Consolas"/>
          <w:sz w:val="20"/>
          <w:szCs w:val="20"/>
        </w:rPr>
        <w:t xml:space="preserve">    outputfile -- Path to the output file</w:t>
      </w:r>
      <w:r w:rsidR="009525A9">
        <w:br/>
      </w:r>
      <w:r w:rsidRPr="6659A021">
        <w:rPr>
          <w:rFonts w:ascii="Consolas" w:eastAsia="Consolas" w:hAnsi="Consolas" w:cs="Consolas"/>
          <w:sz w:val="20"/>
          <w:szCs w:val="20"/>
        </w:rPr>
        <w:t xml:space="preserve">    md5 -- MD5 hash of the file</w:t>
      </w:r>
      <w:r w:rsidR="009525A9">
        <w:br/>
      </w:r>
      <w:r w:rsidRPr="6659A021">
        <w:rPr>
          <w:rFonts w:ascii="Consolas" w:eastAsia="Consolas" w:hAnsi="Consolas" w:cs="Consolas"/>
          <w:sz w:val="20"/>
          <w:szCs w:val="20"/>
        </w:rPr>
        <w:t xml:space="preserve">    sha256 -- SHA256 hash of the file</w:t>
      </w:r>
      <w:r w:rsidR="009525A9">
        <w:br/>
      </w:r>
      <w:r w:rsidRPr="6659A021">
        <w:rPr>
          <w:rFonts w:ascii="Consolas" w:eastAsia="Consolas" w:hAnsi="Consolas" w:cs="Consolas"/>
          <w:sz w:val="20"/>
          <w:szCs w:val="20"/>
        </w:rPr>
        <w:t xml:space="preserve">    strings -- Extracted strings from the file</w:t>
      </w:r>
      <w:r w:rsidR="009525A9">
        <w:br/>
      </w:r>
      <w:r w:rsidRPr="6659A021">
        <w:rPr>
          <w:rFonts w:ascii="Consolas" w:eastAsia="Consolas" w:hAnsi="Consolas" w:cs="Consolas"/>
          <w:sz w:val="20"/>
          <w:szCs w:val="20"/>
        </w:rPr>
        <w:t xml:space="preserve">    args -- command-line arguments</w:t>
      </w:r>
      <w:r w:rsidR="009525A9">
        <w:br/>
      </w:r>
      <w:r w:rsidRPr="6659A021">
        <w:rPr>
          <w:rFonts w:ascii="Consolas" w:eastAsia="Consolas" w:hAnsi="Consolas" w:cs="Consolas"/>
          <w:sz w:val="20"/>
          <w:szCs w:val="20"/>
        </w:rPr>
        <w:t xml:space="preserve">    data -- Data parsed from VirusTotal API response</w:t>
      </w:r>
      <w:r w:rsidR="009525A9">
        <w:br/>
      </w:r>
      <w:r w:rsidRPr="6659A021">
        <w:rPr>
          <w:rFonts w:ascii="Consolas" w:eastAsia="Consolas" w:hAnsi="Consolas" w:cs="Consolas"/>
          <w:sz w:val="20"/>
          <w:szCs w:val="20"/>
        </w:rPr>
        <w:t xml:space="preserve">    numMal -- Number of malicious detections</w:t>
      </w:r>
      <w:r w:rsidR="009525A9">
        <w:br/>
      </w:r>
      <w:r w:rsidRPr="6659A021">
        <w:rPr>
          <w:rFonts w:ascii="Consolas" w:eastAsia="Consolas" w:hAnsi="Consolas" w:cs="Consolas"/>
          <w:sz w:val="20"/>
          <w:szCs w:val="20"/>
        </w:rPr>
        <w:t xml:space="preserve">    numSus -- Number of suspicious detections</w:t>
      </w:r>
      <w:r w:rsidR="009525A9">
        <w:br/>
      </w:r>
      <w:r w:rsidRPr="6659A021">
        <w:rPr>
          <w:rFonts w:ascii="Consolas" w:eastAsia="Consolas" w:hAnsi="Consolas" w:cs="Consolas"/>
          <w:sz w:val="20"/>
          <w:szCs w:val="20"/>
        </w:rPr>
        <w:t xml:space="preserve">    numUnd -- Number of undetected detections</w:t>
      </w:r>
      <w:r w:rsidR="009525A9">
        <w:br/>
      </w:r>
      <w:r w:rsidRPr="6659A021">
        <w:rPr>
          <w:rFonts w:ascii="Consolas" w:eastAsia="Consolas" w:hAnsi="Consolas" w:cs="Consolas"/>
          <w:sz w:val="20"/>
          <w:szCs w:val="20"/>
        </w:rPr>
        <w:t xml:space="preserve">    numHless -- Number of harmless detections</w:t>
      </w:r>
      <w:r w:rsidR="009525A9">
        <w:br/>
      </w:r>
      <w:r w:rsidRPr="6659A021">
        <w:rPr>
          <w:rFonts w:ascii="Consolas" w:eastAsia="Consolas" w:hAnsi="Consolas" w:cs="Consolas"/>
          <w:sz w:val="20"/>
          <w:szCs w:val="20"/>
        </w:rPr>
        <w:t xml:space="preserve">    totalCheck -- Total number of vendors that processed the file</w:t>
      </w:r>
      <w:r w:rsidR="009525A9">
        <w:br/>
      </w:r>
      <w:r w:rsidRPr="6659A021">
        <w:rPr>
          <w:rFonts w:ascii="Consolas" w:eastAsia="Consolas" w:hAnsi="Consolas" w:cs="Consolas"/>
          <w:sz w:val="20"/>
          <w:szCs w:val="20"/>
        </w:rPr>
        <w:t xml:space="preserve">    dlls -- List of imported DLLs</w:t>
      </w:r>
      <w:r w:rsidR="009525A9">
        <w:br/>
      </w:r>
      <w:r w:rsidRPr="6659A021">
        <w:rPr>
          <w:rFonts w:ascii="Consolas" w:eastAsia="Consolas" w:hAnsi="Consolas" w:cs="Consolas"/>
          <w:sz w:val="20"/>
          <w:szCs w:val="20"/>
        </w:rPr>
        <w:t xml:space="preserve">    packed -- estimate of whether the file is packed or not </w:t>
      </w:r>
      <w:r w:rsidR="009525A9">
        <w:br/>
      </w:r>
      <w:r w:rsidRPr="6659A021">
        <w:rPr>
          <w:rFonts w:ascii="Consolas" w:eastAsia="Consolas" w:hAnsi="Consolas" w:cs="Consolas"/>
          <w:sz w:val="20"/>
          <w:szCs w:val="20"/>
        </w:rPr>
        <w:t>"""</w:t>
      </w:r>
      <w:r w:rsidR="009525A9">
        <w:br/>
      </w:r>
      <w:r w:rsidRPr="6659A021">
        <w:rPr>
          <w:rFonts w:ascii="Consolas" w:eastAsia="Consolas" w:hAnsi="Consolas" w:cs="Consolas"/>
          <w:sz w:val="20"/>
          <w:szCs w:val="20"/>
        </w:rPr>
        <w:t>try:</w:t>
      </w:r>
      <w:r w:rsidR="009525A9">
        <w:br/>
      </w:r>
      <w:r w:rsidRPr="6659A021">
        <w:rPr>
          <w:rFonts w:ascii="Consolas" w:eastAsia="Consolas" w:hAnsi="Consolas" w:cs="Consolas"/>
          <w:sz w:val="20"/>
          <w:szCs w:val="20"/>
        </w:rPr>
        <w:t xml:space="preserve">    with open(outputfile, 'w') as f:</w:t>
      </w:r>
      <w:r w:rsidR="009525A9">
        <w:br/>
      </w:r>
      <w:r w:rsidRPr="6659A021">
        <w:rPr>
          <w:rFonts w:ascii="Consolas" w:eastAsia="Consolas" w:hAnsi="Consolas" w:cs="Consolas"/>
          <w:sz w:val="20"/>
          <w:szCs w:val="20"/>
        </w:rPr>
        <w:t xml:space="preserve">        f.write("Hash Values\n")</w:t>
      </w:r>
      <w:r w:rsidR="009525A9">
        <w:br/>
      </w:r>
      <w:r w:rsidRPr="6659A021">
        <w:rPr>
          <w:rFonts w:ascii="Consolas" w:eastAsia="Consolas" w:hAnsi="Consolas" w:cs="Consolas"/>
          <w:sz w:val="20"/>
          <w:szCs w:val="20"/>
        </w:rPr>
        <w:t xml:space="preserve">        f.write("MD5: {0}\n".format(md5))</w:t>
      </w:r>
      <w:r w:rsidR="009525A9">
        <w:br/>
      </w:r>
      <w:r w:rsidRPr="6659A021">
        <w:rPr>
          <w:rFonts w:ascii="Consolas" w:eastAsia="Consolas" w:hAnsi="Consolas" w:cs="Consolas"/>
          <w:sz w:val="20"/>
          <w:szCs w:val="20"/>
        </w:rPr>
        <w:t xml:space="preserve">        f.write("SHA256: {0}\n".format(sha256))</w:t>
      </w:r>
      <w:r w:rsidR="009525A9">
        <w:br/>
      </w:r>
      <w:r w:rsidR="009525A9">
        <w:br/>
      </w:r>
      <w:r w:rsidRPr="6659A021">
        <w:rPr>
          <w:rFonts w:ascii="Consolas" w:eastAsia="Consolas" w:hAnsi="Consolas" w:cs="Consolas"/>
          <w:sz w:val="20"/>
          <w:szCs w:val="20"/>
        </w:rPr>
        <w:t xml:space="preserve">        f.write("\nExtracted Strings:\n")</w:t>
      </w:r>
      <w:r w:rsidR="009525A9">
        <w:br/>
      </w:r>
      <w:r w:rsidRPr="6659A021">
        <w:rPr>
          <w:rFonts w:ascii="Consolas" w:eastAsia="Consolas" w:hAnsi="Consolas" w:cs="Consolas"/>
          <w:sz w:val="20"/>
          <w:szCs w:val="20"/>
        </w:rPr>
        <w:t xml:space="preserve">        for s in strings:</w:t>
      </w:r>
      <w:r w:rsidR="009525A9">
        <w:br/>
      </w:r>
      <w:r w:rsidRPr="6659A021">
        <w:rPr>
          <w:rFonts w:ascii="Consolas" w:eastAsia="Consolas" w:hAnsi="Consolas" w:cs="Consolas"/>
          <w:sz w:val="20"/>
          <w:szCs w:val="20"/>
        </w:rPr>
        <w:t xml:space="preserve">            f.write(s + "\n")</w:t>
      </w:r>
      <w:r w:rsidR="009525A9">
        <w:br/>
      </w:r>
      <w:r w:rsidRPr="6659A021">
        <w:rPr>
          <w:rFonts w:ascii="Consolas" w:eastAsia="Consolas" w:hAnsi="Consolas" w:cs="Consolas"/>
          <w:sz w:val="20"/>
          <w:szCs w:val="20"/>
        </w:rPr>
        <w:t xml:space="preserve">        </w:t>
      </w:r>
      <w:r w:rsidR="009525A9">
        <w:br/>
      </w:r>
      <w:r w:rsidRPr="6659A021">
        <w:rPr>
          <w:rFonts w:ascii="Consolas" w:eastAsia="Consolas" w:hAnsi="Consolas" w:cs="Consolas"/>
          <w:sz w:val="20"/>
          <w:szCs w:val="20"/>
        </w:rPr>
        <w:t xml:space="preserve">        f.write("\nVirusTotal Data:\n")</w:t>
      </w:r>
      <w:r w:rsidR="009525A9">
        <w:br/>
      </w:r>
      <w:r w:rsidRPr="6659A021">
        <w:rPr>
          <w:rFonts w:ascii="Consolas" w:eastAsia="Consolas" w:hAnsi="Consolas" w:cs="Consolas"/>
          <w:sz w:val="20"/>
          <w:szCs w:val="20"/>
        </w:rPr>
        <w:t xml:space="preserve">        if args.verbose:</w:t>
      </w:r>
      <w:r w:rsidR="009525A9">
        <w:br/>
      </w:r>
      <w:r w:rsidRPr="6659A021">
        <w:rPr>
          <w:rFonts w:ascii="Consolas" w:eastAsia="Consolas" w:hAnsi="Consolas" w:cs="Consolas"/>
          <w:sz w:val="20"/>
          <w:szCs w:val="20"/>
        </w:rPr>
        <w:t xml:space="preserve">            f.write(json.dumps(data, indent=2))</w:t>
      </w:r>
      <w:r w:rsidR="009525A9">
        <w:br/>
      </w:r>
      <w:r w:rsidR="009525A9">
        <w:br/>
      </w:r>
      <w:r w:rsidRPr="6659A021">
        <w:rPr>
          <w:rFonts w:ascii="Consolas" w:eastAsia="Consolas" w:hAnsi="Consolas" w:cs="Consolas"/>
          <w:sz w:val="20"/>
          <w:szCs w:val="20"/>
        </w:rPr>
        <w:t xml:space="preserve">        f.write(f"Malicious:  {numMal}\n")</w:t>
      </w:r>
      <w:r w:rsidR="009525A9">
        <w:br/>
      </w:r>
      <w:r w:rsidRPr="6659A021">
        <w:rPr>
          <w:rFonts w:ascii="Consolas" w:eastAsia="Consolas" w:hAnsi="Consolas" w:cs="Consolas"/>
          <w:sz w:val="20"/>
          <w:szCs w:val="20"/>
        </w:rPr>
        <w:t xml:space="preserve">        f.write(f"Suspicious: {numSus}\n")</w:t>
      </w:r>
      <w:r w:rsidR="009525A9">
        <w:br/>
      </w:r>
      <w:r w:rsidRPr="6659A021">
        <w:rPr>
          <w:rFonts w:ascii="Consolas" w:eastAsia="Consolas" w:hAnsi="Consolas" w:cs="Consolas"/>
          <w:sz w:val="20"/>
          <w:szCs w:val="20"/>
        </w:rPr>
        <w:t xml:space="preserve">        f.write(f"Undetected: {numUnd}\n")</w:t>
      </w:r>
      <w:r w:rsidR="009525A9">
        <w:br/>
      </w:r>
      <w:r w:rsidRPr="6659A021">
        <w:rPr>
          <w:rFonts w:ascii="Consolas" w:eastAsia="Consolas" w:hAnsi="Consolas" w:cs="Consolas"/>
          <w:sz w:val="20"/>
          <w:szCs w:val="20"/>
        </w:rPr>
        <w:lastRenderedPageBreak/>
        <w:t xml:space="preserve">        f.write(f"Harmless: {numHless}\n")</w:t>
      </w:r>
      <w:r w:rsidR="009525A9">
        <w:br/>
      </w:r>
      <w:r w:rsidRPr="6659A021">
        <w:rPr>
          <w:rFonts w:ascii="Consolas" w:eastAsia="Consolas" w:hAnsi="Consolas" w:cs="Consolas"/>
          <w:sz w:val="20"/>
          <w:szCs w:val="20"/>
        </w:rPr>
        <w:t xml:space="preserve">        f.write(f"Total Vendors: {totalCheck}\n")</w:t>
      </w:r>
      <w:r w:rsidR="009525A9">
        <w:br/>
      </w:r>
      <w:r w:rsidR="009525A9">
        <w:br/>
      </w:r>
      <w:r w:rsidRPr="6659A021">
        <w:rPr>
          <w:rFonts w:ascii="Consolas" w:eastAsia="Consolas" w:hAnsi="Consolas" w:cs="Consolas"/>
          <w:sz w:val="20"/>
          <w:szCs w:val="20"/>
        </w:rPr>
        <w:t xml:space="preserve">        f.write("\nImported DLLs\n")</w:t>
      </w:r>
      <w:r w:rsidR="009525A9">
        <w:br/>
      </w:r>
      <w:r w:rsidRPr="6659A021">
        <w:rPr>
          <w:rFonts w:ascii="Consolas" w:eastAsia="Consolas" w:hAnsi="Consolas" w:cs="Consolas"/>
          <w:sz w:val="20"/>
          <w:szCs w:val="20"/>
        </w:rPr>
        <w:t xml:space="preserve">        if dlls:</w:t>
      </w:r>
      <w:r w:rsidR="009525A9">
        <w:br/>
      </w:r>
      <w:r w:rsidRPr="6659A021">
        <w:rPr>
          <w:rFonts w:ascii="Consolas" w:eastAsia="Consolas" w:hAnsi="Consolas" w:cs="Consolas"/>
          <w:sz w:val="20"/>
          <w:szCs w:val="20"/>
        </w:rPr>
        <w:t xml:space="preserve">            for d in dlls:</w:t>
      </w:r>
      <w:r w:rsidR="009525A9">
        <w:br/>
      </w:r>
      <w:r w:rsidRPr="6659A021">
        <w:rPr>
          <w:rFonts w:ascii="Consolas" w:eastAsia="Consolas" w:hAnsi="Consolas" w:cs="Consolas"/>
          <w:sz w:val="20"/>
          <w:szCs w:val="20"/>
        </w:rPr>
        <w:t xml:space="preserve">                f.write(d + "\n")</w:t>
      </w:r>
      <w:r w:rsidR="009525A9">
        <w:br/>
      </w:r>
      <w:r w:rsidRPr="6659A021">
        <w:rPr>
          <w:rFonts w:ascii="Consolas" w:eastAsia="Consolas" w:hAnsi="Consolas" w:cs="Consolas"/>
          <w:sz w:val="20"/>
          <w:szCs w:val="20"/>
        </w:rPr>
        <w:t xml:space="preserve">        else:</w:t>
      </w:r>
      <w:r w:rsidR="009525A9">
        <w:br/>
      </w:r>
      <w:r w:rsidRPr="6659A021">
        <w:rPr>
          <w:rFonts w:ascii="Consolas" w:eastAsia="Consolas" w:hAnsi="Consolas" w:cs="Consolas"/>
          <w:sz w:val="20"/>
          <w:szCs w:val="20"/>
        </w:rPr>
        <w:t xml:space="preserve">            f.write("No DLLs found or not a PE file")     </w:t>
      </w:r>
      <w:r w:rsidR="009525A9">
        <w:br/>
      </w:r>
      <w:r w:rsidR="009525A9">
        <w:br/>
      </w:r>
      <w:r w:rsidRPr="6659A021">
        <w:rPr>
          <w:rFonts w:ascii="Consolas" w:eastAsia="Consolas" w:hAnsi="Consolas" w:cs="Consolas"/>
          <w:sz w:val="20"/>
          <w:szCs w:val="20"/>
        </w:rPr>
        <w:t xml:space="preserve">        f.write("\nPacking Analysis:\n")</w:t>
      </w:r>
      <w:r w:rsidR="009525A9">
        <w:br/>
      </w:r>
      <w:r w:rsidR="009525A9">
        <w:br/>
      </w:r>
      <w:r w:rsidRPr="6659A021">
        <w:rPr>
          <w:rFonts w:ascii="Consolas" w:eastAsia="Consolas" w:hAnsi="Consolas" w:cs="Consolas"/>
          <w:sz w:val="20"/>
          <w:szCs w:val="20"/>
        </w:rPr>
        <w:t xml:space="preserve">        if packed == True: </w:t>
      </w:r>
      <w:r w:rsidR="009525A9">
        <w:br/>
      </w:r>
      <w:r w:rsidRPr="6659A021">
        <w:rPr>
          <w:rFonts w:ascii="Consolas" w:eastAsia="Consolas" w:hAnsi="Consolas" w:cs="Consolas"/>
          <w:sz w:val="20"/>
          <w:szCs w:val="20"/>
        </w:rPr>
        <w:t xml:space="preserve">            f.write("Likely packed or obfuscated")</w:t>
      </w:r>
      <w:r w:rsidR="009525A9">
        <w:br/>
      </w:r>
      <w:r w:rsidRPr="6659A021">
        <w:rPr>
          <w:rFonts w:ascii="Consolas" w:eastAsia="Consolas" w:hAnsi="Consolas" w:cs="Consolas"/>
          <w:sz w:val="20"/>
          <w:szCs w:val="20"/>
        </w:rPr>
        <w:t xml:space="preserve">        else:</w:t>
      </w:r>
      <w:r w:rsidR="009525A9">
        <w:br/>
      </w:r>
      <w:r w:rsidRPr="6659A021">
        <w:rPr>
          <w:rFonts w:ascii="Consolas" w:eastAsia="Consolas" w:hAnsi="Consolas" w:cs="Consolas"/>
          <w:sz w:val="20"/>
          <w:szCs w:val="20"/>
        </w:rPr>
        <w:t xml:space="preserve">            f.write("Not likely packed")</w:t>
      </w:r>
      <w:r w:rsidR="009525A9">
        <w:br/>
      </w:r>
      <w:r w:rsidRPr="6659A021">
        <w:rPr>
          <w:rFonts w:ascii="Consolas" w:eastAsia="Consolas" w:hAnsi="Consolas" w:cs="Consolas"/>
          <w:sz w:val="20"/>
          <w:szCs w:val="20"/>
        </w:rPr>
        <w:t>except IOError as e:</w:t>
      </w:r>
      <w:r w:rsidR="009525A9">
        <w:br/>
      </w:r>
      <w:r w:rsidRPr="6659A021">
        <w:rPr>
          <w:rFonts w:ascii="Consolas" w:eastAsia="Consolas" w:hAnsi="Consolas" w:cs="Consolas"/>
          <w:sz w:val="20"/>
          <w:szCs w:val="20"/>
        </w:rPr>
        <w:t xml:space="preserve">    print(f"Error writing to file {outputfile}: {e}")</w:t>
      </w:r>
      <w:r w:rsidR="009525A9">
        <w:br/>
      </w:r>
      <w:r w:rsidRPr="6659A021">
        <w:rPr>
          <w:rFonts w:ascii="Consolas" w:eastAsia="Consolas" w:hAnsi="Consolas" w:cs="Consolas"/>
          <w:sz w:val="20"/>
          <w:szCs w:val="20"/>
        </w:rPr>
        <w:t xml:space="preserve">    sys.exit()</w:t>
      </w:r>
      <w:r w:rsidR="009525A9">
        <w:br/>
      </w:r>
      <w:r w:rsidRPr="6659A021">
        <w:rPr>
          <w:rFonts w:ascii="Courier New" w:eastAsia="Courier New" w:hAnsi="Courier New" w:cs="Courier New"/>
          <w:sz w:val="20"/>
          <w:szCs w:val="20"/>
        </w:rPr>
        <w:t xml:space="preserve"> </w:t>
      </w:r>
    </w:p>
    <w:p w14:paraId="061A1DBD" w14:textId="0430FD97" w:rsidR="009525A9" w:rsidRDefault="2FB70C03" w:rsidP="6659A021">
      <w:pPr>
        <w:spacing w:before="240" w:after="240" w:line="260" w:lineRule="auto"/>
      </w:pPr>
      <w:r w:rsidRPr="6659A021">
        <w:rPr>
          <w:rFonts w:ascii="Courier New" w:eastAsia="Courier New" w:hAnsi="Courier New" w:cs="Courier New"/>
          <w:sz w:val="20"/>
          <w:szCs w:val="20"/>
        </w:rPr>
        <w:t xml:space="preserve">def main(): </w:t>
      </w:r>
    </w:p>
    <w:p w14:paraId="56E82526" w14:textId="7024F920" w:rsidR="009525A9" w:rsidRDefault="2FB70C03" w:rsidP="6659A021">
      <w:pPr>
        <w:spacing w:before="240" w:after="240" w:line="260" w:lineRule="auto"/>
      </w:pPr>
      <w:r w:rsidRPr="6659A021">
        <w:rPr>
          <w:rFonts w:ascii="Courier New" w:eastAsia="Courier New" w:hAnsi="Courier New" w:cs="Courier New"/>
          <w:sz w:val="20"/>
          <w:szCs w:val="20"/>
        </w:rPr>
        <w:t>""" Main function to perform static analysis on a given file</w:t>
      </w:r>
    </w:p>
    <w:p w14:paraId="2180F9C9" w14:textId="4BAAF321" w:rsidR="009525A9" w:rsidRDefault="2FB70C03" w:rsidP="6659A021">
      <w:pPr>
        <w:spacing w:after="1" w:line="260" w:lineRule="auto"/>
      </w:pPr>
      <w:r w:rsidRPr="6659A021">
        <w:rPr>
          <w:rFonts w:ascii="Consolas" w:eastAsia="Consolas" w:hAnsi="Consolas" w:cs="Consolas"/>
          <w:sz w:val="20"/>
          <w:szCs w:val="20"/>
        </w:rPr>
        <w:t>Takes arguments from the command line, parses json data</w:t>
      </w:r>
      <w:r w:rsidR="009525A9">
        <w:br/>
      </w:r>
      <w:r w:rsidRPr="6659A021">
        <w:rPr>
          <w:rFonts w:ascii="Consolas" w:eastAsia="Consolas" w:hAnsi="Consolas" w:cs="Consolas"/>
          <w:sz w:val="20"/>
          <w:szCs w:val="20"/>
        </w:rPr>
        <w:t>and calls other functions to compute hashes, query VirusTotal,</w:t>
      </w:r>
      <w:r w:rsidR="009525A9">
        <w:br/>
      </w:r>
      <w:r w:rsidRPr="6659A021">
        <w:rPr>
          <w:rFonts w:ascii="Consolas" w:eastAsia="Consolas" w:hAnsi="Consolas" w:cs="Consolas"/>
          <w:sz w:val="20"/>
          <w:szCs w:val="20"/>
        </w:rPr>
        <w:t>extract strings, check imported DLLs perform packing analysis</w:t>
      </w:r>
      <w:r w:rsidR="009525A9">
        <w:br/>
      </w:r>
      <w:r w:rsidRPr="6659A021">
        <w:rPr>
          <w:rFonts w:ascii="Consolas" w:eastAsia="Consolas" w:hAnsi="Consolas" w:cs="Consolas"/>
          <w:sz w:val="20"/>
          <w:szCs w:val="20"/>
        </w:rPr>
        <w:t xml:space="preserve">and write results to an output file </w:t>
      </w:r>
      <w:r w:rsidR="009525A9">
        <w:br/>
      </w:r>
      <w:r w:rsidRPr="6659A021">
        <w:rPr>
          <w:rFonts w:ascii="Consolas" w:eastAsia="Consolas" w:hAnsi="Consolas" w:cs="Consolas"/>
          <w:sz w:val="20"/>
          <w:szCs w:val="20"/>
        </w:rPr>
        <w:t>"""</w:t>
      </w:r>
      <w:r w:rsidR="009525A9">
        <w:br/>
      </w:r>
      <w:r w:rsidR="009525A9">
        <w:br/>
      </w:r>
      <w:r w:rsidRPr="6659A021">
        <w:rPr>
          <w:rFonts w:ascii="Consolas" w:eastAsia="Consolas" w:hAnsi="Consolas" w:cs="Consolas"/>
          <w:sz w:val="20"/>
          <w:szCs w:val="20"/>
        </w:rPr>
        <w:t># Takes arguments from the command line and parses them</w:t>
      </w:r>
      <w:r w:rsidR="009525A9">
        <w:br/>
      </w:r>
      <w:r w:rsidRPr="6659A021">
        <w:rPr>
          <w:rFonts w:ascii="Consolas" w:eastAsia="Consolas" w:hAnsi="Consolas" w:cs="Consolas"/>
          <w:sz w:val="20"/>
          <w:szCs w:val="20"/>
        </w:rPr>
        <w:t>parser = argparse.ArgumentParser(</w:t>
      </w:r>
      <w:r w:rsidR="009525A9">
        <w:br/>
      </w:r>
      <w:r w:rsidRPr="6659A021">
        <w:rPr>
          <w:rFonts w:ascii="Consolas" w:eastAsia="Consolas" w:hAnsi="Consolas" w:cs="Consolas"/>
          <w:sz w:val="20"/>
          <w:szCs w:val="20"/>
        </w:rPr>
        <w:t xml:space="preserve">    description="Simple Malware Analysis tool. " \</w:t>
      </w:r>
      <w:r w:rsidR="009525A9">
        <w:br/>
      </w:r>
      <w:r w:rsidRPr="6659A021">
        <w:rPr>
          <w:rFonts w:ascii="Consolas" w:eastAsia="Consolas" w:hAnsi="Consolas" w:cs="Consolas"/>
          <w:sz w:val="20"/>
          <w:szCs w:val="20"/>
        </w:rPr>
        <w:t xml:space="preserve">    "Usage: python Staticfy.py [filepath] [outputfile]"</w:t>
      </w:r>
      <w:r w:rsidR="009525A9">
        <w:br/>
      </w:r>
      <w:r w:rsidRPr="6659A021">
        <w:rPr>
          <w:rFonts w:ascii="Consolas" w:eastAsia="Consolas" w:hAnsi="Consolas" w:cs="Consolas"/>
          <w:sz w:val="20"/>
          <w:szCs w:val="20"/>
        </w:rPr>
        <w:t>)</w:t>
      </w:r>
      <w:r w:rsidR="009525A9">
        <w:br/>
      </w:r>
      <w:r w:rsidRPr="6659A021">
        <w:rPr>
          <w:rFonts w:ascii="Consolas" w:eastAsia="Consolas" w:hAnsi="Consolas" w:cs="Consolas"/>
          <w:sz w:val="20"/>
          <w:szCs w:val="20"/>
        </w:rPr>
        <w:t>parser.add_argument(</w:t>
      </w:r>
      <w:r w:rsidR="009525A9">
        <w:br/>
      </w:r>
      <w:r w:rsidRPr="6659A021">
        <w:rPr>
          <w:rFonts w:ascii="Consolas" w:eastAsia="Consolas" w:hAnsi="Consolas" w:cs="Consolas"/>
          <w:sz w:val="20"/>
          <w:szCs w:val="20"/>
        </w:rPr>
        <w:t xml:space="preserve">    "filepath", help="Define a file for the tool to analyse"</w:t>
      </w:r>
      <w:r w:rsidR="009525A9">
        <w:br/>
      </w:r>
      <w:r w:rsidRPr="6659A021">
        <w:rPr>
          <w:rFonts w:ascii="Consolas" w:eastAsia="Consolas" w:hAnsi="Consolas" w:cs="Consolas"/>
          <w:sz w:val="20"/>
          <w:szCs w:val="20"/>
        </w:rPr>
        <w:t>)</w:t>
      </w:r>
      <w:r w:rsidR="009525A9">
        <w:br/>
      </w:r>
      <w:r w:rsidRPr="6659A021">
        <w:rPr>
          <w:rFonts w:ascii="Consolas" w:eastAsia="Consolas" w:hAnsi="Consolas" w:cs="Consolas"/>
          <w:sz w:val="20"/>
          <w:szCs w:val="20"/>
        </w:rPr>
        <w:t xml:space="preserve">parser.add_argument("outputfile", </w:t>
      </w:r>
      <w:r w:rsidR="009525A9">
        <w:br/>
      </w:r>
      <w:r w:rsidRPr="6659A021">
        <w:rPr>
          <w:rFonts w:ascii="Consolas" w:eastAsia="Consolas" w:hAnsi="Consolas" w:cs="Consolas"/>
          <w:sz w:val="20"/>
          <w:szCs w:val="20"/>
        </w:rPr>
        <w:t xml:space="preserve">    help="Define a file for the results of the analysis"</w:t>
      </w:r>
      <w:r w:rsidR="009525A9">
        <w:br/>
      </w:r>
      <w:r w:rsidRPr="6659A021">
        <w:rPr>
          <w:rFonts w:ascii="Consolas" w:eastAsia="Consolas" w:hAnsi="Consolas" w:cs="Consolas"/>
          <w:sz w:val="20"/>
          <w:szCs w:val="20"/>
        </w:rPr>
        <w:t>)</w:t>
      </w:r>
      <w:r w:rsidR="009525A9">
        <w:br/>
      </w:r>
      <w:r w:rsidRPr="6659A021">
        <w:rPr>
          <w:rFonts w:ascii="Consolas" w:eastAsia="Consolas" w:hAnsi="Consolas" w:cs="Consolas"/>
          <w:sz w:val="20"/>
          <w:szCs w:val="20"/>
        </w:rPr>
        <w:t>parser.add_argument("-m", "--min-length", type=int, default=4,</w:t>
      </w:r>
      <w:r w:rsidR="009525A9">
        <w:br/>
      </w:r>
      <w:r w:rsidRPr="6659A021">
        <w:rPr>
          <w:rFonts w:ascii="Consolas" w:eastAsia="Consolas" w:hAnsi="Consolas" w:cs="Consolas"/>
          <w:sz w:val="20"/>
          <w:szCs w:val="20"/>
        </w:rPr>
        <w:t xml:space="preserve">    help="Minimum string length for extraction (default: 4)"</w:t>
      </w:r>
      <w:r w:rsidR="009525A9">
        <w:br/>
      </w:r>
      <w:r w:rsidRPr="6659A021">
        <w:rPr>
          <w:rFonts w:ascii="Consolas" w:eastAsia="Consolas" w:hAnsi="Consolas" w:cs="Consolas"/>
          <w:sz w:val="20"/>
          <w:szCs w:val="20"/>
        </w:rPr>
        <w:t>)</w:t>
      </w:r>
      <w:r w:rsidR="009525A9">
        <w:br/>
      </w:r>
      <w:r w:rsidRPr="6659A021">
        <w:rPr>
          <w:rFonts w:ascii="Consolas" w:eastAsia="Consolas" w:hAnsi="Consolas" w:cs="Consolas"/>
          <w:sz w:val="20"/>
          <w:szCs w:val="20"/>
        </w:rPr>
        <w:t>parser.add_argument(</w:t>
      </w:r>
      <w:r w:rsidR="009525A9">
        <w:br/>
      </w:r>
      <w:r w:rsidRPr="6659A021">
        <w:rPr>
          <w:rFonts w:ascii="Consolas" w:eastAsia="Consolas" w:hAnsi="Consolas" w:cs="Consolas"/>
          <w:sz w:val="20"/>
          <w:szCs w:val="20"/>
        </w:rPr>
        <w:t xml:space="preserve">    "-v", "--verbose", </w:t>
      </w:r>
      <w:r w:rsidR="009525A9">
        <w:br/>
      </w:r>
      <w:r w:rsidRPr="6659A021">
        <w:rPr>
          <w:rFonts w:ascii="Consolas" w:eastAsia="Consolas" w:hAnsi="Consolas" w:cs="Consolas"/>
          <w:sz w:val="20"/>
          <w:szCs w:val="20"/>
        </w:rPr>
        <w:t xml:space="preserve">    help="Write all data from VirusTotal to file", </w:t>
      </w:r>
      <w:r w:rsidR="009525A9">
        <w:br/>
      </w:r>
      <w:r w:rsidRPr="6659A021">
        <w:rPr>
          <w:rFonts w:ascii="Consolas" w:eastAsia="Consolas" w:hAnsi="Consolas" w:cs="Consolas"/>
          <w:sz w:val="20"/>
          <w:szCs w:val="20"/>
        </w:rPr>
        <w:t xml:space="preserve">    action="store_true"</w:t>
      </w:r>
      <w:r w:rsidR="009525A9">
        <w:br/>
      </w:r>
      <w:r w:rsidRPr="6659A021">
        <w:rPr>
          <w:rFonts w:ascii="Consolas" w:eastAsia="Consolas" w:hAnsi="Consolas" w:cs="Consolas"/>
          <w:sz w:val="20"/>
          <w:szCs w:val="20"/>
        </w:rPr>
        <w:t>)</w:t>
      </w:r>
      <w:r w:rsidR="009525A9">
        <w:br/>
      </w:r>
      <w:r w:rsidRPr="6659A021">
        <w:rPr>
          <w:rFonts w:ascii="Consolas" w:eastAsia="Consolas" w:hAnsi="Consolas" w:cs="Consolas"/>
          <w:sz w:val="20"/>
          <w:szCs w:val="20"/>
        </w:rPr>
        <w:lastRenderedPageBreak/>
        <w:t>parser.add_argument(</w:t>
      </w:r>
      <w:r w:rsidR="009525A9">
        <w:br/>
      </w:r>
      <w:r w:rsidRPr="6659A021">
        <w:rPr>
          <w:rFonts w:ascii="Consolas" w:eastAsia="Consolas" w:hAnsi="Consolas" w:cs="Consolas"/>
          <w:sz w:val="20"/>
          <w:szCs w:val="20"/>
        </w:rPr>
        <w:t xml:space="preserve">    "-u", "--upload", help="Upload a file to VirusTotal", </w:t>
      </w:r>
      <w:r w:rsidR="009525A9">
        <w:br/>
      </w:r>
      <w:r w:rsidRPr="6659A021">
        <w:rPr>
          <w:rFonts w:ascii="Consolas" w:eastAsia="Consolas" w:hAnsi="Consolas" w:cs="Consolas"/>
          <w:sz w:val="20"/>
          <w:szCs w:val="20"/>
        </w:rPr>
        <w:t xml:space="preserve">    action="store_true"</w:t>
      </w:r>
      <w:r w:rsidR="009525A9">
        <w:br/>
      </w:r>
      <w:r w:rsidRPr="6659A021">
        <w:rPr>
          <w:rFonts w:ascii="Consolas" w:eastAsia="Consolas" w:hAnsi="Consolas" w:cs="Consolas"/>
          <w:sz w:val="20"/>
          <w:szCs w:val="20"/>
        </w:rPr>
        <w:t>)</w:t>
      </w:r>
      <w:r w:rsidR="009525A9">
        <w:br/>
      </w:r>
      <w:r w:rsidR="009525A9">
        <w:br/>
      </w:r>
      <w:r w:rsidRPr="6659A021">
        <w:rPr>
          <w:rFonts w:ascii="Consolas" w:eastAsia="Consolas" w:hAnsi="Consolas" w:cs="Consolas"/>
          <w:sz w:val="20"/>
          <w:szCs w:val="20"/>
        </w:rPr>
        <w:t>args = parser.parse_args()</w:t>
      </w:r>
      <w:r w:rsidR="009525A9">
        <w:br/>
      </w:r>
      <w:r w:rsidR="009525A9">
        <w:br/>
      </w:r>
      <w:r w:rsidRPr="6659A021">
        <w:rPr>
          <w:rFonts w:ascii="Consolas" w:eastAsia="Consolas" w:hAnsi="Consolas" w:cs="Consolas"/>
          <w:sz w:val="20"/>
          <w:szCs w:val="20"/>
        </w:rPr>
        <w:t>filepath = args.filepath</w:t>
      </w:r>
      <w:r w:rsidR="009525A9">
        <w:br/>
      </w:r>
      <w:r w:rsidRPr="6659A021">
        <w:rPr>
          <w:rFonts w:ascii="Consolas" w:eastAsia="Consolas" w:hAnsi="Consolas" w:cs="Consolas"/>
          <w:sz w:val="20"/>
          <w:szCs w:val="20"/>
        </w:rPr>
        <w:t>outputfile = args.outputfile</w:t>
      </w:r>
      <w:r w:rsidR="009525A9">
        <w:br/>
      </w:r>
      <w:r w:rsidRPr="6659A021">
        <w:rPr>
          <w:rFonts w:ascii="Consolas" w:eastAsia="Consolas" w:hAnsi="Consolas" w:cs="Consolas"/>
          <w:sz w:val="20"/>
          <w:szCs w:val="20"/>
        </w:rPr>
        <w:t>min_length = args.min_length</w:t>
      </w:r>
      <w:r w:rsidR="009525A9">
        <w:br/>
      </w:r>
      <w:r w:rsidRPr="6659A021">
        <w:rPr>
          <w:rFonts w:ascii="Consolas" w:eastAsia="Consolas" w:hAnsi="Consolas" w:cs="Consolas"/>
          <w:sz w:val="20"/>
          <w:szCs w:val="20"/>
        </w:rPr>
        <w:t>if min_length &lt; 1:</w:t>
      </w:r>
      <w:r w:rsidR="009525A9">
        <w:br/>
      </w:r>
      <w:r w:rsidRPr="6659A021">
        <w:rPr>
          <w:rFonts w:ascii="Consolas" w:eastAsia="Consolas" w:hAnsi="Consolas" w:cs="Consolas"/>
          <w:sz w:val="20"/>
          <w:szCs w:val="20"/>
        </w:rPr>
        <w:t xml:space="preserve">    print("Minimum length must be 1 or greater")</w:t>
      </w:r>
      <w:r w:rsidR="009525A9">
        <w:br/>
      </w:r>
      <w:r w:rsidRPr="6659A021">
        <w:rPr>
          <w:rFonts w:ascii="Consolas" w:eastAsia="Consolas" w:hAnsi="Consolas" w:cs="Consolas"/>
          <w:sz w:val="20"/>
          <w:szCs w:val="20"/>
        </w:rPr>
        <w:t xml:space="preserve">    sys.exit()</w:t>
      </w:r>
      <w:r w:rsidR="009525A9">
        <w:br/>
      </w:r>
      <w:r w:rsidR="009525A9">
        <w:br/>
      </w:r>
      <w:r w:rsidRPr="6659A021">
        <w:rPr>
          <w:rFonts w:ascii="Consolas" w:eastAsia="Consolas" w:hAnsi="Consolas" w:cs="Consolas"/>
          <w:sz w:val="20"/>
          <w:szCs w:val="20"/>
        </w:rPr>
        <w:t># Use environment variables to get VirusTotal API key</w:t>
      </w:r>
      <w:r w:rsidR="009525A9">
        <w:br/>
      </w:r>
      <w:r w:rsidRPr="6659A021">
        <w:rPr>
          <w:rFonts w:ascii="Consolas" w:eastAsia="Consolas" w:hAnsi="Consolas" w:cs="Consolas"/>
          <w:sz w:val="20"/>
          <w:szCs w:val="20"/>
        </w:rPr>
        <w:t>api_key = os.environ.get("VT_API_KEY")</w:t>
      </w:r>
      <w:r w:rsidR="009525A9">
        <w:br/>
      </w:r>
      <w:r w:rsidR="009525A9">
        <w:br/>
      </w:r>
      <w:r w:rsidRPr="6659A021">
        <w:rPr>
          <w:rFonts w:ascii="Consolas" w:eastAsia="Consolas" w:hAnsi="Consolas" w:cs="Consolas"/>
          <w:sz w:val="20"/>
          <w:szCs w:val="20"/>
        </w:rPr>
        <w:t>md5, sha256 = hash_file(filepath)</w:t>
      </w:r>
      <w:r w:rsidR="009525A9">
        <w:br/>
      </w:r>
      <w:r w:rsidR="009525A9">
        <w:br/>
      </w:r>
      <w:r w:rsidRPr="6659A021">
        <w:rPr>
          <w:rFonts w:ascii="Consolas" w:eastAsia="Consolas" w:hAnsi="Consolas" w:cs="Consolas"/>
          <w:sz w:val="20"/>
          <w:szCs w:val="20"/>
        </w:rPr>
        <w:t>if args.upload:</w:t>
      </w:r>
      <w:r w:rsidR="009525A9">
        <w:br/>
      </w:r>
      <w:r w:rsidRPr="6659A021">
        <w:rPr>
          <w:rFonts w:ascii="Consolas" w:eastAsia="Consolas" w:hAnsi="Consolas" w:cs="Consolas"/>
          <w:sz w:val="20"/>
          <w:szCs w:val="20"/>
        </w:rPr>
        <w:t xml:space="preserve">    upload_file(filepath, api_key)</w:t>
      </w:r>
      <w:r w:rsidR="009525A9">
        <w:br/>
      </w:r>
      <w:r w:rsidR="009525A9">
        <w:br/>
      </w:r>
      <w:r w:rsidRPr="6659A021">
        <w:rPr>
          <w:rFonts w:ascii="Consolas" w:eastAsia="Consolas" w:hAnsi="Consolas" w:cs="Consolas"/>
          <w:sz w:val="20"/>
          <w:szCs w:val="20"/>
        </w:rPr>
        <w:t>data, response = query_virustotal(sha256, api_key)</w:t>
      </w:r>
      <w:r w:rsidR="009525A9">
        <w:br/>
      </w:r>
      <w:r w:rsidR="009525A9">
        <w:br/>
      </w:r>
      <w:r w:rsidRPr="6659A021">
        <w:rPr>
          <w:rFonts w:ascii="Consolas" w:eastAsia="Consolas" w:hAnsi="Consolas" w:cs="Consolas"/>
          <w:sz w:val="20"/>
          <w:szCs w:val="20"/>
        </w:rPr>
        <w:t># Parse json data and store in variables</w:t>
      </w:r>
      <w:r w:rsidR="009525A9">
        <w:br/>
      </w:r>
      <w:r w:rsidRPr="6659A021">
        <w:rPr>
          <w:rFonts w:ascii="Consolas" w:eastAsia="Consolas" w:hAnsi="Consolas" w:cs="Consolas"/>
          <w:sz w:val="20"/>
          <w:szCs w:val="20"/>
        </w:rPr>
        <w:t>stats = data["data"]["attributes"]["last_analysis_stats"]</w:t>
      </w:r>
      <w:r w:rsidR="009525A9">
        <w:br/>
      </w:r>
      <w:r w:rsidRPr="6659A021">
        <w:rPr>
          <w:rFonts w:ascii="Consolas" w:eastAsia="Consolas" w:hAnsi="Consolas" w:cs="Consolas"/>
          <w:sz w:val="20"/>
          <w:szCs w:val="20"/>
        </w:rPr>
        <w:t>numMal = (stats['malicious'])</w:t>
      </w:r>
      <w:r w:rsidR="009525A9">
        <w:br/>
      </w:r>
      <w:r w:rsidRPr="6659A021">
        <w:rPr>
          <w:rFonts w:ascii="Consolas" w:eastAsia="Consolas" w:hAnsi="Consolas" w:cs="Consolas"/>
          <w:sz w:val="20"/>
          <w:szCs w:val="20"/>
        </w:rPr>
        <w:t>numSus = (stats['suspicious'])</w:t>
      </w:r>
      <w:r w:rsidR="009525A9">
        <w:br/>
      </w:r>
      <w:r w:rsidRPr="6659A021">
        <w:rPr>
          <w:rFonts w:ascii="Consolas" w:eastAsia="Consolas" w:hAnsi="Consolas" w:cs="Consolas"/>
          <w:sz w:val="20"/>
          <w:szCs w:val="20"/>
        </w:rPr>
        <w:t>numUnd = (stats['undetected'])</w:t>
      </w:r>
      <w:r w:rsidR="009525A9">
        <w:br/>
      </w:r>
      <w:r w:rsidRPr="6659A021">
        <w:rPr>
          <w:rFonts w:ascii="Consolas" w:eastAsia="Consolas" w:hAnsi="Consolas" w:cs="Consolas"/>
          <w:sz w:val="20"/>
          <w:szCs w:val="20"/>
        </w:rPr>
        <w:t>numHless = (stats['harmless'])</w:t>
      </w:r>
      <w:r w:rsidR="009525A9">
        <w:br/>
      </w:r>
      <w:r w:rsidRPr="6659A021">
        <w:rPr>
          <w:rFonts w:ascii="Consolas" w:eastAsia="Consolas" w:hAnsi="Consolas" w:cs="Consolas"/>
          <w:sz w:val="20"/>
          <w:szCs w:val="20"/>
        </w:rPr>
        <w:t>totalCheck = numSus + numMal + numUnd + numHless</w:t>
      </w:r>
      <w:r w:rsidR="009525A9">
        <w:br/>
      </w:r>
      <w:r w:rsidR="009525A9">
        <w:br/>
      </w:r>
      <w:r w:rsidRPr="6659A021">
        <w:rPr>
          <w:rFonts w:ascii="Consolas" w:eastAsia="Consolas" w:hAnsi="Consolas" w:cs="Consolas"/>
          <w:sz w:val="20"/>
          <w:szCs w:val="20"/>
        </w:rPr>
        <w:t>strings = string_extraction(filepath, min_length)</w:t>
      </w:r>
      <w:r w:rsidR="009525A9">
        <w:br/>
      </w:r>
      <w:r w:rsidRPr="6659A021">
        <w:rPr>
          <w:rFonts w:ascii="Consolas" w:eastAsia="Consolas" w:hAnsi="Consolas" w:cs="Consolas"/>
          <w:sz w:val="20"/>
          <w:szCs w:val="20"/>
        </w:rPr>
        <w:t>dlls = imported_dll(filepath)</w:t>
      </w:r>
      <w:r w:rsidR="009525A9">
        <w:br/>
      </w:r>
      <w:r w:rsidRPr="6659A021">
        <w:rPr>
          <w:rFonts w:ascii="Consolas" w:eastAsia="Consolas" w:hAnsi="Consolas" w:cs="Consolas"/>
          <w:sz w:val="20"/>
          <w:szCs w:val="20"/>
        </w:rPr>
        <w:t>packed = packing_check(filepath)</w:t>
      </w:r>
      <w:r w:rsidR="009525A9">
        <w:br/>
      </w:r>
      <w:r w:rsidR="009525A9">
        <w:br/>
      </w:r>
      <w:r w:rsidRPr="6659A021">
        <w:rPr>
          <w:rFonts w:ascii="Consolas" w:eastAsia="Consolas" w:hAnsi="Consolas" w:cs="Consolas"/>
          <w:sz w:val="20"/>
          <w:szCs w:val="20"/>
        </w:rPr>
        <w:t># Print nature of file and results</w:t>
      </w:r>
      <w:r w:rsidR="009525A9">
        <w:br/>
      </w:r>
      <w:r w:rsidRPr="6659A021">
        <w:rPr>
          <w:rFonts w:ascii="Consolas" w:eastAsia="Consolas" w:hAnsi="Consolas" w:cs="Consolas"/>
          <w:sz w:val="20"/>
          <w:szCs w:val="20"/>
        </w:rPr>
        <w:t>if numMal &gt; (totalCheck * 0.5):</w:t>
      </w:r>
      <w:r w:rsidR="009525A9">
        <w:br/>
      </w:r>
      <w:r w:rsidRPr="6659A021">
        <w:rPr>
          <w:rFonts w:ascii="Consolas" w:eastAsia="Consolas" w:hAnsi="Consolas" w:cs="Consolas"/>
          <w:sz w:val="20"/>
          <w:szCs w:val="20"/>
        </w:rPr>
        <w:t xml:space="preserve">    print(f"Likely {Fore.RED} [*]Malicious[*] {Style.RESET_ALL}") </w:t>
      </w:r>
      <w:r w:rsidR="009525A9">
        <w:br/>
      </w:r>
      <w:r w:rsidRPr="6659A021">
        <w:rPr>
          <w:rFonts w:ascii="Consolas" w:eastAsia="Consolas" w:hAnsi="Consolas" w:cs="Consolas"/>
          <w:sz w:val="20"/>
          <w:szCs w:val="20"/>
        </w:rPr>
        <w:t xml:space="preserve">    print(f"This file was identified as malicious by {numMal} of "</w:t>
      </w:r>
      <w:r w:rsidR="009525A9">
        <w:br/>
      </w:r>
      <w:r w:rsidRPr="6659A021">
        <w:rPr>
          <w:rFonts w:ascii="Consolas" w:eastAsia="Consolas" w:hAnsi="Consolas" w:cs="Consolas"/>
          <w:sz w:val="20"/>
          <w:szCs w:val="20"/>
        </w:rPr>
        <w:t xml:space="preserve">          f"{totalCheck} Security Vendors")</w:t>
      </w:r>
      <w:r w:rsidR="009525A9">
        <w:br/>
      </w:r>
      <w:r w:rsidRPr="6659A021">
        <w:rPr>
          <w:rFonts w:ascii="Consolas" w:eastAsia="Consolas" w:hAnsi="Consolas" w:cs="Consolas"/>
          <w:sz w:val="20"/>
          <w:szCs w:val="20"/>
        </w:rPr>
        <w:t>elif numMal == 0 and numSus == 0:</w:t>
      </w:r>
      <w:r w:rsidR="009525A9">
        <w:br/>
      </w:r>
      <w:r w:rsidRPr="6659A021">
        <w:rPr>
          <w:rFonts w:ascii="Consolas" w:eastAsia="Consolas" w:hAnsi="Consolas" w:cs="Consolas"/>
          <w:sz w:val="20"/>
          <w:szCs w:val="20"/>
        </w:rPr>
        <w:t xml:space="preserve">    print(f"Likely {Fore.GREEN} [✓]SAFE[✓] {Style.RESET_ALL}")</w:t>
      </w:r>
      <w:r w:rsidR="009525A9">
        <w:br/>
      </w:r>
      <w:r w:rsidRPr="6659A021">
        <w:rPr>
          <w:rFonts w:ascii="Consolas" w:eastAsia="Consolas" w:hAnsi="Consolas" w:cs="Consolas"/>
          <w:sz w:val="20"/>
          <w:szCs w:val="20"/>
        </w:rPr>
        <w:t xml:space="preserve">    print("0 Security Vendors identified this file as malicious or suspicious")</w:t>
      </w:r>
      <w:r w:rsidR="009525A9">
        <w:br/>
      </w:r>
      <w:r w:rsidRPr="6659A021">
        <w:rPr>
          <w:rFonts w:ascii="Consolas" w:eastAsia="Consolas" w:hAnsi="Consolas" w:cs="Consolas"/>
          <w:sz w:val="20"/>
          <w:szCs w:val="20"/>
        </w:rPr>
        <w:t>else:</w:t>
      </w:r>
      <w:r w:rsidR="009525A9">
        <w:br/>
      </w:r>
      <w:r w:rsidRPr="6659A021">
        <w:rPr>
          <w:rFonts w:ascii="Consolas" w:eastAsia="Consolas" w:hAnsi="Consolas" w:cs="Consolas"/>
          <w:sz w:val="20"/>
          <w:szCs w:val="20"/>
        </w:rPr>
        <w:t xml:space="preserve">    print(f"{Fore.CYAN} [?]Unknown[?] {Style.RESET_ALL}")</w:t>
      </w:r>
      <w:r w:rsidR="009525A9">
        <w:br/>
      </w:r>
      <w:r w:rsidRPr="6659A021">
        <w:rPr>
          <w:rFonts w:ascii="Consolas" w:eastAsia="Consolas" w:hAnsi="Consolas" w:cs="Consolas"/>
          <w:sz w:val="20"/>
          <w:szCs w:val="20"/>
        </w:rPr>
        <w:t xml:space="preserve">    print(f"This file was identified as malicious {numMal} times, "</w:t>
      </w:r>
      <w:r w:rsidR="009525A9">
        <w:br/>
      </w:r>
      <w:r w:rsidRPr="6659A021">
        <w:rPr>
          <w:rFonts w:ascii="Consolas" w:eastAsia="Consolas" w:hAnsi="Consolas" w:cs="Consolas"/>
          <w:sz w:val="20"/>
          <w:szCs w:val="20"/>
        </w:rPr>
        <w:t xml:space="preserve">          f"suspicious {numSus} times, harmless {numHless} times "</w:t>
      </w:r>
      <w:r w:rsidR="009525A9">
        <w:br/>
      </w:r>
      <w:r w:rsidRPr="6659A021">
        <w:rPr>
          <w:rFonts w:ascii="Consolas" w:eastAsia="Consolas" w:hAnsi="Consolas" w:cs="Consolas"/>
          <w:sz w:val="20"/>
          <w:szCs w:val="20"/>
        </w:rPr>
        <w:t xml:space="preserve">          f"and was undetected {numUnd} times out of {totalCheck} "</w:t>
      </w:r>
      <w:r w:rsidR="009525A9">
        <w:br/>
      </w:r>
      <w:r w:rsidRPr="6659A021">
        <w:rPr>
          <w:rFonts w:ascii="Consolas" w:eastAsia="Consolas" w:hAnsi="Consolas" w:cs="Consolas"/>
          <w:sz w:val="20"/>
          <w:szCs w:val="20"/>
        </w:rPr>
        <w:lastRenderedPageBreak/>
        <w:t xml:space="preserve">          "security vendors who processed it")</w:t>
      </w:r>
      <w:r w:rsidR="009525A9">
        <w:br/>
      </w:r>
      <w:r w:rsidR="009525A9">
        <w:br/>
      </w:r>
      <w:r w:rsidRPr="6659A021">
        <w:rPr>
          <w:rFonts w:ascii="Consolas" w:eastAsia="Consolas" w:hAnsi="Consolas" w:cs="Consolas"/>
          <w:sz w:val="20"/>
          <w:szCs w:val="20"/>
        </w:rPr>
        <w:t>write_to_file(</w:t>
      </w:r>
      <w:r w:rsidR="009525A9">
        <w:br/>
      </w:r>
      <w:r w:rsidRPr="6659A021">
        <w:rPr>
          <w:rFonts w:ascii="Consolas" w:eastAsia="Consolas" w:hAnsi="Consolas" w:cs="Consolas"/>
          <w:sz w:val="20"/>
          <w:szCs w:val="20"/>
        </w:rPr>
        <w:t xml:space="preserve">    outputfile, md5, sha256, strings, args, data, numMal, numSus, numUnd, </w:t>
      </w:r>
      <w:r w:rsidR="009525A9">
        <w:br/>
      </w:r>
      <w:r w:rsidRPr="6659A021">
        <w:rPr>
          <w:rFonts w:ascii="Consolas" w:eastAsia="Consolas" w:hAnsi="Consolas" w:cs="Consolas"/>
          <w:sz w:val="20"/>
          <w:szCs w:val="20"/>
        </w:rPr>
        <w:t xml:space="preserve">    numHless, totalCheck,dlls, packed</w:t>
      </w:r>
      <w:r w:rsidR="009525A9">
        <w:br/>
      </w:r>
      <w:r w:rsidRPr="6659A021">
        <w:rPr>
          <w:rFonts w:ascii="Consolas" w:eastAsia="Consolas" w:hAnsi="Consolas" w:cs="Consolas"/>
          <w:sz w:val="20"/>
          <w:szCs w:val="20"/>
        </w:rPr>
        <w:t>)</w:t>
      </w:r>
      <w:r w:rsidR="009525A9">
        <w:br/>
      </w:r>
      <w:r w:rsidRPr="6659A021">
        <w:rPr>
          <w:rFonts w:ascii="Courier New" w:eastAsia="Courier New" w:hAnsi="Courier New" w:cs="Courier New"/>
          <w:sz w:val="20"/>
          <w:szCs w:val="20"/>
        </w:rPr>
        <w:t xml:space="preserve"> </w:t>
      </w:r>
    </w:p>
    <w:p w14:paraId="5D8A59AB" w14:textId="1E69726A" w:rsidR="009525A9" w:rsidRDefault="2FB70C03" w:rsidP="6659A021">
      <w:pPr>
        <w:spacing w:before="240" w:after="240" w:line="260" w:lineRule="auto"/>
      </w:pPr>
      <w:r w:rsidRPr="6659A021">
        <w:rPr>
          <w:rFonts w:ascii="Courier New" w:eastAsia="Courier New" w:hAnsi="Courier New" w:cs="Courier New"/>
          <w:sz w:val="20"/>
          <w:szCs w:val="20"/>
        </w:rPr>
        <w:t xml:space="preserve">if </w:t>
      </w:r>
      <w:r w:rsidRPr="6659A021">
        <w:rPr>
          <w:rFonts w:ascii="Courier New" w:eastAsia="Courier New" w:hAnsi="Courier New" w:cs="Courier New"/>
          <w:b/>
          <w:bCs/>
          <w:sz w:val="20"/>
          <w:szCs w:val="20"/>
        </w:rPr>
        <w:t>name</w:t>
      </w:r>
      <w:r w:rsidRPr="6659A021">
        <w:rPr>
          <w:rFonts w:ascii="Courier New" w:eastAsia="Courier New" w:hAnsi="Courier New" w:cs="Courier New"/>
          <w:sz w:val="20"/>
          <w:szCs w:val="20"/>
        </w:rPr>
        <w:t xml:space="preserve"> == "</w:t>
      </w:r>
      <w:r w:rsidRPr="6659A021">
        <w:rPr>
          <w:rFonts w:ascii="Courier New" w:eastAsia="Courier New" w:hAnsi="Courier New" w:cs="Courier New"/>
          <w:b/>
          <w:bCs/>
          <w:sz w:val="20"/>
          <w:szCs w:val="20"/>
        </w:rPr>
        <w:t>main</w:t>
      </w:r>
      <w:r w:rsidRPr="6659A021">
        <w:rPr>
          <w:rFonts w:ascii="Courier New" w:eastAsia="Courier New" w:hAnsi="Courier New" w:cs="Courier New"/>
          <w:sz w:val="20"/>
          <w:szCs w:val="20"/>
        </w:rPr>
        <w:t xml:space="preserve">": </w:t>
      </w:r>
    </w:p>
    <w:p w14:paraId="1192079C" w14:textId="5E58BBC1" w:rsidR="009525A9" w:rsidRDefault="2FB70C03" w:rsidP="6659A021">
      <w:pPr>
        <w:spacing w:before="240" w:after="240" w:line="260" w:lineRule="auto"/>
      </w:pPr>
      <w:r w:rsidRPr="6659A021">
        <w:rPr>
          <w:rFonts w:ascii="Courier New" w:eastAsia="Courier New" w:hAnsi="Courier New" w:cs="Courier New"/>
          <w:sz w:val="20"/>
          <w:szCs w:val="20"/>
        </w:rPr>
        <w:t>main()</w:t>
      </w:r>
    </w:p>
    <w:p w14:paraId="59FA4E71" w14:textId="624A24CB" w:rsidR="009525A9" w:rsidRDefault="009525A9" w:rsidP="6659A021">
      <w:pPr>
        <w:spacing w:after="1" w:line="260" w:lineRule="auto"/>
        <w:ind w:left="-5" w:right="1119"/>
        <w:rPr>
          <w:rFonts w:ascii="Courier New" w:eastAsia="Courier New" w:hAnsi="Courier New" w:cs="Courier New"/>
          <w:sz w:val="20"/>
          <w:szCs w:val="20"/>
        </w:rPr>
      </w:pPr>
    </w:p>
    <w:p w14:paraId="5D7868E7" w14:textId="096AA06C" w:rsidR="009525A9" w:rsidRDefault="009525A9" w:rsidP="009525A9">
      <w:pPr>
        <w:pStyle w:val="Heading2"/>
        <w:numPr>
          <w:ilvl w:val="0"/>
          <w:numId w:val="0"/>
        </w:numPr>
        <w:ind w:left="-5"/>
      </w:pPr>
      <w:bookmarkStart w:id="59" w:name="_Toc228329413"/>
      <w:r>
        <w:t>Appendix C</w:t>
      </w:r>
      <w:r w:rsidR="2F5F8686">
        <w:t xml:space="preserve"> – Contents of the dockerfile</w:t>
      </w:r>
      <w:bookmarkEnd w:id="59"/>
    </w:p>
    <w:p w14:paraId="3E8B98CC" w14:textId="0567D758" w:rsidR="2F5F8686" w:rsidRDefault="2F5F8686" w:rsidP="669DB2D0">
      <w:r>
        <w:rPr>
          <w:noProof/>
        </w:rPr>
        <w:drawing>
          <wp:inline distT="0" distB="0" distL="0" distR="0" wp14:anchorId="390DFD38" wp14:editId="037C5B0F">
            <wp:extent cx="3238500" cy="2266950"/>
            <wp:effectExtent l="0" t="0" r="0" b="0"/>
            <wp:docPr id="187704203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042035" name="Picture 1877042035"/>
                    <pic:cNvPicPr/>
                  </pic:nvPicPr>
                  <pic:blipFill>
                    <a:blip r:embed="rId69">
                      <a:extLst>
                        <a:ext uri="{28A0092B-C50C-407E-A947-70E740481C1C}">
                          <a14:useLocalDpi xmlns:a14="http://schemas.microsoft.com/office/drawing/2010/main"/>
                        </a:ext>
                      </a:extLst>
                    </a:blip>
                    <a:stretch>
                      <a:fillRect/>
                    </a:stretch>
                  </pic:blipFill>
                  <pic:spPr>
                    <a:xfrm>
                      <a:off x="0" y="0"/>
                      <a:ext cx="3238500" cy="2266950"/>
                    </a:xfrm>
                    <a:prstGeom prst="rect">
                      <a:avLst/>
                    </a:prstGeom>
                  </pic:spPr>
                </pic:pic>
              </a:graphicData>
            </a:graphic>
          </wp:inline>
        </w:drawing>
      </w:r>
    </w:p>
    <w:p w14:paraId="43DB1554" w14:textId="08505E06" w:rsidR="755E46E8" w:rsidRDefault="755E46E8" w:rsidP="669DB2D0">
      <w:pPr>
        <w:pStyle w:val="Heading2"/>
        <w:numPr>
          <w:ilvl w:val="0"/>
          <w:numId w:val="0"/>
        </w:numPr>
      </w:pPr>
      <w:bookmarkStart w:id="60" w:name="_Toc228329414"/>
      <w:r>
        <w:lastRenderedPageBreak/>
        <w:t>Appendix D – README file contents</w:t>
      </w:r>
      <w:bookmarkEnd w:id="60"/>
    </w:p>
    <w:p w14:paraId="2DC27497" w14:textId="2B9615E7" w:rsidR="38FC30B4" w:rsidRDefault="38FC30B4" w:rsidP="669DB2D0">
      <w:r>
        <w:rPr>
          <w:noProof/>
        </w:rPr>
        <w:drawing>
          <wp:inline distT="0" distB="0" distL="0" distR="0" wp14:anchorId="7E8A72CF" wp14:editId="67A3AA0A">
            <wp:extent cx="5943600" cy="3571875"/>
            <wp:effectExtent l="0" t="0" r="0" b="0"/>
            <wp:docPr id="3195570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557028" name="Picture 319557028"/>
                    <pic:cNvPicPr/>
                  </pic:nvPicPr>
                  <pic:blipFill>
                    <a:blip r:embed="rId70">
                      <a:extLst>
                        <a:ext uri="{28A0092B-C50C-407E-A947-70E740481C1C}">
                          <a14:useLocalDpi xmlns:a14="http://schemas.microsoft.com/office/drawing/2010/main"/>
                        </a:ext>
                      </a:extLst>
                    </a:blip>
                    <a:stretch>
                      <a:fillRect/>
                    </a:stretch>
                  </pic:blipFill>
                  <pic:spPr>
                    <a:xfrm>
                      <a:off x="0" y="0"/>
                      <a:ext cx="5943600" cy="3571875"/>
                    </a:xfrm>
                    <a:prstGeom prst="rect">
                      <a:avLst/>
                    </a:prstGeom>
                  </pic:spPr>
                </pic:pic>
              </a:graphicData>
            </a:graphic>
          </wp:inline>
        </w:drawing>
      </w:r>
    </w:p>
    <w:p w14:paraId="5023141B" w14:textId="77777777" w:rsidR="00665C65" w:rsidRDefault="00665C65" w:rsidP="2883A3A5">
      <w:pPr>
        <w:spacing w:after="159"/>
        <w:ind w:right="933"/>
        <w:jc w:val="center"/>
        <w:rPr>
          <w:b/>
          <w:bCs/>
        </w:rPr>
      </w:pPr>
    </w:p>
    <w:p w14:paraId="1F3B1409" w14:textId="77777777" w:rsidR="009525A9" w:rsidRDefault="009525A9" w:rsidP="009525A9">
      <w:pPr>
        <w:spacing w:after="1"/>
      </w:pPr>
    </w:p>
    <w:p w14:paraId="1A965116" w14:textId="77777777" w:rsidR="00351C72" w:rsidRDefault="00351C72" w:rsidP="2883A3A5">
      <w:pPr>
        <w:ind w:right="919"/>
        <w:rPr>
          <w:b/>
          <w:bCs/>
        </w:rPr>
      </w:pPr>
    </w:p>
    <w:sectPr w:rsidR="00351C72" w:rsidSect="004D7B3D">
      <w:footerReference w:type="default" r:id="rId71"/>
      <w:footerReference w:type="first" r:id="rId7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D4B912" w14:textId="77777777" w:rsidR="00930479" w:rsidRDefault="00930479" w:rsidP="004E733D">
      <w:pPr>
        <w:spacing w:after="0" w:line="240" w:lineRule="auto"/>
      </w:pPr>
      <w:r>
        <w:separator/>
      </w:r>
    </w:p>
  </w:endnote>
  <w:endnote w:type="continuationSeparator" w:id="0">
    <w:p w14:paraId="4B8A70B9" w14:textId="77777777" w:rsidR="00930479" w:rsidRDefault="00930479" w:rsidP="004E73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14873" w14:textId="77777777" w:rsidR="00DF1721" w:rsidRDefault="2883A3A5">
    <w:pPr>
      <w:pStyle w:val="Footer"/>
    </w:pPr>
    <w:r w:rsidRPr="2883A3A5">
      <w:rPr>
        <w:i/>
        <w:iCs/>
        <w:sz w:val="24"/>
        <w:szCs w:val="24"/>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8859836"/>
      <w:docPartObj>
        <w:docPartGallery w:val="Page Numbers (Bottom of Page)"/>
        <w:docPartUnique/>
      </w:docPartObj>
    </w:sdtPr>
    <w:sdtEndPr>
      <w:rPr>
        <w:color w:val="7F7F7F" w:themeColor="background1" w:themeShade="7F"/>
        <w:spacing w:val="60"/>
      </w:rPr>
    </w:sdtEndPr>
    <w:sdtContent>
      <w:p w14:paraId="4F17198B" w14:textId="77777777" w:rsidR="00DF1721" w:rsidRDefault="00647F3E" w:rsidP="2883A3A5">
        <w:pPr>
          <w:pStyle w:val="Footer"/>
          <w:pBdr>
            <w:top w:val="single" w:sz="4" w:space="1" w:color="D9D9D9" w:themeColor="background1" w:themeShade="D9"/>
          </w:pBdr>
          <w:rPr>
            <w:b/>
            <w:bCs/>
          </w:rPr>
        </w:pPr>
        <w:r w:rsidRPr="2883A3A5">
          <w:rPr>
            <w:b/>
            <w:bCs/>
          </w:rPr>
          <w:fldChar w:fldCharType="begin"/>
        </w:r>
        <w:r w:rsidR="00DF1721">
          <w:instrText xml:space="preserve"> PAGE   \* MERGEFORMAT </w:instrText>
        </w:r>
        <w:r w:rsidRPr="2883A3A5">
          <w:fldChar w:fldCharType="separate"/>
        </w:r>
        <w:r w:rsidR="2883A3A5" w:rsidRPr="2883A3A5">
          <w:rPr>
            <w:b/>
            <w:bCs/>
            <w:noProof/>
          </w:rPr>
          <w:t>1</w:t>
        </w:r>
        <w:r w:rsidRPr="2883A3A5">
          <w:rPr>
            <w:b/>
            <w:bCs/>
            <w:noProof/>
          </w:rPr>
          <w:fldChar w:fldCharType="end"/>
        </w:r>
        <w:r w:rsidR="2883A3A5">
          <w:rPr>
            <w:b/>
            <w:bCs/>
          </w:rPr>
          <w:t xml:space="preserve"> | </w:t>
        </w:r>
        <w:r w:rsidR="2883A3A5">
          <w:rPr>
            <w:color w:val="7F7F7F" w:themeColor="background1" w:themeShade="7F"/>
            <w:spacing w:val="60"/>
          </w:rPr>
          <w:t>Page</w:t>
        </w:r>
      </w:p>
    </w:sdtContent>
  </w:sdt>
  <w:p w14:paraId="3041E394" w14:textId="77777777" w:rsidR="00DF1721" w:rsidRDefault="00DF172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9717893"/>
      <w:docPartObj>
        <w:docPartGallery w:val="Page Numbers (Bottom of Page)"/>
        <w:docPartUnique/>
      </w:docPartObj>
    </w:sdtPr>
    <w:sdtEndPr>
      <w:rPr>
        <w:color w:val="7F7F7F" w:themeColor="background1" w:themeShade="7F"/>
        <w:spacing w:val="60"/>
      </w:rPr>
    </w:sdtEndPr>
    <w:sdtContent>
      <w:p w14:paraId="039B4899" w14:textId="77777777" w:rsidR="00DF1721" w:rsidRDefault="00647F3E" w:rsidP="2883A3A5">
        <w:pPr>
          <w:pStyle w:val="Footer"/>
          <w:pBdr>
            <w:top w:val="single" w:sz="4" w:space="1" w:color="D9D9D9" w:themeColor="background1" w:themeShade="D9"/>
          </w:pBdr>
          <w:jc w:val="right"/>
          <w:rPr>
            <w:b/>
            <w:bCs/>
          </w:rPr>
        </w:pPr>
        <w:r w:rsidRPr="2883A3A5">
          <w:rPr>
            <w:b/>
            <w:bCs/>
          </w:rPr>
          <w:fldChar w:fldCharType="begin"/>
        </w:r>
        <w:r w:rsidR="00DF1721">
          <w:instrText xml:space="preserve"> PAGE   \* MERGEFORMAT </w:instrText>
        </w:r>
        <w:r w:rsidRPr="2883A3A5">
          <w:fldChar w:fldCharType="separate"/>
        </w:r>
        <w:r w:rsidR="2883A3A5" w:rsidRPr="2883A3A5">
          <w:rPr>
            <w:b/>
            <w:bCs/>
            <w:noProof/>
          </w:rPr>
          <w:t>8</w:t>
        </w:r>
        <w:r w:rsidRPr="2883A3A5">
          <w:rPr>
            <w:b/>
            <w:bCs/>
            <w:noProof/>
          </w:rPr>
          <w:fldChar w:fldCharType="end"/>
        </w:r>
        <w:r w:rsidR="2883A3A5">
          <w:rPr>
            <w:b/>
            <w:bCs/>
          </w:rPr>
          <w:t xml:space="preserve"> | </w:t>
        </w:r>
        <w:r w:rsidR="2883A3A5">
          <w:rPr>
            <w:color w:val="7F7F7F" w:themeColor="background1" w:themeShade="7F"/>
            <w:spacing w:val="60"/>
          </w:rPr>
          <w:t>Page</w:t>
        </w:r>
      </w:p>
    </w:sdtContent>
  </w:sdt>
  <w:p w14:paraId="54E11D2A" w14:textId="77777777" w:rsidR="00DF1721" w:rsidRDefault="00DF1721">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53404089"/>
      <w:docPartObj>
        <w:docPartGallery w:val="Page Numbers (Bottom of Page)"/>
        <w:docPartUnique/>
      </w:docPartObj>
    </w:sdtPr>
    <w:sdtEndPr>
      <w:rPr>
        <w:color w:val="7F7F7F" w:themeColor="background1" w:themeShade="7F"/>
        <w:spacing w:val="60"/>
      </w:rPr>
    </w:sdtEndPr>
    <w:sdtContent>
      <w:p w14:paraId="461FF87D" w14:textId="77777777" w:rsidR="00DF1721" w:rsidRDefault="00647F3E" w:rsidP="2883A3A5">
        <w:pPr>
          <w:pStyle w:val="Footer"/>
          <w:pBdr>
            <w:top w:val="single" w:sz="4" w:space="1" w:color="D9D9D9" w:themeColor="background1" w:themeShade="D9"/>
          </w:pBdr>
          <w:rPr>
            <w:b/>
            <w:bCs/>
          </w:rPr>
        </w:pPr>
        <w:r w:rsidRPr="2883A3A5">
          <w:rPr>
            <w:b/>
            <w:bCs/>
          </w:rPr>
          <w:fldChar w:fldCharType="begin"/>
        </w:r>
        <w:r w:rsidR="00DF1721">
          <w:instrText xml:space="preserve"> PAGE   \* MERGEFORMAT </w:instrText>
        </w:r>
        <w:r w:rsidRPr="2883A3A5">
          <w:fldChar w:fldCharType="separate"/>
        </w:r>
        <w:r w:rsidR="2883A3A5" w:rsidRPr="2883A3A5">
          <w:rPr>
            <w:b/>
            <w:bCs/>
            <w:noProof/>
          </w:rPr>
          <w:t>1</w:t>
        </w:r>
        <w:r w:rsidRPr="2883A3A5">
          <w:rPr>
            <w:b/>
            <w:bCs/>
            <w:noProof/>
          </w:rPr>
          <w:fldChar w:fldCharType="end"/>
        </w:r>
        <w:r w:rsidR="2883A3A5">
          <w:rPr>
            <w:b/>
            <w:bCs/>
          </w:rPr>
          <w:t xml:space="preserve"> | </w:t>
        </w:r>
        <w:r w:rsidR="2883A3A5">
          <w:rPr>
            <w:color w:val="7F7F7F" w:themeColor="background1" w:themeShade="7F"/>
            <w:spacing w:val="60"/>
          </w:rPr>
          <w:t>Page</w:t>
        </w:r>
      </w:p>
    </w:sdtContent>
  </w:sdt>
  <w:p w14:paraId="722B00AE" w14:textId="77777777" w:rsidR="00DF1721" w:rsidRPr="00A60D20" w:rsidRDefault="00DF1721" w:rsidP="00A60D2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509492" w14:textId="77777777" w:rsidR="00930479" w:rsidRDefault="00930479" w:rsidP="004E733D">
      <w:pPr>
        <w:spacing w:after="0" w:line="240" w:lineRule="auto"/>
      </w:pPr>
      <w:r>
        <w:separator/>
      </w:r>
    </w:p>
  </w:footnote>
  <w:footnote w:type="continuationSeparator" w:id="0">
    <w:p w14:paraId="1802112B" w14:textId="77777777" w:rsidR="00930479" w:rsidRDefault="00930479" w:rsidP="004E733D">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xEXVmfLCs2dn3u" int2:id="b9lhtSnf">
      <int2:state int2:value="Rejected" int2:type="spell"/>
    </int2:textHash>
    <int2:textHash int2:hashCode="MPWnqFq8sfD+Ka" int2:id="hM2AupVr">
      <int2:state int2:value="Rejected" int2:type="spell"/>
    </int2:textHash>
    <int2:textHash int2:hashCode="IV/MYrTfz9EEV5" int2:id="ufSnJHsv">
      <int2:state int2:value="Rejected" int2:type="spell"/>
    </int2:textHash>
    <int2:textHash int2:hashCode="Sga9SlJG+Qrux9" int2:id="n1RNjhgW">
      <int2:state int2:value="Rejected" int2:type="spell"/>
    </int2:textHash>
    <int2:textHash int2:hashCode="5K+gdbuRDI7LQn" int2:id="Mf0KEcBb">
      <int2:state int2:value="Rejected" int2:type="spell"/>
    </int2:textHash>
    <int2:textHash int2:hashCode="uXEw6znM+rp8C0" int2:id="XLa4Qi5C">
      <int2:state int2:value="Rejected" int2:type="spell"/>
    </int2:textHash>
    <int2:textHash int2:hashCode="AwqcDcz82lZTUa" int2:id="qlXFNKy3">
      <int2:state int2:value="Rejected" int2:type="spell"/>
    </int2:textHash>
    <int2:textHash int2:hashCode="4F/LYUqzb97nLu" int2:id="OCwOuNnG">
      <int2:state int2:value="Rejected" int2:type="spell"/>
    </int2:textHash>
    <int2:textHash int2:hashCode="l+IRjwYsDu+GDn" int2:id="QlIzuUvY">
      <int2:state int2:value="Rejected" int2:type="spell"/>
    </int2:textHash>
    <int2:bookmark int2:bookmarkName="_Int_kJEsfwSX" int2:invalidationBookmarkName="" int2:hashCode="FhxCN58vOqq4SL" int2:id="ZbZFWCUV">
      <int2:state int2:value="Rejected" int2:type="style"/>
    </int2:bookmark>
    <int2:bookmark int2:bookmarkName="_Int_WRBGUnp6" int2:invalidationBookmarkName="" int2:hashCode="ofE7O8IKKW4Iwh" int2:id="01gMhBXq">
      <int2:state int2:value="Rejected" int2:type="gram"/>
    </int2:bookmark>
    <int2:bookmark int2:bookmarkName="_Int_YyQNlAkh" int2:invalidationBookmarkName="" int2:hashCode="1dBnhD4t9GvXxs" int2:id="0LTEHfHz">
      <int2:state int2:value="Rejected" int2:type="gram"/>
    </int2:bookmark>
    <int2:bookmark int2:bookmarkName="_Int_Hb6fbbQF" int2:invalidationBookmarkName="" int2:hashCode="9RFT/uT4rMkFnY" int2:id="MNmnrwPU">
      <int2:state int2:value="Rejected" int2:type="gram"/>
    </int2:bookmark>
    <int2:bookmark int2:bookmarkName="_Int_St6Y8YED" int2:invalidationBookmarkName="" int2:hashCode="qFYCIXwJwK0gt2" int2:id="657vgepO">
      <int2:state int2:value="Rejected" int2:type="gram"/>
    </int2:bookmark>
    <int2:bookmark int2:bookmarkName="_Int_kAIC4afs" int2:invalidationBookmarkName="" int2:hashCode="6RLCANJBDpepUr" int2:id="eFfZwe5Z">
      <int2:state int2:value="Rejected" int2:type="gram"/>
    </int2:bookmark>
    <int2:bookmark int2:bookmarkName="_Int_2M6faT3Q" int2:invalidationBookmarkName="" int2:hashCode="sqG3qGt6gHHOsn" int2:id="bb8cGwqb">
      <int2:state int2:value="Rejected" int2:type="spell"/>
    </int2:bookmark>
    <int2:bookmark int2:bookmarkName="_Int_4u76PaTq" int2:invalidationBookmarkName="" int2:hashCode="gefymPGTOjDjkr" int2:id="L7mq8spH">
      <int2:state int2:value="Rejected" int2:type="spell"/>
    </int2:bookmark>
    <int2:bookmark int2:bookmarkName="_Int_GKceQI32" int2:invalidationBookmarkName="" int2:hashCode="abq4Lc37QUihQp" int2:id="imfKdjft">
      <int2:state int2:value="Rejected" int2:type="spell"/>
    </int2:bookmark>
    <int2:bookmark int2:bookmarkName="_Int_nfiU9cEN" int2:invalidationBookmarkName="" int2:hashCode="6CKtEzNINSJzth" int2:id="8TFUzPrw">
      <int2:state int2:value="Rejected" int2:type="styl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E3D3A"/>
    <w:multiLevelType w:val="hybridMultilevel"/>
    <w:tmpl w:val="1C8469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54270C"/>
    <w:multiLevelType w:val="hybridMultilevel"/>
    <w:tmpl w:val="3F1802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1891D05"/>
    <w:multiLevelType w:val="hybridMultilevel"/>
    <w:tmpl w:val="19D675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352EF5"/>
    <w:multiLevelType w:val="hybridMultilevel"/>
    <w:tmpl w:val="F754EDE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10AAA3B"/>
    <w:multiLevelType w:val="hybridMultilevel"/>
    <w:tmpl w:val="D06439C0"/>
    <w:lvl w:ilvl="0" w:tplc="0616C890">
      <w:start w:val="1"/>
      <w:numFmt w:val="bullet"/>
      <w:lvlText w:val=""/>
      <w:lvlJc w:val="left"/>
      <w:pPr>
        <w:ind w:left="720" w:hanging="360"/>
      </w:pPr>
      <w:rPr>
        <w:rFonts w:ascii="Symbol" w:hAnsi="Symbol" w:hint="default"/>
      </w:rPr>
    </w:lvl>
    <w:lvl w:ilvl="1" w:tplc="B1F8EF9C">
      <w:start w:val="1"/>
      <w:numFmt w:val="bullet"/>
      <w:lvlText w:val="o"/>
      <w:lvlJc w:val="left"/>
      <w:pPr>
        <w:ind w:left="1440" w:hanging="360"/>
      </w:pPr>
      <w:rPr>
        <w:rFonts w:ascii="Courier New" w:hAnsi="Courier New" w:hint="default"/>
      </w:rPr>
    </w:lvl>
    <w:lvl w:ilvl="2" w:tplc="D23CED42">
      <w:start w:val="1"/>
      <w:numFmt w:val="bullet"/>
      <w:lvlText w:val=""/>
      <w:lvlJc w:val="left"/>
      <w:pPr>
        <w:ind w:left="2160" w:hanging="360"/>
      </w:pPr>
      <w:rPr>
        <w:rFonts w:ascii="Wingdings" w:hAnsi="Wingdings" w:hint="default"/>
      </w:rPr>
    </w:lvl>
    <w:lvl w:ilvl="3" w:tplc="BF0CE244">
      <w:start w:val="1"/>
      <w:numFmt w:val="bullet"/>
      <w:lvlText w:val=""/>
      <w:lvlJc w:val="left"/>
      <w:pPr>
        <w:ind w:left="2880" w:hanging="360"/>
      </w:pPr>
      <w:rPr>
        <w:rFonts w:ascii="Symbol" w:hAnsi="Symbol" w:hint="default"/>
      </w:rPr>
    </w:lvl>
    <w:lvl w:ilvl="4" w:tplc="CD6C33CE">
      <w:start w:val="1"/>
      <w:numFmt w:val="bullet"/>
      <w:lvlText w:val="o"/>
      <w:lvlJc w:val="left"/>
      <w:pPr>
        <w:ind w:left="3600" w:hanging="360"/>
      </w:pPr>
      <w:rPr>
        <w:rFonts w:ascii="Courier New" w:hAnsi="Courier New" w:hint="default"/>
      </w:rPr>
    </w:lvl>
    <w:lvl w:ilvl="5" w:tplc="C0BC6728">
      <w:start w:val="1"/>
      <w:numFmt w:val="bullet"/>
      <w:lvlText w:val=""/>
      <w:lvlJc w:val="left"/>
      <w:pPr>
        <w:ind w:left="4320" w:hanging="360"/>
      </w:pPr>
      <w:rPr>
        <w:rFonts w:ascii="Wingdings" w:hAnsi="Wingdings" w:hint="default"/>
      </w:rPr>
    </w:lvl>
    <w:lvl w:ilvl="6" w:tplc="D968F39A">
      <w:start w:val="1"/>
      <w:numFmt w:val="bullet"/>
      <w:lvlText w:val=""/>
      <w:lvlJc w:val="left"/>
      <w:pPr>
        <w:ind w:left="5040" w:hanging="360"/>
      </w:pPr>
      <w:rPr>
        <w:rFonts w:ascii="Symbol" w:hAnsi="Symbol" w:hint="default"/>
      </w:rPr>
    </w:lvl>
    <w:lvl w:ilvl="7" w:tplc="222A0280">
      <w:start w:val="1"/>
      <w:numFmt w:val="bullet"/>
      <w:lvlText w:val="o"/>
      <w:lvlJc w:val="left"/>
      <w:pPr>
        <w:ind w:left="5760" w:hanging="360"/>
      </w:pPr>
      <w:rPr>
        <w:rFonts w:ascii="Courier New" w:hAnsi="Courier New" w:hint="default"/>
      </w:rPr>
    </w:lvl>
    <w:lvl w:ilvl="8" w:tplc="6150B354">
      <w:start w:val="1"/>
      <w:numFmt w:val="bullet"/>
      <w:lvlText w:val=""/>
      <w:lvlJc w:val="left"/>
      <w:pPr>
        <w:ind w:left="6480" w:hanging="360"/>
      </w:pPr>
      <w:rPr>
        <w:rFonts w:ascii="Wingdings" w:hAnsi="Wingdings" w:hint="default"/>
      </w:rPr>
    </w:lvl>
  </w:abstractNum>
  <w:abstractNum w:abstractNumId="5" w15:restartNumberingAfterBreak="0">
    <w:nsid w:val="1482775B"/>
    <w:multiLevelType w:val="multilevel"/>
    <w:tmpl w:val="580AFCB0"/>
    <w:lvl w:ilvl="0">
      <w:start w:val="1"/>
      <w:numFmt w:val="decimal"/>
      <w:pStyle w:val="Heading1"/>
      <w:lvlText w:val="%1"/>
      <w:lvlJc w:val="left"/>
      <w:pPr>
        <w:ind w:left="432" w:hanging="432"/>
      </w:pPr>
    </w:lvl>
    <w:lvl w:ilvl="1">
      <w:start w:val="1"/>
      <w:numFmt w:val="decimal"/>
      <w:pStyle w:val="Heading2"/>
      <w:lvlText w:val="%1.%2"/>
      <w:lvlJc w:val="left"/>
      <w:pPr>
        <w:ind w:left="859"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6" w15:restartNumberingAfterBreak="0">
    <w:nsid w:val="153C4FD8"/>
    <w:multiLevelType w:val="hybridMultilevel"/>
    <w:tmpl w:val="CF50B7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85238B5"/>
    <w:multiLevelType w:val="hybridMultilevel"/>
    <w:tmpl w:val="89D658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CA607F7"/>
    <w:multiLevelType w:val="hybridMultilevel"/>
    <w:tmpl w:val="600411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8E90654"/>
    <w:multiLevelType w:val="hybridMultilevel"/>
    <w:tmpl w:val="FA96E058"/>
    <w:lvl w:ilvl="0" w:tplc="08090001">
      <w:start w:val="1"/>
      <w:numFmt w:val="bullet"/>
      <w:lvlText w:val=""/>
      <w:lvlJc w:val="left"/>
      <w:pPr>
        <w:ind w:left="739" w:hanging="360"/>
      </w:pPr>
      <w:rPr>
        <w:rFonts w:ascii="Symbol" w:hAnsi="Symbol" w:hint="default"/>
      </w:rPr>
    </w:lvl>
    <w:lvl w:ilvl="1" w:tplc="08090003" w:tentative="1">
      <w:start w:val="1"/>
      <w:numFmt w:val="bullet"/>
      <w:lvlText w:val="o"/>
      <w:lvlJc w:val="left"/>
      <w:pPr>
        <w:ind w:left="1459" w:hanging="360"/>
      </w:pPr>
      <w:rPr>
        <w:rFonts w:ascii="Courier New" w:hAnsi="Courier New" w:cs="Courier New" w:hint="default"/>
      </w:rPr>
    </w:lvl>
    <w:lvl w:ilvl="2" w:tplc="08090005" w:tentative="1">
      <w:start w:val="1"/>
      <w:numFmt w:val="bullet"/>
      <w:lvlText w:val=""/>
      <w:lvlJc w:val="left"/>
      <w:pPr>
        <w:ind w:left="2179" w:hanging="360"/>
      </w:pPr>
      <w:rPr>
        <w:rFonts w:ascii="Wingdings" w:hAnsi="Wingdings" w:hint="default"/>
      </w:rPr>
    </w:lvl>
    <w:lvl w:ilvl="3" w:tplc="08090001" w:tentative="1">
      <w:start w:val="1"/>
      <w:numFmt w:val="bullet"/>
      <w:lvlText w:val=""/>
      <w:lvlJc w:val="left"/>
      <w:pPr>
        <w:ind w:left="2899" w:hanging="360"/>
      </w:pPr>
      <w:rPr>
        <w:rFonts w:ascii="Symbol" w:hAnsi="Symbol" w:hint="default"/>
      </w:rPr>
    </w:lvl>
    <w:lvl w:ilvl="4" w:tplc="08090003" w:tentative="1">
      <w:start w:val="1"/>
      <w:numFmt w:val="bullet"/>
      <w:lvlText w:val="o"/>
      <w:lvlJc w:val="left"/>
      <w:pPr>
        <w:ind w:left="3619" w:hanging="360"/>
      </w:pPr>
      <w:rPr>
        <w:rFonts w:ascii="Courier New" w:hAnsi="Courier New" w:cs="Courier New" w:hint="default"/>
      </w:rPr>
    </w:lvl>
    <w:lvl w:ilvl="5" w:tplc="08090005" w:tentative="1">
      <w:start w:val="1"/>
      <w:numFmt w:val="bullet"/>
      <w:lvlText w:val=""/>
      <w:lvlJc w:val="left"/>
      <w:pPr>
        <w:ind w:left="4339" w:hanging="360"/>
      </w:pPr>
      <w:rPr>
        <w:rFonts w:ascii="Wingdings" w:hAnsi="Wingdings" w:hint="default"/>
      </w:rPr>
    </w:lvl>
    <w:lvl w:ilvl="6" w:tplc="08090001" w:tentative="1">
      <w:start w:val="1"/>
      <w:numFmt w:val="bullet"/>
      <w:lvlText w:val=""/>
      <w:lvlJc w:val="left"/>
      <w:pPr>
        <w:ind w:left="5059" w:hanging="360"/>
      </w:pPr>
      <w:rPr>
        <w:rFonts w:ascii="Symbol" w:hAnsi="Symbol" w:hint="default"/>
      </w:rPr>
    </w:lvl>
    <w:lvl w:ilvl="7" w:tplc="08090003" w:tentative="1">
      <w:start w:val="1"/>
      <w:numFmt w:val="bullet"/>
      <w:lvlText w:val="o"/>
      <w:lvlJc w:val="left"/>
      <w:pPr>
        <w:ind w:left="5779" w:hanging="360"/>
      </w:pPr>
      <w:rPr>
        <w:rFonts w:ascii="Courier New" w:hAnsi="Courier New" w:cs="Courier New" w:hint="default"/>
      </w:rPr>
    </w:lvl>
    <w:lvl w:ilvl="8" w:tplc="08090005" w:tentative="1">
      <w:start w:val="1"/>
      <w:numFmt w:val="bullet"/>
      <w:lvlText w:val=""/>
      <w:lvlJc w:val="left"/>
      <w:pPr>
        <w:ind w:left="6499" w:hanging="360"/>
      </w:pPr>
      <w:rPr>
        <w:rFonts w:ascii="Wingdings" w:hAnsi="Wingdings" w:hint="default"/>
      </w:rPr>
    </w:lvl>
  </w:abstractNum>
  <w:abstractNum w:abstractNumId="10" w15:restartNumberingAfterBreak="0">
    <w:nsid w:val="3B515488"/>
    <w:multiLevelType w:val="hybridMultilevel"/>
    <w:tmpl w:val="268E7E6E"/>
    <w:lvl w:ilvl="0" w:tplc="AEB01C1E">
      <w:numFmt w:val="bullet"/>
      <w:lvlText w:val="•"/>
      <w:lvlJc w:val="left"/>
      <w:pPr>
        <w:ind w:left="1089" w:hanging="360"/>
      </w:pPr>
      <w:rPr>
        <w:rFonts w:ascii="Calibri" w:eastAsia="Calibri" w:hAnsi="Calibri" w:cs="Calibri" w:hint="default"/>
      </w:rPr>
    </w:lvl>
    <w:lvl w:ilvl="1" w:tplc="04090003" w:tentative="1">
      <w:start w:val="1"/>
      <w:numFmt w:val="bullet"/>
      <w:lvlText w:val="o"/>
      <w:lvlJc w:val="left"/>
      <w:pPr>
        <w:ind w:left="1449" w:hanging="360"/>
      </w:pPr>
      <w:rPr>
        <w:rFonts w:ascii="Courier New" w:hAnsi="Courier New" w:cs="Courier New" w:hint="default"/>
      </w:rPr>
    </w:lvl>
    <w:lvl w:ilvl="2" w:tplc="04090005" w:tentative="1">
      <w:start w:val="1"/>
      <w:numFmt w:val="bullet"/>
      <w:lvlText w:val=""/>
      <w:lvlJc w:val="left"/>
      <w:pPr>
        <w:ind w:left="2169" w:hanging="360"/>
      </w:pPr>
      <w:rPr>
        <w:rFonts w:ascii="Wingdings" w:hAnsi="Wingdings" w:hint="default"/>
      </w:rPr>
    </w:lvl>
    <w:lvl w:ilvl="3" w:tplc="04090001" w:tentative="1">
      <w:start w:val="1"/>
      <w:numFmt w:val="bullet"/>
      <w:lvlText w:val=""/>
      <w:lvlJc w:val="left"/>
      <w:pPr>
        <w:ind w:left="2889" w:hanging="360"/>
      </w:pPr>
      <w:rPr>
        <w:rFonts w:ascii="Symbol" w:hAnsi="Symbol" w:hint="default"/>
      </w:rPr>
    </w:lvl>
    <w:lvl w:ilvl="4" w:tplc="04090003" w:tentative="1">
      <w:start w:val="1"/>
      <w:numFmt w:val="bullet"/>
      <w:lvlText w:val="o"/>
      <w:lvlJc w:val="left"/>
      <w:pPr>
        <w:ind w:left="3609" w:hanging="360"/>
      </w:pPr>
      <w:rPr>
        <w:rFonts w:ascii="Courier New" w:hAnsi="Courier New" w:cs="Courier New" w:hint="default"/>
      </w:rPr>
    </w:lvl>
    <w:lvl w:ilvl="5" w:tplc="04090005" w:tentative="1">
      <w:start w:val="1"/>
      <w:numFmt w:val="bullet"/>
      <w:lvlText w:val=""/>
      <w:lvlJc w:val="left"/>
      <w:pPr>
        <w:ind w:left="4329" w:hanging="360"/>
      </w:pPr>
      <w:rPr>
        <w:rFonts w:ascii="Wingdings" w:hAnsi="Wingdings" w:hint="default"/>
      </w:rPr>
    </w:lvl>
    <w:lvl w:ilvl="6" w:tplc="04090001" w:tentative="1">
      <w:start w:val="1"/>
      <w:numFmt w:val="bullet"/>
      <w:lvlText w:val=""/>
      <w:lvlJc w:val="left"/>
      <w:pPr>
        <w:ind w:left="5049" w:hanging="360"/>
      </w:pPr>
      <w:rPr>
        <w:rFonts w:ascii="Symbol" w:hAnsi="Symbol" w:hint="default"/>
      </w:rPr>
    </w:lvl>
    <w:lvl w:ilvl="7" w:tplc="04090003" w:tentative="1">
      <w:start w:val="1"/>
      <w:numFmt w:val="bullet"/>
      <w:lvlText w:val="o"/>
      <w:lvlJc w:val="left"/>
      <w:pPr>
        <w:ind w:left="5769" w:hanging="360"/>
      </w:pPr>
      <w:rPr>
        <w:rFonts w:ascii="Courier New" w:hAnsi="Courier New" w:cs="Courier New" w:hint="default"/>
      </w:rPr>
    </w:lvl>
    <w:lvl w:ilvl="8" w:tplc="04090005" w:tentative="1">
      <w:start w:val="1"/>
      <w:numFmt w:val="bullet"/>
      <w:lvlText w:val=""/>
      <w:lvlJc w:val="left"/>
      <w:pPr>
        <w:ind w:left="6489" w:hanging="360"/>
      </w:pPr>
      <w:rPr>
        <w:rFonts w:ascii="Wingdings" w:hAnsi="Wingdings" w:hint="default"/>
      </w:rPr>
    </w:lvl>
  </w:abstractNum>
  <w:abstractNum w:abstractNumId="11" w15:restartNumberingAfterBreak="0">
    <w:nsid w:val="3CB65504"/>
    <w:multiLevelType w:val="hybridMultilevel"/>
    <w:tmpl w:val="C8F4C778"/>
    <w:lvl w:ilvl="0" w:tplc="F658408A">
      <w:start w:val="1"/>
      <w:numFmt w:val="bullet"/>
      <w:lvlText w:val=""/>
      <w:lvlJc w:val="left"/>
      <w:pPr>
        <w:ind w:left="720" w:hanging="360"/>
      </w:pPr>
      <w:rPr>
        <w:rFonts w:ascii="Symbol" w:hAnsi="Symbol" w:hint="default"/>
      </w:rPr>
    </w:lvl>
    <w:lvl w:ilvl="1" w:tplc="3E4C73B0">
      <w:start w:val="1"/>
      <w:numFmt w:val="bullet"/>
      <w:lvlText w:val="o"/>
      <w:lvlJc w:val="left"/>
      <w:pPr>
        <w:ind w:left="1440" w:hanging="360"/>
      </w:pPr>
      <w:rPr>
        <w:rFonts w:ascii="Courier New" w:hAnsi="Courier New" w:hint="default"/>
      </w:rPr>
    </w:lvl>
    <w:lvl w:ilvl="2" w:tplc="C10673F6">
      <w:start w:val="1"/>
      <w:numFmt w:val="bullet"/>
      <w:lvlText w:val=""/>
      <w:lvlJc w:val="left"/>
      <w:pPr>
        <w:ind w:left="2160" w:hanging="360"/>
      </w:pPr>
      <w:rPr>
        <w:rFonts w:ascii="Wingdings" w:hAnsi="Wingdings" w:hint="default"/>
      </w:rPr>
    </w:lvl>
    <w:lvl w:ilvl="3" w:tplc="3ABA442E">
      <w:start w:val="1"/>
      <w:numFmt w:val="bullet"/>
      <w:lvlText w:val=""/>
      <w:lvlJc w:val="left"/>
      <w:pPr>
        <w:ind w:left="2880" w:hanging="360"/>
      </w:pPr>
      <w:rPr>
        <w:rFonts w:ascii="Symbol" w:hAnsi="Symbol" w:hint="default"/>
      </w:rPr>
    </w:lvl>
    <w:lvl w:ilvl="4" w:tplc="1A3E1018">
      <w:start w:val="1"/>
      <w:numFmt w:val="bullet"/>
      <w:lvlText w:val="o"/>
      <w:lvlJc w:val="left"/>
      <w:pPr>
        <w:ind w:left="3600" w:hanging="360"/>
      </w:pPr>
      <w:rPr>
        <w:rFonts w:ascii="Courier New" w:hAnsi="Courier New" w:hint="default"/>
      </w:rPr>
    </w:lvl>
    <w:lvl w:ilvl="5" w:tplc="AF526C0E">
      <w:start w:val="1"/>
      <w:numFmt w:val="bullet"/>
      <w:lvlText w:val=""/>
      <w:lvlJc w:val="left"/>
      <w:pPr>
        <w:ind w:left="4320" w:hanging="360"/>
      </w:pPr>
      <w:rPr>
        <w:rFonts w:ascii="Wingdings" w:hAnsi="Wingdings" w:hint="default"/>
      </w:rPr>
    </w:lvl>
    <w:lvl w:ilvl="6" w:tplc="C8EE0092">
      <w:start w:val="1"/>
      <w:numFmt w:val="bullet"/>
      <w:lvlText w:val=""/>
      <w:lvlJc w:val="left"/>
      <w:pPr>
        <w:ind w:left="5040" w:hanging="360"/>
      </w:pPr>
      <w:rPr>
        <w:rFonts w:ascii="Symbol" w:hAnsi="Symbol" w:hint="default"/>
      </w:rPr>
    </w:lvl>
    <w:lvl w:ilvl="7" w:tplc="46E05428">
      <w:start w:val="1"/>
      <w:numFmt w:val="bullet"/>
      <w:lvlText w:val="o"/>
      <w:lvlJc w:val="left"/>
      <w:pPr>
        <w:ind w:left="5760" w:hanging="360"/>
      </w:pPr>
      <w:rPr>
        <w:rFonts w:ascii="Courier New" w:hAnsi="Courier New" w:hint="default"/>
      </w:rPr>
    </w:lvl>
    <w:lvl w:ilvl="8" w:tplc="0C5A2F90">
      <w:start w:val="1"/>
      <w:numFmt w:val="bullet"/>
      <w:lvlText w:val=""/>
      <w:lvlJc w:val="left"/>
      <w:pPr>
        <w:ind w:left="6480" w:hanging="360"/>
      </w:pPr>
      <w:rPr>
        <w:rFonts w:ascii="Wingdings" w:hAnsi="Wingdings" w:hint="default"/>
      </w:rPr>
    </w:lvl>
  </w:abstractNum>
  <w:abstractNum w:abstractNumId="12" w15:restartNumberingAfterBreak="0">
    <w:nsid w:val="3D7E3EF6"/>
    <w:multiLevelType w:val="hybridMultilevel"/>
    <w:tmpl w:val="4202C902"/>
    <w:lvl w:ilvl="0" w:tplc="E2CAF54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F5E3053"/>
    <w:multiLevelType w:val="hybridMultilevel"/>
    <w:tmpl w:val="31501312"/>
    <w:lvl w:ilvl="0" w:tplc="AEB01C1E">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00545A7"/>
    <w:multiLevelType w:val="hybridMultilevel"/>
    <w:tmpl w:val="8C481A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3BF4704"/>
    <w:multiLevelType w:val="hybridMultilevel"/>
    <w:tmpl w:val="5DB673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5797606"/>
    <w:multiLevelType w:val="hybridMultilevel"/>
    <w:tmpl w:val="E13A2516"/>
    <w:lvl w:ilvl="0" w:tplc="AEB01C1E">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58B187F"/>
    <w:multiLevelType w:val="hybridMultilevel"/>
    <w:tmpl w:val="3FEEFA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7485A27"/>
    <w:multiLevelType w:val="hybridMultilevel"/>
    <w:tmpl w:val="9DA8C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78B6F2F"/>
    <w:multiLevelType w:val="hybridMultilevel"/>
    <w:tmpl w:val="4F8E6E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49C6003D"/>
    <w:multiLevelType w:val="hybridMultilevel"/>
    <w:tmpl w:val="8F76072C"/>
    <w:lvl w:ilvl="0" w:tplc="D65290F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3C31A22"/>
    <w:multiLevelType w:val="hybridMultilevel"/>
    <w:tmpl w:val="70A62D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3976EDE"/>
    <w:multiLevelType w:val="hybridMultilevel"/>
    <w:tmpl w:val="77E6337A"/>
    <w:lvl w:ilvl="0" w:tplc="AEB01C1E">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6FF73222"/>
    <w:multiLevelType w:val="hybridMultilevel"/>
    <w:tmpl w:val="1BB698D2"/>
    <w:lvl w:ilvl="0" w:tplc="4A1A2AEE">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78BD337D"/>
    <w:multiLevelType w:val="hybridMultilevel"/>
    <w:tmpl w:val="464096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7A4752D9"/>
    <w:multiLevelType w:val="hybridMultilevel"/>
    <w:tmpl w:val="1C600ECA"/>
    <w:lvl w:ilvl="0" w:tplc="AEB01C1E">
      <w:numFmt w:val="bullet"/>
      <w:lvlText w:val="•"/>
      <w:lvlJc w:val="left"/>
      <w:pPr>
        <w:ind w:left="1089" w:hanging="360"/>
      </w:pPr>
      <w:rPr>
        <w:rFonts w:ascii="Calibri" w:eastAsia="Calibri" w:hAnsi="Calibri" w:cs="Calibri" w:hint="default"/>
      </w:rPr>
    </w:lvl>
    <w:lvl w:ilvl="1" w:tplc="04090003" w:tentative="1">
      <w:start w:val="1"/>
      <w:numFmt w:val="bullet"/>
      <w:lvlText w:val="o"/>
      <w:lvlJc w:val="left"/>
      <w:pPr>
        <w:ind w:left="1449" w:hanging="360"/>
      </w:pPr>
      <w:rPr>
        <w:rFonts w:ascii="Courier New" w:hAnsi="Courier New" w:cs="Courier New" w:hint="default"/>
      </w:rPr>
    </w:lvl>
    <w:lvl w:ilvl="2" w:tplc="04090005" w:tentative="1">
      <w:start w:val="1"/>
      <w:numFmt w:val="bullet"/>
      <w:lvlText w:val=""/>
      <w:lvlJc w:val="left"/>
      <w:pPr>
        <w:ind w:left="2169" w:hanging="360"/>
      </w:pPr>
      <w:rPr>
        <w:rFonts w:ascii="Wingdings" w:hAnsi="Wingdings" w:hint="default"/>
      </w:rPr>
    </w:lvl>
    <w:lvl w:ilvl="3" w:tplc="04090001" w:tentative="1">
      <w:start w:val="1"/>
      <w:numFmt w:val="bullet"/>
      <w:lvlText w:val=""/>
      <w:lvlJc w:val="left"/>
      <w:pPr>
        <w:ind w:left="2889" w:hanging="360"/>
      </w:pPr>
      <w:rPr>
        <w:rFonts w:ascii="Symbol" w:hAnsi="Symbol" w:hint="default"/>
      </w:rPr>
    </w:lvl>
    <w:lvl w:ilvl="4" w:tplc="04090003" w:tentative="1">
      <w:start w:val="1"/>
      <w:numFmt w:val="bullet"/>
      <w:lvlText w:val="o"/>
      <w:lvlJc w:val="left"/>
      <w:pPr>
        <w:ind w:left="3609" w:hanging="360"/>
      </w:pPr>
      <w:rPr>
        <w:rFonts w:ascii="Courier New" w:hAnsi="Courier New" w:cs="Courier New" w:hint="default"/>
      </w:rPr>
    </w:lvl>
    <w:lvl w:ilvl="5" w:tplc="04090005" w:tentative="1">
      <w:start w:val="1"/>
      <w:numFmt w:val="bullet"/>
      <w:lvlText w:val=""/>
      <w:lvlJc w:val="left"/>
      <w:pPr>
        <w:ind w:left="4329" w:hanging="360"/>
      </w:pPr>
      <w:rPr>
        <w:rFonts w:ascii="Wingdings" w:hAnsi="Wingdings" w:hint="default"/>
      </w:rPr>
    </w:lvl>
    <w:lvl w:ilvl="6" w:tplc="04090001" w:tentative="1">
      <w:start w:val="1"/>
      <w:numFmt w:val="bullet"/>
      <w:lvlText w:val=""/>
      <w:lvlJc w:val="left"/>
      <w:pPr>
        <w:ind w:left="5049" w:hanging="360"/>
      </w:pPr>
      <w:rPr>
        <w:rFonts w:ascii="Symbol" w:hAnsi="Symbol" w:hint="default"/>
      </w:rPr>
    </w:lvl>
    <w:lvl w:ilvl="7" w:tplc="04090003" w:tentative="1">
      <w:start w:val="1"/>
      <w:numFmt w:val="bullet"/>
      <w:lvlText w:val="o"/>
      <w:lvlJc w:val="left"/>
      <w:pPr>
        <w:ind w:left="5769" w:hanging="360"/>
      </w:pPr>
      <w:rPr>
        <w:rFonts w:ascii="Courier New" w:hAnsi="Courier New" w:cs="Courier New" w:hint="default"/>
      </w:rPr>
    </w:lvl>
    <w:lvl w:ilvl="8" w:tplc="04090005" w:tentative="1">
      <w:start w:val="1"/>
      <w:numFmt w:val="bullet"/>
      <w:lvlText w:val=""/>
      <w:lvlJc w:val="left"/>
      <w:pPr>
        <w:ind w:left="6489" w:hanging="360"/>
      </w:pPr>
      <w:rPr>
        <w:rFonts w:ascii="Wingdings" w:hAnsi="Wingdings" w:hint="default"/>
      </w:rPr>
    </w:lvl>
  </w:abstractNum>
  <w:abstractNum w:abstractNumId="26" w15:restartNumberingAfterBreak="0">
    <w:nsid w:val="7D782A11"/>
    <w:multiLevelType w:val="hybridMultilevel"/>
    <w:tmpl w:val="F9280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DCD72BF"/>
    <w:multiLevelType w:val="hybridMultilevel"/>
    <w:tmpl w:val="314CBA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66172851">
    <w:abstractNumId w:val="4"/>
  </w:num>
  <w:num w:numId="2" w16cid:durableId="2025670657">
    <w:abstractNumId w:val="11"/>
  </w:num>
  <w:num w:numId="3" w16cid:durableId="209001893">
    <w:abstractNumId w:val="5"/>
  </w:num>
  <w:num w:numId="4" w16cid:durableId="32181260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57759796">
    <w:abstractNumId w:val="5"/>
  </w:num>
  <w:num w:numId="6" w16cid:durableId="261114586">
    <w:abstractNumId w:val="5"/>
  </w:num>
  <w:num w:numId="7" w16cid:durableId="715472622">
    <w:abstractNumId w:val="5"/>
  </w:num>
  <w:num w:numId="8" w16cid:durableId="252205651">
    <w:abstractNumId w:val="5"/>
  </w:num>
  <w:num w:numId="9" w16cid:durableId="1054811485">
    <w:abstractNumId w:val="5"/>
  </w:num>
  <w:num w:numId="10" w16cid:durableId="1889219059">
    <w:abstractNumId w:val="5"/>
  </w:num>
  <w:num w:numId="11" w16cid:durableId="695235395">
    <w:abstractNumId w:val="5"/>
  </w:num>
  <w:num w:numId="12" w16cid:durableId="1404062527">
    <w:abstractNumId w:val="5"/>
  </w:num>
  <w:num w:numId="13" w16cid:durableId="1096101515">
    <w:abstractNumId w:val="5"/>
  </w:num>
  <w:num w:numId="14" w16cid:durableId="238059446">
    <w:abstractNumId w:val="5"/>
  </w:num>
  <w:num w:numId="15" w16cid:durableId="2127698464">
    <w:abstractNumId w:val="12"/>
  </w:num>
  <w:num w:numId="16" w16cid:durableId="1613589553">
    <w:abstractNumId w:val="8"/>
  </w:num>
  <w:num w:numId="17" w16cid:durableId="624433640">
    <w:abstractNumId w:val="7"/>
  </w:num>
  <w:num w:numId="18" w16cid:durableId="681324462">
    <w:abstractNumId w:val="18"/>
  </w:num>
  <w:num w:numId="19" w16cid:durableId="48119869">
    <w:abstractNumId w:val="14"/>
  </w:num>
  <w:num w:numId="20" w16cid:durableId="1721318886">
    <w:abstractNumId w:val="15"/>
  </w:num>
  <w:num w:numId="21" w16cid:durableId="427310234">
    <w:abstractNumId w:val="6"/>
  </w:num>
  <w:num w:numId="22" w16cid:durableId="1798837803">
    <w:abstractNumId w:val="21"/>
  </w:num>
  <w:num w:numId="23" w16cid:durableId="113790832">
    <w:abstractNumId w:val="17"/>
  </w:num>
  <w:num w:numId="24" w16cid:durableId="659119109">
    <w:abstractNumId w:val="2"/>
  </w:num>
  <w:num w:numId="25" w16cid:durableId="1300499751">
    <w:abstractNumId w:val="27"/>
  </w:num>
  <w:num w:numId="26" w16cid:durableId="2052530144">
    <w:abstractNumId w:val="20"/>
  </w:num>
  <w:num w:numId="27" w16cid:durableId="309290593">
    <w:abstractNumId w:val="26"/>
  </w:num>
  <w:num w:numId="28" w16cid:durableId="78910083">
    <w:abstractNumId w:val="0"/>
  </w:num>
  <w:num w:numId="29" w16cid:durableId="1783722051">
    <w:abstractNumId w:val="19"/>
  </w:num>
  <w:num w:numId="30" w16cid:durableId="2097628265">
    <w:abstractNumId w:val="3"/>
  </w:num>
  <w:num w:numId="31" w16cid:durableId="1810785920">
    <w:abstractNumId w:val="22"/>
  </w:num>
  <w:num w:numId="32" w16cid:durableId="1549293668">
    <w:abstractNumId w:val="10"/>
  </w:num>
  <w:num w:numId="33" w16cid:durableId="747193874">
    <w:abstractNumId w:val="25"/>
  </w:num>
  <w:num w:numId="34" w16cid:durableId="832532198">
    <w:abstractNumId w:val="13"/>
  </w:num>
  <w:num w:numId="35" w16cid:durableId="975455458">
    <w:abstractNumId w:val="16"/>
  </w:num>
  <w:num w:numId="36" w16cid:durableId="937442129">
    <w:abstractNumId w:val="24"/>
  </w:num>
  <w:num w:numId="37" w16cid:durableId="970094290">
    <w:abstractNumId w:val="9"/>
  </w:num>
  <w:num w:numId="38" w16cid:durableId="1049262077">
    <w:abstractNumId w:val="23"/>
  </w:num>
  <w:num w:numId="39" w16cid:durableId="14491975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2"/>
    <w:compatSetting w:name="useWord2013TrackBottomHyphenation" w:uri="http://schemas.microsoft.com/office/word" w:val="1"/>
  </w:compat>
  <w:rsids>
    <w:rsidRoot w:val="00A362BC"/>
    <w:rsid w:val="00001745"/>
    <w:rsid w:val="00027573"/>
    <w:rsid w:val="00037DC8"/>
    <w:rsid w:val="00046389"/>
    <w:rsid w:val="0005250C"/>
    <w:rsid w:val="0005417B"/>
    <w:rsid w:val="000920B6"/>
    <w:rsid w:val="000A320F"/>
    <w:rsid w:val="000B23BF"/>
    <w:rsid w:val="000C2AA5"/>
    <w:rsid w:val="000D17CB"/>
    <w:rsid w:val="000D7464"/>
    <w:rsid w:val="000E547A"/>
    <w:rsid w:val="000F0C10"/>
    <w:rsid w:val="000F1DC5"/>
    <w:rsid w:val="00107635"/>
    <w:rsid w:val="00112965"/>
    <w:rsid w:val="001218F2"/>
    <w:rsid w:val="001279BD"/>
    <w:rsid w:val="0013062D"/>
    <w:rsid w:val="00132682"/>
    <w:rsid w:val="00151ECD"/>
    <w:rsid w:val="00154C09"/>
    <w:rsid w:val="00161132"/>
    <w:rsid w:val="00161777"/>
    <w:rsid w:val="001712C7"/>
    <w:rsid w:val="0017676B"/>
    <w:rsid w:val="001905B9"/>
    <w:rsid w:val="001A6749"/>
    <w:rsid w:val="001C0BA6"/>
    <w:rsid w:val="001C0CB2"/>
    <w:rsid w:val="001D1620"/>
    <w:rsid w:val="001D35C0"/>
    <w:rsid w:val="001E01AD"/>
    <w:rsid w:val="001E07B0"/>
    <w:rsid w:val="001E3330"/>
    <w:rsid w:val="001F2976"/>
    <w:rsid w:val="0022030D"/>
    <w:rsid w:val="00234C95"/>
    <w:rsid w:val="002371F6"/>
    <w:rsid w:val="00254AF1"/>
    <w:rsid w:val="00256944"/>
    <w:rsid w:val="002815F9"/>
    <w:rsid w:val="0028659A"/>
    <w:rsid w:val="002869C3"/>
    <w:rsid w:val="0028776D"/>
    <w:rsid w:val="002B7A98"/>
    <w:rsid w:val="002E1900"/>
    <w:rsid w:val="002E653A"/>
    <w:rsid w:val="002F5336"/>
    <w:rsid w:val="002F776C"/>
    <w:rsid w:val="0030070E"/>
    <w:rsid w:val="0032326F"/>
    <w:rsid w:val="003363BE"/>
    <w:rsid w:val="00340071"/>
    <w:rsid w:val="00340E97"/>
    <w:rsid w:val="00341658"/>
    <w:rsid w:val="00351C72"/>
    <w:rsid w:val="00364162"/>
    <w:rsid w:val="00370AC3"/>
    <w:rsid w:val="00383F4F"/>
    <w:rsid w:val="00390991"/>
    <w:rsid w:val="003B009F"/>
    <w:rsid w:val="003C63AB"/>
    <w:rsid w:val="003C73E7"/>
    <w:rsid w:val="003C7753"/>
    <w:rsid w:val="003E29E2"/>
    <w:rsid w:val="003E63DD"/>
    <w:rsid w:val="003F0C17"/>
    <w:rsid w:val="003F4AE8"/>
    <w:rsid w:val="003F708A"/>
    <w:rsid w:val="00404615"/>
    <w:rsid w:val="00410C6A"/>
    <w:rsid w:val="00412E17"/>
    <w:rsid w:val="0045005A"/>
    <w:rsid w:val="0046275C"/>
    <w:rsid w:val="00465585"/>
    <w:rsid w:val="00475402"/>
    <w:rsid w:val="00481CA9"/>
    <w:rsid w:val="00482333"/>
    <w:rsid w:val="00490D11"/>
    <w:rsid w:val="00493395"/>
    <w:rsid w:val="00493CEF"/>
    <w:rsid w:val="004A08E2"/>
    <w:rsid w:val="004A221C"/>
    <w:rsid w:val="004A5876"/>
    <w:rsid w:val="004C10C4"/>
    <w:rsid w:val="004C1F06"/>
    <w:rsid w:val="004C514E"/>
    <w:rsid w:val="004C5DAB"/>
    <w:rsid w:val="004C6BF5"/>
    <w:rsid w:val="004D157E"/>
    <w:rsid w:val="004D3791"/>
    <w:rsid w:val="004D705C"/>
    <w:rsid w:val="004D7B3D"/>
    <w:rsid w:val="004E3329"/>
    <w:rsid w:val="004E733D"/>
    <w:rsid w:val="004F0323"/>
    <w:rsid w:val="004F0C68"/>
    <w:rsid w:val="004F2C3B"/>
    <w:rsid w:val="005033F7"/>
    <w:rsid w:val="005201BA"/>
    <w:rsid w:val="00527338"/>
    <w:rsid w:val="00527BCD"/>
    <w:rsid w:val="0053233E"/>
    <w:rsid w:val="005461D0"/>
    <w:rsid w:val="00547C89"/>
    <w:rsid w:val="00574B53"/>
    <w:rsid w:val="00586BCC"/>
    <w:rsid w:val="005A0648"/>
    <w:rsid w:val="005B0B9D"/>
    <w:rsid w:val="005C4657"/>
    <w:rsid w:val="005D5E52"/>
    <w:rsid w:val="005E0907"/>
    <w:rsid w:val="005E55CE"/>
    <w:rsid w:val="00600857"/>
    <w:rsid w:val="0062422C"/>
    <w:rsid w:val="00624C1F"/>
    <w:rsid w:val="00647F3E"/>
    <w:rsid w:val="0065524C"/>
    <w:rsid w:val="00665C65"/>
    <w:rsid w:val="006735A9"/>
    <w:rsid w:val="00682B37"/>
    <w:rsid w:val="00695E61"/>
    <w:rsid w:val="006B38D2"/>
    <w:rsid w:val="006B70AD"/>
    <w:rsid w:val="006C4A5E"/>
    <w:rsid w:val="006C6590"/>
    <w:rsid w:val="006D6925"/>
    <w:rsid w:val="006E34CB"/>
    <w:rsid w:val="006E6FA6"/>
    <w:rsid w:val="006E7C23"/>
    <w:rsid w:val="006F4C01"/>
    <w:rsid w:val="00706443"/>
    <w:rsid w:val="00712DC9"/>
    <w:rsid w:val="007213B6"/>
    <w:rsid w:val="007379DF"/>
    <w:rsid w:val="0075318F"/>
    <w:rsid w:val="00762E36"/>
    <w:rsid w:val="00764D74"/>
    <w:rsid w:val="007673FA"/>
    <w:rsid w:val="00774F0F"/>
    <w:rsid w:val="007756CC"/>
    <w:rsid w:val="0078040C"/>
    <w:rsid w:val="0078704C"/>
    <w:rsid w:val="00792A94"/>
    <w:rsid w:val="007ABE4D"/>
    <w:rsid w:val="007C214F"/>
    <w:rsid w:val="007C2FFC"/>
    <w:rsid w:val="007D7E00"/>
    <w:rsid w:val="007F5900"/>
    <w:rsid w:val="007F719A"/>
    <w:rsid w:val="00800DF0"/>
    <w:rsid w:val="00801886"/>
    <w:rsid w:val="00801BA7"/>
    <w:rsid w:val="00811096"/>
    <w:rsid w:val="00833EA1"/>
    <w:rsid w:val="00835A5D"/>
    <w:rsid w:val="008368D3"/>
    <w:rsid w:val="00846817"/>
    <w:rsid w:val="0084791A"/>
    <w:rsid w:val="00865937"/>
    <w:rsid w:val="00866889"/>
    <w:rsid w:val="00871C96"/>
    <w:rsid w:val="00874775"/>
    <w:rsid w:val="008750A3"/>
    <w:rsid w:val="00880C5A"/>
    <w:rsid w:val="008A101C"/>
    <w:rsid w:val="008A58E3"/>
    <w:rsid w:val="008A7296"/>
    <w:rsid w:val="008B03E0"/>
    <w:rsid w:val="008B08AC"/>
    <w:rsid w:val="008C2637"/>
    <w:rsid w:val="008F0E02"/>
    <w:rsid w:val="00900E4E"/>
    <w:rsid w:val="0091549F"/>
    <w:rsid w:val="00922077"/>
    <w:rsid w:val="0092418F"/>
    <w:rsid w:val="00927DC9"/>
    <w:rsid w:val="00930479"/>
    <w:rsid w:val="009525A9"/>
    <w:rsid w:val="009627B3"/>
    <w:rsid w:val="0096301D"/>
    <w:rsid w:val="00974F37"/>
    <w:rsid w:val="00977C19"/>
    <w:rsid w:val="009867EB"/>
    <w:rsid w:val="009924C9"/>
    <w:rsid w:val="009A241B"/>
    <w:rsid w:val="009A40B4"/>
    <w:rsid w:val="009C5438"/>
    <w:rsid w:val="009D0812"/>
    <w:rsid w:val="00A0582C"/>
    <w:rsid w:val="00A209D4"/>
    <w:rsid w:val="00A2559C"/>
    <w:rsid w:val="00A362BC"/>
    <w:rsid w:val="00A478E8"/>
    <w:rsid w:val="00A4E1F8"/>
    <w:rsid w:val="00A50E2A"/>
    <w:rsid w:val="00A556EF"/>
    <w:rsid w:val="00A56B6F"/>
    <w:rsid w:val="00A60D20"/>
    <w:rsid w:val="00A62544"/>
    <w:rsid w:val="00A72A01"/>
    <w:rsid w:val="00A80B40"/>
    <w:rsid w:val="00A826B7"/>
    <w:rsid w:val="00A82C89"/>
    <w:rsid w:val="00A93E66"/>
    <w:rsid w:val="00AA1455"/>
    <w:rsid w:val="00AA3A25"/>
    <w:rsid w:val="00AC000C"/>
    <w:rsid w:val="00AC0458"/>
    <w:rsid w:val="00AD59AD"/>
    <w:rsid w:val="00AE349C"/>
    <w:rsid w:val="00AE4E8C"/>
    <w:rsid w:val="00AE7B8C"/>
    <w:rsid w:val="00AF132C"/>
    <w:rsid w:val="00B028C7"/>
    <w:rsid w:val="00B05A54"/>
    <w:rsid w:val="00B52410"/>
    <w:rsid w:val="00B62B29"/>
    <w:rsid w:val="00B640E0"/>
    <w:rsid w:val="00B76596"/>
    <w:rsid w:val="00BA4804"/>
    <w:rsid w:val="00BA7AE1"/>
    <w:rsid w:val="00BB05D6"/>
    <w:rsid w:val="00BB7220"/>
    <w:rsid w:val="00BC3A78"/>
    <w:rsid w:val="00BC7FA6"/>
    <w:rsid w:val="00BD1E60"/>
    <w:rsid w:val="00BE292E"/>
    <w:rsid w:val="00BE6B72"/>
    <w:rsid w:val="00C1109F"/>
    <w:rsid w:val="00C11D98"/>
    <w:rsid w:val="00C34786"/>
    <w:rsid w:val="00C5090A"/>
    <w:rsid w:val="00C545A5"/>
    <w:rsid w:val="00C57763"/>
    <w:rsid w:val="00C8551E"/>
    <w:rsid w:val="00CA5897"/>
    <w:rsid w:val="00CA73E4"/>
    <w:rsid w:val="00CC269F"/>
    <w:rsid w:val="00CC389C"/>
    <w:rsid w:val="00CC5FFC"/>
    <w:rsid w:val="00CD72C8"/>
    <w:rsid w:val="00CE09C5"/>
    <w:rsid w:val="00CE13B3"/>
    <w:rsid w:val="00CE32D0"/>
    <w:rsid w:val="00CF01E4"/>
    <w:rsid w:val="00D23CA3"/>
    <w:rsid w:val="00D40F41"/>
    <w:rsid w:val="00D4348A"/>
    <w:rsid w:val="00D44625"/>
    <w:rsid w:val="00D51047"/>
    <w:rsid w:val="00D60EA5"/>
    <w:rsid w:val="00D733E1"/>
    <w:rsid w:val="00D76FA8"/>
    <w:rsid w:val="00D828F5"/>
    <w:rsid w:val="00D94CF6"/>
    <w:rsid w:val="00D96F0A"/>
    <w:rsid w:val="00D9718A"/>
    <w:rsid w:val="00DC186F"/>
    <w:rsid w:val="00DC50DF"/>
    <w:rsid w:val="00DD22DB"/>
    <w:rsid w:val="00DE78D6"/>
    <w:rsid w:val="00DF1721"/>
    <w:rsid w:val="00DF1CFD"/>
    <w:rsid w:val="00DF555A"/>
    <w:rsid w:val="00E17874"/>
    <w:rsid w:val="00E56045"/>
    <w:rsid w:val="00E70760"/>
    <w:rsid w:val="00E747D3"/>
    <w:rsid w:val="00E76CF8"/>
    <w:rsid w:val="00E935C0"/>
    <w:rsid w:val="00E96C18"/>
    <w:rsid w:val="00EA104E"/>
    <w:rsid w:val="00EC27F5"/>
    <w:rsid w:val="00EF5198"/>
    <w:rsid w:val="00F00345"/>
    <w:rsid w:val="00F004B6"/>
    <w:rsid w:val="00F12A52"/>
    <w:rsid w:val="00F22F62"/>
    <w:rsid w:val="00F23E6A"/>
    <w:rsid w:val="00F63B8B"/>
    <w:rsid w:val="00F662A3"/>
    <w:rsid w:val="00F84806"/>
    <w:rsid w:val="00FD34B4"/>
    <w:rsid w:val="00FF51EB"/>
    <w:rsid w:val="00FF69A5"/>
    <w:rsid w:val="00FF7616"/>
    <w:rsid w:val="011606C9"/>
    <w:rsid w:val="01261C45"/>
    <w:rsid w:val="0134792A"/>
    <w:rsid w:val="01534DF3"/>
    <w:rsid w:val="019F1F1E"/>
    <w:rsid w:val="01C9A135"/>
    <w:rsid w:val="01CD2756"/>
    <w:rsid w:val="01CEA3EB"/>
    <w:rsid w:val="01D7A321"/>
    <w:rsid w:val="01EC8537"/>
    <w:rsid w:val="0216F7A0"/>
    <w:rsid w:val="02478C81"/>
    <w:rsid w:val="027B7024"/>
    <w:rsid w:val="027E3C21"/>
    <w:rsid w:val="0294B858"/>
    <w:rsid w:val="02A89A7B"/>
    <w:rsid w:val="02C9DCF9"/>
    <w:rsid w:val="02EFA1E1"/>
    <w:rsid w:val="02F0D53F"/>
    <w:rsid w:val="02F54284"/>
    <w:rsid w:val="02FD0DF4"/>
    <w:rsid w:val="031842C9"/>
    <w:rsid w:val="031F1ED3"/>
    <w:rsid w:val="03235854"/>
    <w:rsid w:val="03323797"/>
    <w:rsid w:val="0333643C"/>
    <w:rsid w:val="033884E7"/>
    <w:rsid w:val="036BC1B3"/>
    <w:rsid w:val="037264F4"/>
    <w:rsid w:val="03A1108E"/>
    <w:rsid w:val="03ACAA15"/>
    <w:rsid w:val="03BCE2AF"/>
    <w:rsid w:val="03CE3A92"/>
    <w:rsid w:val="03D9CAF8"/>
    <w:rsid w:val="03E6B983"/>
    <w:rsid w:val="03E9AAE9"/>
    <w:rsid w:val="03F09115"/>
    <w:rsid w:val="040E8553"/>
    <w:rsid w:val="041F2BA3"/>
    <w:rsid w:val="045EB92A"/>
    <w:rsid w:val="04747D2F"/>
    <w:rsid w:val="047FC0A5"/>
    <w:rsid w:val="04860F52"/>
    <w:rsid w:val="0498AE06"/>
    <w:rsid w:val="04ACC2BE"/>
    <w:rsid w:val="04B01F24"/>
    <w:rsid w:val="04EBA112"/>
    <w:rsid w:val="0513E933"/>
    <w:rsid w:val="054F1D6F"/>
    <w:rsid w:val="0556B4A6"/>
    <w:rsid w:val="0571D70F"/>
    <w:rsid w:val="0577D0D9"/>
    <w:rsid w:val="05BB4349"/>
    <w:rsid w:val="05C9AB13"/>
    <w:rsid w:val="05FF6EB1"/>
    <w:rsid w:val="061D93DD"/>
    <w:rsid w:val="064188E5"/>
    <w:rsid w:val="069003FB"/>
    <w:rsid w:val="0696588F"/>
    <w:rsid w:val="06A0C4F3"/>
    <w:rsid w:val="06AAE9F3"/>
    <w:rsid w:val="06B32D88"/>
    <w:rsid w:val="06C11921"/>
    <w:rsid w:val="06C6AAE5"/>
    <w:rsid w:val="06E96B92"/>
    <w:rsid w:val="06F7CF33"/>
    <w:rsid w:val="07037EF9"/>
    <w:rsid w:val="0703B12F"/>
    <w:rsid w:val="0727BF74"/>
    <w:rsid w:val="072E9B50"/>
    <w:rsid w:val="074AADC0"/>
    <w:rsid w:val="074FFCB6"/>
    <w:rsid w:val="07618C6E"/>
    <w:rsid w:val="0765DB37"/>
    <w:rsid w:val="0768A0B5"/>
    <w:rsid w:val="0777612B"/>
    <w:rsid w:val="0777EA31"/>
    <w:rsid w:val="078E6055"/>
    <w:rsid w:val="07C027CA"/>
    <w:rsid w:val="07C4013F"/>
    <w:rsid w:val="07D9C5DA"/>
    <w:rsid w:val="07E2E99D"/>
    <w:rsid w:val="07F2FC78"/>
    <w:rsid w:val="07F43521"/>
    <w:rsid w:val="08091DD0"/>
    <w:rsid w:val="0813F85B"/>
    <w:rsid w:val="0842C8CE"/>
    <w:rsid w:val="08702FAB"/>
    <w:rsid w:val="088CA483"/>
    <w:rsid w:val="088DEED5"/>
    <w:rsid w:val="08C4FA79"/>
    <w:rsid w:val="08C85FD8"/>
    <w:rsid w:val="08E761E6"/>
    <w:rsid w:val="08E96BA7"/>
    <w:rsid w:val="08F5C59C"/>
    <w:rsid w:val="0902E6A5"/>
    <w:rsid w:val="090DC698"/>
    <w:rsid w:val="090FFDA8"/>
    <w:rsid w:val="0922F521"/>
    <w:rsid w:val="09255861"/>
    <w:rsid w:val="093C2A39"/>
    <w:rsid w:val="094BBB6D"/>
    <w:rsid w:val="094F51BC"/>
    <w:rsid w:val="09C9F390"/>
    <w:rsid w:val="09D404AD"/>
    <w:rsid w:val="09D8192F"/>
    <w:rsid w:val="09DB042E"/>
    <w:rsid w:val="09DCE044"/>
    <w:rsid w:val="0A105274"/>
    <w:rsid w:val="0A214ECA"/>
    <w:rsid w:val="0A5DEBB7"/>
    <w:rsid w:val="0A9E1DFB"/>
    <w:rsid w:val="0ABD1FAF"/>
    <w:rsid w:val="0AC05144"/>
    <w:rsid w:val="0AD2F4F3"/>
    <w:rsid w:val="0AD90ABB"/>
    <w:rsid w:val="0ADEE65E"/>
    <w:rsid w:val="0ADFDA5B"/>
    <w:rsid w:val="0B7B671E"/>
    <w:rsid w:val="0BC1071F"/>
    <w:rsid w:val="0BE89339"/>
    <w:rsid w:val="0BEE9639"/>
    <w:rsid w:val="0BFFEA70"/>
    <w:rsid w:val="0C046DBE"/>
    <w:rsid w:val="0C1A732F"/>
    <w:rsid w:val="0C3315E5"/>
    <w:rsid w:val="0C3CD24B"/>
    <w:rsid w:val="0C40283B"/>
    <w:rsid w:val="0C7D9AE6"/>
    <w:rsid w:val="0C84C3BD"/>
    <w:rsid w:val="0C9F5F22"/>
    <w:rsid w:val="0CAA14D7"/>
    <w:rsid w:val="0CBB1881"/>
    <w:rsid w:val="0CC2D022"/>
    <w:rsid w:val="0CD88B2B"/>
    <w:rsid w:val="0CED71B5"/>
    <w:rsid w:val="0CFC6BC2"/>
    <w:rsid w:val="0D0C2E6F"/>
    <w:rsid w:val="0D31E2C1"/>
    <w:rsid w:val="0D3DE213"/>
    <w:rsid w:val="0D5201FF"/>
    <w:rsid w:val="0D66881A"/>
    <w:rsid w:val="0D6FBA2E"/>
    <w:rsid w:val="0D8C0511"/>
    <w:rsid w:val="0D9E8261"/>
    <w:rsid w:val="0DB2B1CC"/>
    <w:rsid w:val="0DFF1C69"/>
    <w:rsid w:val="0E1D09B0"/>
    <w:rsid w:val="0E1EDDE1"/>
    <w:rsid w:val="0E5C52F0"/>
    <w:rsid w:val="0E842FBF"/>
    <w:rsid w:val="0E8692A3"/>
    <w:rsid w:val="0ED805FE"/>
    <w:rsid w:val="0EFBFCD1"/>
    <w:rsid w:val="0F09C1A3"/>
    <w:rsid w:val="0F383298"/>
    <w:rsid w:val="0F5D7632"/>
    <w:rsid w:val="0F9D024C"/>
    <w:rsid w:val="0FB58FCD"/>
    <w:rsid w:val="0FC41D9A"/>
    <w:rsid w:val="0FCC6B36"/>
    <w:rsid w:val="0FE17807"/>
    <w:rsid w:val="0FE3C764"/>
    <w:rsid w:val="0FEF53BB"/>
    <w:rsid w:val="100C374D"/>
    <w:rsid w:val="101BD37B"/>
    <w:rsid w:val="1023E77B"/>
    <w:rsid w:val="102AECED"/>
    <w:rsid w:val="1031BA4B"/>
    <w:rsid w:val="1058C1E9"/>
    <w:rsid w:val="1065CD84"/>
    <w:rsid w:val="106C90C2"/>
    <w:rsid w:val="1079BDDF"/>
    <w:rsid w:val="108A116F"/>
    <w:rsid w:val="10AA500F"/>
    <w:rsid w:val="11210F93"/>
    <w:rsid w:val="114FA115"/>
    <w:rsid w:val="119B7EC7"/>
    <w:rsid w:val="11B0D240"/>
    <w:rsid w:val="11B9B2F7"/>
    <w:rsid w:val="11C0B208"/>
    <w:rsid w:val="11DC419D"/>
    <w:rsid w:val="1211276B"/>
    <w:rsid w:val="12197EDF"/>
    <w:rsid w:val="12324F74"/>
    <w:rsid w:val="1237D303"/>
    <w:rsid w:val="123FB062"/>
    <w:rsid w:val="126FE74F"/>
    <w:rsid w:val="1272D878"/>
    <w:rsid w:val="12BADD1B"/>
    <w:rsid w:val="12C01941"/>
    <w:rsid w:val="12D106F1"/>
    <w:rsid w:val="12ECC637"/>
    <w:rsid w:val="12F2CCDC"/>
    <w:rsid w:val="1321F800"/>
    <w:rsid w:val="133ED81D"/>
    <w:rsid w:val="1349BD4C"/>
    <w:rsid w:val="13619416"/>
    <w:rsid w:val="1363FB45"/>
    <w:rsid w:val="1372114E"/>
    <w:rsid w:val="13A1E2EB"/>
    <w:rsid w:val="13A3EDD3"/>
    <w:rsid w:val="13C4F143"/>
    <w:rsid w:val="13C6E10A"/>
    <w:rsid w:val="13F99284"/>
    <w:rsid w:val="13FA9172"/>
    <w:rsid w:val="14047BED"/>
    <w:rsid w:val="1416C1A6"/>
    <w:rsid w:val="14287F91"/>
    <w:rsid w:val="1436CE19"/>
    <w:rsid w:val="144257CD"/>
    <w:rsid w:val="1450EBB6"/>
    <w:rsid w:val="145D08BD"/>
    <w:rsid w:val="14787A38"/>
    <w:rsid w:val="14798624"/>
    <w:rsid w:val="1485D8B1"/>
    <w:rsid w:val="1489211E"/>
    <w:rsid w:val="149FD75D"/>
    <w:rsid w:val="14A330BF"/>
    <w:rsid w:val="14A4516F"/>
    <w:rsid w:val="14F8D9D9"/>
    <w:rsid w:val="15408217"/>
    <w:rsid w:val="1542C639"/>
    <w:rsid w:val="1564E81A"/>
    <w:rsid w:val="157E5596"/>
    <w:rsid w:val="15B23958"/>
    <w:rsid w:val="15D026B1"/>
    <w:rsid w:val="15F96E75"/>
    <w:rsid w:val="160D7659"/>
    <w:rsid w:val="1611A09A"/>
    <w:rsid w:val="16172DE0"/>
    <w:rsid w:val="16326D57"/>
    <w:rsid w:val="1676B8B2"/>
    <w:rsid w:val="167F8007"/>
    <w:rsid w:val="16946D15"/>
    <w:rsid w:val="16C40F78"/>
    <w:rsid w:val="16D4D696"/>
    <w:rsid w:val="17068A92"/>
    <w:rsid w:val="170CEA9D"/>
    <w:rsid w:val="17336204"/>
    <w:rsid w:val="175751ED"/>
    <w:rsid w:val="176A5134"/>
    <w:rsid w:val="178E13CD"/>
    <w:rsid w:val="17D4E08B"/>
    <w:rsid w:val="17E62C3A"/>
    <w:rsid w:val="17E72CBB"/>
    <w:rsid w:val="1802E1B9"/>
    <w:rsid w:val="1812DF7C"/>
    <w:rsid w:val="1843E66A"/>
    <w:rsid w:val="1846C75E"/>
    <w:rsid w:val="1855CFD6"/>
    <w:rsid w:val="1880A43B"/>
    <w:rsid w:val="18BE3761"/>
    <w:rsid w:val="18E435AD"/>
    <w:rsid w:val="194AD008"/>
    <w:rsid w:val="195ACE59"/>
    <w:rsid w:val="1999CA00"/>
    <w:rsid w:val="19AEE378"/>
    <w:rsid w:val="19D3A912"/>
    <w:rsid w:val="19D43BBD"/>
    <w:rsid w:val="19DFA90C"/>
    <w:rsid w:val="1A260EB7"/>
    <w:rsid w:val="1A2E36CA"/>
    <w:rsid w:val="1A3AFF17"/>
    <w:rsid w:val="1A44F355"/>
    <w:rsid w:val="1A581E0B"/>
    <w:rsid w:val="1A622662"/>
    <w:rsid w:val="1A78AAE7"/>
    <w:rsid w:val="1A9029FD"/>
    <w:rsid w:val="1A90F3FE"/>
    <w:rsid w:val="1AACBB73"/>
    <w:rsid w:val="1AC2FE09"/>
    <w:rsid w:val="1B02B87B"/>
    <w:rsid w:val="1B0BC610"/>
    <w:rsid w:val="1B1DA3D1"/>
    <w:rsid w:val="1B23B350"/>
    <w:rsid w:val="1B50FC9F"/>
    <w:rsid w:val="1B53BEF4"/>
    <w:rsid w:val="1B54619A"/>
    <w:rsid w:val="1B58FB67"/>
    <w:rsid w:val="1B5A8E9E"/>
    <w:rsid w:val="1B5ADE8D"/>
    <w:rsid w:val="1B5C71E4"/>
    <w:rsid w:val="1B69248D"/>
    <w:rsid w:val="1B6A41F8"/>
    <w:rsid w:val="1B801DBC"/>
    <w:rsid w:val="1B8842A8"/>
    <w:rsid w:val="1B897932"/>
    <w:rsid w:val="1B8A7EA4"/>
    <w:rsid w:val="1BA530E9"/>
    <w:rsid w:val="1BBC451B"/>
    <w:rsid w:val="1BC9EF3C"/>
    <w:rsid w:val="1BD805ED"/>
    <w:rsid w:val="1BE0A24A"/>
    <w:rsid w:val="1BF1330E"/>
    <w:rsid w:val="1BF24F5D"/>
    <w:rsid w:val="1BF925DB"/>
    <w:rsid w:val="1C0282BB"/>
    <w:rsid w:val="1C148A4D"/>
    <w:rsid w:val="1C1809E1"/>
    <w:rsid w:val="1C1B4A80"/>
    <w:rsid w:val="1C1E84DE"/>
    <w:rsid w:val="1C25F137"/>
    <w:rsid w:val="1C3C3A07"/>
    <w:rsid w:val="1C3D8E8A"/>
    <w:rsid w:val="1C6C5A44"/>
    <w:rsid w:val="1C78193F"/>
    <w:rsid w:val="1C8E4348"/>
    <w:rsid w:val="1C93A648"/>
    <w:rsid w:val="1CD87E26"/>
    <w:rsid w:val="1CE47E67"/>
    <w:rsid w:val="1CEAE91D"/>
    <w:rsid w:val="1CEEC750"/>
    <w:rsid w:val="1D1D4273"/>
    <w:rsid w:val="1D28598A"/>
    <w:rsid w:val="1D2EA873"/>
    <w:rsid w:val="1D5C9440"/>
    <w:rsid w:val="1D739DC2"/>
    <w:rsid w:val="1D7B2B71"/>
    <w:rsid w:val="1D8CBA5E"/>
    <w:rsid w:val="1D93F518"/>
    <w:rsid w:val="1D951ABB"/>
    <w:rsid w:val="1DBBFF7B"/>
    <w:rsid w:val="1DC64EA1"/>
    <w:rsid w:val="1DD70D39"/>
    <w:rsid w:val="1DE05301"/>
    <w:rsid w:val="1DE6BBFD"/>
    <w:rsid w:val="1E0B4381"/>
    <w:rsid w:val="1E14D126"/>
    <w:rsid w:val="1E252B92"/>
    <w:rsid w:val="1E7EF566"/>
    <w:rsid w:val="1E9343A2"/>
    <w:rsid w:val="1EAA7458"/>
    <w:rsid w:val="1EBAB41D"/>
    <w:rsid w:val="1ED34D75"/>
    <w:rsid w:val="1F47CADB"/>
    <w:rsid w:val="1F522A29"/>
    <w:rsid w:val="1F686C59"/>
    <w:rsid w:val="1F79CB6F"/>
    <w:rsid w:val="1F916849"/>
    <w:rsid w:val="1F93E953"/>
    <w:rsid w:val="1FA20890"/>
    <w:rsid w:val="1FE15A4D"/>
    <w:rsid w:val="200BC7B7"/>
    <w:rsid w:val="2042823B"/>
    <w:rsid w:val="204EAE59"/>
    <w:rsid w:val="206A70BF"/>
    <w:rsid w:val="207927DD"/>
    <w:rsid w:val="207C78B7"/>
    <w:rsid w:val="2089A4E6"/>
    <w:rsid w:val="20E49E6D"/>
    <w:rsid w:val="20F9F2CA"/>
    <w:rsid w:val="211B132A"/>
    <w:rsid w:val="211FFCBC"/>
    <w:rsid w:val="214EDFD4"/>
    <w:rsid w:val="215045FF"/>
    <w:rsid w:val="2153493C"/>
    <w:rsid w:val="215C03FA"/>
    <w:rsid w:val="2160BCAA"/>
    <w:rsid w:val="21688235"/>
    <w:rsid w:val="216BCCFB"/>
    <w:rsid w:val="21B32AC4"/>
    <w:rsid w:val="21D7C256"/>
    <w:rsid w:val="21D899C3"/>
    <w:rsid w:val="21D8D836"/>
    <w:rsid w:val="220B846C"/>
    <w:rsid w:val="2227936A"/>
    <w:rsid w:val="2290B6F6"/>
    <w:rsid w:val="2293FBDA"/>
    <w:rsid w:val="22994BF2"/>
    <w:rsid w:val="22B10101"/>
    <w:rsid w:val="22BCAACE"/>
    <w:rsid w:val="22D2D7F9"/>
    <w:rsid w:val="22E667C5"/>
    <w:rsid w:val="22E6828B"/>
    <w:rsid w:val="22FD4B92"/>
    <w:rsid w:val="23053863"/>
    <w:rsid w:val="230D9235"/>
    <w:rsid w:val="23202AA0"/>
    <w:rsid w:val="2325701E"/>
    <w:rsid w:val="232884CE"/>
    <w:rsid w:val="234DE035"/>
    <w:rsid w:val="236AAE0D"/>
    <w:rsid w:val="239837AC"/>
    <w:rsid w:val="23AA9B8D"/>
    <w:rsid w:val="23B146FB"/>
    <w:rsid w:val="23CC2722"/>
    <w:rsid w:val="23E7B661"/>
    <w:rsid w:val="23FF8802"/>
    <w:rsid w:val="24200B0C"/>
    <w:rsid w:val="243CA2F1"/>
    <w:rsid w:val="24428448"/>
    <w:rsid w:val="244F3435"/>
    <w:rsid w:val="244FDDE8"/>
    <w:rsid w:val="2468E23B"/>
    <w:rsid w:val="248C0756"/>
    <w:rsid w:val="24C6E044"/>
    <w:rsid w:val="24E60293"/>
    <w:rsid w:val="24FDE30B"/>
    <w:rsid w:val="25103FD2"/>
    <w:rsid w:val="25807593"/>
    <w:rsid w:val="2586C737"/>
    <w:rsid w:val="259E9355"/>
    <w:rsid w:val="25D3CE4A"/>
    <w:rsid w:val="25E583CE"/>
    <w:rsid w:val="260B7259"/>
    <w:rsid w:val="260E95B7"/>
    <w:rsid w:val="261685AF"/>
    <w:rsid w:val="262A149D"/>
    <w:rsid w:val="26398046"/>
    <w:rsid w:val="2649AECF"/>
    <w:rsid w:val="264EFF90"/>
    <w:rsid w:val="2678A46C"/>
    <w:rsid w:val="268CE8E2"/>
    <w:rsid w:val="2692BBC6"/>
    <w:rsid w:val="26AF44D3"/>
    <w:rsid w:val="26BEF643"/>
    <w:rsid w:val="26E03BF6"/>
    <w:rsid w:val="26F089F8"/>
    <w:rsid w:val="271302AD"/>
    <w:rsid w:val="272219A0"/>
    <w:rsid w:val="272A6B93"/>
    <w:rsid w:val="2789DF62"/>
    <w:rsid w:val="278A1581"/>
    <w:rsid w:val="27985367"/>
    <w:rsid w:val="27E09CC7"/>
    <w:rsid w:val="27EC66B0"/>
    <w:rsid w:val="27F8C05E"/>
    <w:rsid w:val="280FC81A"/>
    <w:rsid w:val="2819409E"/>
    <w:rsid w:val="282033E4"/>
    <w:rsid w:val="2851F6A5"/>
    <w:rsid w:val="285FE6A2"/>
    <w:rsid w:val="287045C4"/>
    <w:rsid w:val="2874B53C"/>
    <w:rsid w:val="2878FA4A"/>
    <w:rsid w:val="2883A3A5"/>
    <w:rsid w:val="28D75E6F"/>
    <w:rsid w:val="28F0F781"/>
    <w:rsid w:val="2901217B"/>
    <w:rsid w:val="2906340D"/>
    <w:rsid w:val="2944BFDA"/>
    <w:rsid w:val="2986444E"/>
    <w:rsid w:val="29AE6766"/>
    <w:rsid w:val="29DF62EB"/>
    <w:rsid w:val="29F55CF8"/>
    <w:rsid w:val="2A0389FF"/>
    <w:rsid w:val="2A1630D1"/>
    <w:rsid w:val="2A2C98FB"/>
    <w:rsid w:val="2A394E1B"/>
    <w:rsid w:val="2A45DBB3"/>
    <w:rsid w:val="2A646B12"/>
    <w:rsid w:val="2A67B1B3"/>
    <w:rsid w:val="2A79CFCE"/>
    <w:rsid w:val="2A885DAD"/>
    <w:rsid w:val="2A8DDBBF"/>
    <w:rsid w:val="2AA214A2"/>
    <w:rsid w:val="2AB0C55A"/>
    <w:rsid w:val="2AC29219"/>
    <w:rsid w:val="2AC5A56A"/>
    <w:rsid w:val="2ACBC99E"/>
    <w:rsid w:val="2B0FE0AB"/>
    <w:rsid w:val="2B5637AE"/>
    <w:rsid w:val="2BEB47F7"/>
    <w:rsid w:val="2BF8216F"/>
    <w:rsid w:val="2BFCA809"/>
    <w:rsid w:val="2C049AF5"/>
    <w:rsid w:val="2C122695"/>
    <w:rsid w:val="2C2179ED"/>
    <w:rsid w:val="2C2F8F0C"/>
    <w:rsid w:val="2C39EAF5"/>
    <w:rsid w:val="2C3A936C"/>
    <w:rsid w:val="2C4293A7"/>
    <w:rsid w:val="2C522B0D"/>
    <w:rsid w:val="2C852B8E"/>
    <w:rsid w:val="2C897EB0"/>
    <w:rsid w:val="2C94745B"/>
    <w:rsid w:val="2CC6E961"/>
    <w:rsid w:val="2CD4DA32"/>
    <w:rsid w:val="2D0720E9"/>
    <w:rsid w:val="2D0F85C6"/>
    <w:rsid w:val="2D2DCACB"/>
    <w:rsid w:val="2D585ACA"/>
    <w:rsid w:val="2D5A885A"/>
    <w:rsid w:val="2D781655"/>
    <w:rsid w:val="2DF44208"/>
    <w:rsid w:val="2E70EF15"/>
    <w:rsid w:val="2E955FD0"/>
    <w:rsid w:val="2EC0C4F7"/>
    <w:rsid w:val="2ED7F027"/>
    <w:rsid w:val="2EDCA1F1"/>
    <w:rsid w:val="2EE2CBEC"/>
    <w:rsid w:val="2F05A2C6"/>
    <w:rsid w:val="2F276A96"/>
    <w:rsid w:val="2F27BE38"/>
    <w:rsid w:val="2F3140BE"/>
    <w:rsid w:val="2F362188"/>
    <w:rsid w:val="2F561A27"/>
    <w:rsid w:val="2F57DF2E"/>
    <w:rsid w:val="2F5F8686"/>
    <w:rsid w:val="2F6A54F2"/>
    <w:rsid w:val="2F72D1EF"/>
    <w:rsid w:val="2F7D3A98"/>
    <w:rsid w:val="2F883F99"/>
    <w:rsid w:val="2F9D6FD3"/>
    <w:rsid w:val="2FB70C03"/>
    <w:rsid w:val="2FBDDF55"/>
    <w:rsid w:val="2FD69C52"/>
    <w:rsid w:val="2FE33E29"/>
    <w:rsid w:val="2FF0FEC7"/>
    <w:rsid w:val="2FF17FE0"/>
    <w:rsid w:val="3002428C"/>
    <w:rsid w:val="3011C674"/>
    <w:rsid w:val="30195853"/>
    <w:rsid w:val="301BC8E5"/>
    <w:rsid w:val="3044C722"/>
    <w:rsid w:val="309A903A"/>
    <w:rsid w:val="30BE757C"/>
    <w:rsid w:val="30E27C13"/>
    <w:rsid w:val="30FDF6A7"/>
    <w:rsid w:val="31197735"/>
    <w:rsid w:val="3127F410"/>
    <w:rsid w:val="31415C75"/>
    <w:rsid w:val="31800117"/>
    <w:rsid w:val="31C0E77A"/>
    <w:rsid w:val="31E3B6F9"/>
    <w:rsid w:val="3218E1DB"/>
    <w:rsid w:val="32329C87"/>
    <w:rsid w:val="323A4977"/>
    <w:rsid w:val="324AEBF8"/>
    <w:rsid w:val="326A8BDF"/>
    <w:rsid w:val="32796733"/>
    <w:rsid w:val="3281F7E2"/>
    <w:rsid w:val="3286472A"/>
    <w:rsid w:val="328677BB"/>
    <w:rsid w:val="32A1D2AE"/>
    <w:rsid w:val="32D2E0A7"/>
    <w:rsid w:val="32D6E855"/>
    <w:rsid w:val="333CAB5A"/>
    <w:rsid w:val="338A7099"/>
    <w:rsid w:val="3398D4AA"/>
    <w:rsid w:val="33AA067E"/>
    <w:rsid w:val="33C2712A"/>
    <w:rsid w:val="33D3CA02"/>
    <w:rsid w:val="33F84309"/>
    <w:rsid w:val="341CF063"/>
    <w:rsid w:val="3430E3D0"/>
    <w:rsid w:val="3456834C"/>
    <w:rsid w:val="345A1636"/>
    <w:rsid w:val="3470292D"/>
    <w:rsid w:val="34925919"/>
    <w:rsid w:val="34A13239"/>
    <w:rsid w:val="34A6D801"/>
    <w:rsid w:val="34C5A163"/>
    <w:rsid w:val="34D3DD77"/>
    <w:rsid w:val="34E7E995"/>
    <w:rsid w:val="34F8CE34"/>
    <w:rsid w:val="34FB59EB"/>
    <w:rsid w:val="350F3CA7"/>
    <w:rsid w:val="35108C94"/>
    <w:rsid w:val="351FD098"/>
    <w:rsid w:val="3540EF7A"/>
    <w:rsid w:val="357BD018"/>
    <w:rsid w:val="3585F869"/>
    <w:rsid w:val="35A8AAF2"/>
    <w:rsid w:val="35AF1610"/>
    <w:rsid w:val="35B7DC60"/>
    <w:rsid w:val="35BCA1E3"/>
    <w:rsid w:val="35DBB03E"/>
    <w:rsid w:val="35E11E13"/>
    <w:rsid w:val="35E5D3C2"/>
    <w:rsid w:val="3637FEE7"/>
    <w:rsid w:val="365E17A0"/>
    <w:rsid w:val="36707EE3"/>
    <w:rsid w:val="367E33EB"/>
    <w:rsid w:val="36E2C51E"/>
    <w:rsid w:val="3715F0F9"/>
    <w:rsid w:val="3719C962"/>
    <w:rsid w:val="371D738F"/>
    <w:rsid w:val="377215CE"/>
    <w:rsid w:val="378E46F4"/>
    <w:rsid w:val="37B274F4"/>
    <w:rsid w:val="37C37686"/>
    <w:rsid w:val="37D4A536"/>
    <w:rsid w:val="37DA81ED"/>
    <w:rsid w:val="381C8028"/>
    <w:rsid w:val="38355BBB"/>
    <w:rsid w:val="383D52DB"/>
    <w:rsid w:val="385E16E8"/>
    <w:rsid w:val="386BD120"/>
    <w:rsid w:val="38700322"/>
    <w:rsid w:val="387CDAE9"/>
    <w:rsid w:val="3888E4A9"/>
    <w:rsid w:val="38B7B6A4"/>
    <w:rsid w:val="38CDC9BB"/>
    <w:rsid w:val="38E9907A"/>
    <w:rsid w:val="38F6F322"/>
    <w:rsid w:val="38FB206D"/>
    <w:rsid w:val="38FC30B4"/>
    <w:rsid w:val="39070271"/>
    <w:rsid w:val="39076E88"/>
    <w:rsid w:val="3926E122"/>
    <w:rsid w:val="39357A5A"/>
    <w:rsid w:val="393C29A2"/>
    <w:rsid w:val="394A9E76"/>
    <w:rsid w:val="394C05F0"/>
    <w:rsid w:val="394CEC63"/>
    <w:rsid w:val="394ED818"/>
    <w:rsid w:val="396C2604"/>
    <w:rsid w:val="3976698C"/>
    <w:rsid w:val="3994A8F9"/>
    <w:rsid w:val="3A03988E"/>
    <w:rsid w:val="3A228B01"/>
    <w:rsid w:val="3A601776"/>
    <w:rsid w:val="3A695D0A"/>
    <w:rsid w:val="3A69DFC0"/>
    <w:rsid w:val="3AB7F17C"/>
    <w:rsid w:val="3ABBC9D4"/>
    <w:rsid w:val="3ADA0A59"/>
    <w:rsid w:val="3AEE5627"/>
    <w:rsid w:val="3B0866FB"/>
    <w:rsid w:val="3B0E2331"/>
    <w:rsid w:val="3B238441"/>
    <w:rsid w:val="3B2CA0B9"/>
    <w:rsid w:val="3B3254B2"/>
    <w:rsid w:val="3B446217"/>
    <w:rsid w:val="3B4E7413"/>
    <w:rsid w:val="3B716010"/>
    <w:rsid w:val="3B995CE2"/>
    <w:rsid w:val="3BB16D40"/>
    <w:rsid w:val="3BBFAEDE"/>
    <w:rsid w:val="3BC0772E"/>
    <w:rsid w:val="3BC68B8A"/>
    <w:rsid w:val="3BCBF0A4"/>
    <w:rsid w:val="3BCF1691"/>
    <w:rsid w:val="3BD9EB54"/>
    <w:rsid w:val="3BDBDA3A"/>
    <w:rsid w:val="3BE2DDBB"/>
    <w:rsid w:val="3BEFD82F"/>
    <w:rsid w:val="3C1551D9"/>
    <w:rsid w:val="3C2BF377"/>
    <w:rsid w:val="3C42CA6F"/>
    <w:rsid w:val="3C957656"/>
    <w:rsid w:val="3C9B5B80"/>
    <w:rsid w:val="3CAD9EC6"/>
    <w:rsid w:val="3CDD9BD3"/>
    <w:rsid w:val="3CE2D291"/>
    <w:rsid w:val="3CE4AAA6"/>
    <w:rsid w:val="3CF32E66"/>
    <w:rsid w:val="3D034DDD"/>
    <w:rsid w:val="3D323CC5"/>
    <w:rsid w:val="3D519CCB"/>
    <w:rsid w:val="3D6D3F51"/>
    <w:rsid w:val="3D6D863D"/>
    <w:rsid w:val="3DCA7E8C"/>
    <w:rsid w:val="3DD7C849"/>
    <w:rsid w:val="3E0402F5"/>
    <w:rsid w:val="3E4218D1"/>
    <w:rsid w:val="3E4919F8"/>
    <w:rsid w:val="3E587602"/>
    <w:rsid w:val="3E9443E8"/>
    <w:rsid w:val="3ECBB0F6"/>
    <w:rsid w:val="3ED2E54A"/>
    <w:rsid w:val="3EE3D985"/>
    <w:rsid w:val="3EEABA90"/>
    <w:rsid w:val="3EEBA057"/>
    <w:rsid w:val="3F09365F"/>
    <w:rsid w:val="3F246A3D"/>
    <w:rsid w:val="3F35045D"/>
    <w:rsid w:val="3F3A6D56"/>
    <w:rsid w:val="3F3F94A0"/>
    <w:rsid w:val="3F5174E5"/>
    <w:rsid w:val="3F5EDA28"/>
    <w:rsid w:val="3F87F31C"/>
    <w:rsid w:val="3F8B6AF7"/>
    <w:rsid w:val="3F9F8424"/>
    <w:rsid w:val="3FA553B7"/>
    <w:rsid w:val="3FA97563"/>
    <w:rsid w:val="3FB49156"/>
    <w:rsid w:val="3FB93D7B"/>
    <w:rsid w:val="3FBF07EA"/>
    <w:rsid w:val="3FCFE716"/>
    <w:rsid w:val="3FE8491B"/>
    <w:rsid w:val="402DAE1E"/>
    <w:rsid w:val="405E3A15"/>
    <w:rsid w:val="40699868"/>
    <w:rsid w:val="406E4F61"/>
    <w:rsid w:val="406EA4CE"/>
    <w:rsid w:val="407C1320"/>
    <w:rsid w:val="408ECDF6"/>
    <w:rsid w:val="4099A509"/>
    <w:rsid w:val="40AD1846"/>
    <w:rsid w:val="40AFFC71"/>
    <w:rsid w:val="40E2ED77"/>
    <w:rsid w:val="40EACEB0"/>
    <w:rsid w:val="40F4F384"/>
    <w:rsid w:val="41139D06"/>
    <w:rsid w:val="4113ED14"/>
    <w:rsid w:val="4119CFBD"/>
    <w:rsid w:val="411DE593"/>
    <w:rsid w:val="4179C570"/>
    <w:rsid w:val="417BF94E"/>
    <w:rsid w:val="419072D1"/>
    <w:rsid w:val="4192DFDF"/>
    <w:rsid w:val="41B9A5BA"/>
    <w:rsid w:val="41C38ED4"/>
    <w:rsid w:val="41CF3B09"/>
    <w:rsid w:val="41D4CD96"/>
    <w:rsid w:val="4206D06A"/>
    <w:rsid w:val="422D69FC"/>
    <w:rsid w:val="4238B715"/>
    <w:rsid w:val="4248CFAB"/>
    <w:rsid w:val="4269FA94"/>
    <w:rsid w:val="428C5B96"/>
    <w:rsid w:val="429454AC"/>
    <w:rsid w:val="42B9F144"/>
    <w:rsid w:val="4325118B"/>
    <w:rsid w:val="432E7B19"/>
    <w:rsid w:val="438A7CAE"/>
    <w:rsid w:val="439E13DD"/>
    <w:rsid w:val="43A8F334"/>
    <w:rsid w:val="43BED64D"/>
    <w:rsid w:val="4407FC87"/>
    <w:rsid w:val="440A1DBC"/>
    <w:rsid w:val="44115BC6"/>
    <w:rsid w:val="4411DE0A"/>
    <w:rsid w:val="441F6535"/>
    <w:rsid w:val="44252F83"/>
    <w:rsid w:val="445E0E68"/>
    <w:rsid w:val="44602C1F"/>
    <w:rsid w:val="44819CA8"/>
    <w:rsid w:val="44831C59"/>
    <w:rsid w:val="44A8C4DC"/>
    <w:rsid w:val="44D7CF19"/>
    <w:rsid w:val="4502F005"/>
    <w:rsid w:val="450C4213"/>
    <w:rsid w:val="4513EB75"/>
    <w:rsid w:val="455630FF"/>
    <w:rsid w:val="455F1D7F"/>
    <w:rsid w:val="45612BE8"/>
    <w:rsid w:val="45E932E3"/>
    <w:rsid w:val="461695E9"/>
    <w:rsid w:val="461ECE0C"/>
    <w:rsid w:val="4638B251"/>
    <w:rsid w:val="4658B2BF"/>
    <w:rsid w:val="4674BA4F"/>
    <w:rsid w:val="467F11B4"/>
    <w:rsid w:val="4684F08A"/>
    <w:rsid w:val="46AD8EA3"/>
    <w:rsid w:val="46D091C6"/>
    <w:rsid w:val="47096D7E"/>
    <w:rsid w:val="47200179"/>
    <w:rsid w:val="47251FE9"/>
    <w:rsid w:val="473B1A47"/>
    <w:rsid w:val="47487EB9"/>
    <w:rsid w:val="4754A1F6"/>
    <w:rsid w:val="4757145E"/>
    <w:rsid w:val="476E6CB2"/>
    <w:rsid w:val="477E2E81"/>
    <w:rsid w:val="4793A5FE"/>
    <w:rsid w:val="47BC8A9F"/>
    <w:rsid w:val="47D2B32E"/>
    <w:rsid w:val="47D47DAD"/>
    <w:rsid w:val="47DA0D8F"/>
    <w:rsid w:val="47DA9370"/>
    <w:rsid w:val="4849574D"/>
    <w:rsid w:val="484D289A"/>
    <w:rsid w:val="484DD3B8"/>
    <w:rsid w:val="487CF55C"/>
    <w:rsid w:val="48B54FAC"/>
    <w:rsid w:val="48C8A369"/>
    <w:rsid w:val="48EE5378"/>
    <w:rsid w:val="490507DC"/>
    <w:rsid w:val="491556B0"/>
    <w:rsid w:val="491B93A9"/>
    <w:rsid w:val="491D1ED6"/>
    <w:rsid w:val="491D41F2"/>
    <w:rsid w:val="49265999"/>
    <w:rsid w:val="492A0A6D"/>
    <w:rsid w:val="49364808"/>
    <w:rsid w:val="495729FD"/>
    <w:rsid w:val="499518FE"/>
    <w:rsid w:val="49B77708"/>
    <w:rsid w:val="49B9874D"/>
    <w:rsid w:val="49BCF343"/>
    <w:rsid w:val="49D57FBE"/>
    <w:rsid w:val="49D74D72"/>
    <w:rsid w:val="49F256C1"/>
    <w:rsid w:val="49F387C6"/>
    <w:rsid w:val="4A3DBCCF"/>
    <w:rsid w:val="4A3FBF76"/>
    <w:rsid w:val="4A6E2E68"/>
    <w:rsid w:val="4A7D642A"/>
    <w:rsid w:val="4A7EFED5"/>
    <w:rsid w:val="4AB0C128"/>
    <w:rsid w:val="4AD9800A"/>
    <w:rsid w:val="4B05075B"/>
    <w:rsid w:val="4B4D0A5E"/>
    <w:rsid w:val="4B6871D3"/>
    <w:rsid w:val="4B6CBDB4"/>
    <w:rsid w:val="4BAEDFB3"/>
    <w:rsid w:val="4BB1093D"/>
    <w:rsid w:val="4BDD8099"/>
    <w:rsid w:val="4C1C0759"/>
    <w:rsid w:val="4C2790E1"/>
    <w:rsid w:val="4C65118C"/>
    <w:rsid w:val="4C760403"/>
    <w:rsid w:val="4CB88E00"/>
    <w:rsid w:val="4CDFB13E"/>
    <w:rsid w:val="4CEF24E1"/>
    <w:rsid w:val="4CF3FD0D"/>
    <w:rsid w:val="4D0CD0BC"/>
    <w:rsid w:val="4D201349"/>
    <w:rsid w:val="4D310DE3"/>
    <w:rsid w:val="4D3C36AE"/>
    <w:rsid w:val="4D3DBAB4"/>
    <w:rsid w:val="4D3F476E"/>
    <w:rsid w:val="4D4401D4"/>
    <w:rsid w:val="4D502BEC"/>
    <w:rsid w:val="4D767532"/>
    <w:rsid w:val="4D92DADF"/>
    <w:rsid w:val="4DB06376"/>
    <w:rsid w:val="4DE325BA"/>
    <w:rsid w:val="4DE5D19C"/>
    <w:rsid w:val="4DF90BD7"/>
    <w:rsid w:val="4E05D0AD"/>
    <w:rsid w:val="4E1AC3CF"/>
    <w:rsid w:val="4E4347BA"/>
    <w:rsid w:val="4E4347F6"/>
    <w:rsid w:val="4E61B4E5"/>
    <w:rsid w:val="4E72D4F4"/>
    <w:rsid w:val="4E935DB7"/>
    <w:rsid w:val="4EB1BED1"/>
    <w:rsid w:val="4EB2F5F2"/>
    <w:rsid w:val="4EC192D0"/>
    <w:rsid w:val="4ECDF387"/>
    <w:rsid w:val="4EDF4D4F"/>
    <w:rsid w:val="4F03A62C"/>
    <w:rsid w:val="4F28C254"/>
    <w:rsid w:val="4F3C5F2A"/>
    <w:rsid w:val="4F59316A"/>
    <w:rsid w:val="4F5F06DE"/>
    <w:rsid w:val="4F6F4AC8"/>
    <w:rsid w:val="4F8E061D"/>
    <w:rsid w:val="4FB5F758"/>
    <w:rsid w:val="4FC24495"/>
    <w:rsid w:val="4FD4E587"/>
    <w:rsid w:val="4FEA2116"/>
    <w:rsid w:val="5003405C"/>
    <w:rsid w:val="5017668B"/>
    <w:rsid w:val="501C10BD"/>
    <w:rsid w:val="5041B3A7"/>
    <w:rsid w:val="5049FE14"/>
    <w:rsid w:val="5052EC6A"/>
    <w:rsid w:val="50992BEF"/>
    <w:rsid w:val="50999DA2"/>
    <w:rsid w:val="50AA487F"/>
    <w:rsid w:val="50D79DA9"/>
    <w:rsid w:val="510477B1"/>
    <w:rsid w:val="513148DE"/>
    <w:rsid w:val="5132B388"/>
    <w:rsid w:val="513C4D87"/>
    <w:rsid w:val="513E9590"/>
    <w:rsid w:val="5157E4C6"/>
    <w:rsid w:val="516A6A5C"/>
    <w:rsid w:val="5170F046"/>
    <w:rsid w:val="518BA6FC"/>
    <w:rsid w:val="51A27C6B"/>
    <w:rsid w:val="51B9F50E"/>
    <w:rsid w:val="51D3689D"/>
    <w:rsid w:val="51E74C2D"/>
    <w:rsid w:val="5215C85B"/>
    <w:rsid w:val="521734A0"/>
    <w:rsid w:val="52341A79"/>
    <w:rsid w:val="523C81DE"/>
    <w:rsid w:val="525AD560"/>
    <w:rsid w:val="52640D1A"/>
    <w:rsid w:val="526D9BF6"/>
    <w:rsid w:val="5273F01F"/>
    <w:rsid w:val="52864BE7"/>
    <w:rsid w:val="529800EE"/>
    <w:rsid w:val="529DB94A"/>
    <w:rsid w:val="52B667DA"/>
    <w:rsid w:val="52BED510"/>
    <w:rsid w:val="52DA5609"/>
    <w:rsid w:val="52F94CCD"/>
    <w:rsid w:val="53216488"/>
    <w:rsid w:val="533782C7"/>
    <w:rsid w:val="53398AE7"/>
    <w:rsid w:val="5351AE30"/>
    <w:rsid w:val="5362CDD0"/>
    <w:rsid w:val="537465CB"/>
    <w:rsid w:val="53AD6C05"/>
    <w:rsid w:val="53B09906"/>
    <w:rsid w:val="53D8E212"/>
    <w:rsid w:val="541617E6"/>
    <w:rsid w:val="541A77E1"/>
    <w:rsid w:val="541B5489"/>
    <w:rsid w:val="541CB01F"/>
    <w:rsid w:val="542D9FBD"/>
    <w:rsid w:val="542EFF94"/>
    <w:rsid w:val="5444A00D"/>
    <w:rsid w:val="54492B27"/>
    <w:rsid w:val="5450A3C9"/>
    <w:rsid w:val="545F936A"/>
    <w:rsid w:val="54844010"/>
    <w:rsid w:val="549CA376"/>
    <w:rsid w:val="54B45912"/>
    <w:rsid w:val="54D425E0"/>
    <w:rsid w:val="54DB81D9"/>
    <w:rsid w:val="54FE68B3"/>
    <w:rsid w:val="550265C9"/>
    <w:rsid w:val="5503FEB4"/>
    <w:rsid w:val="55608AAB"/>
    <w:rsid w:val="5592CE7E"/>
    <w:rsid w:val="55B42E47"/>
    <w:rsid w:val="560BC098"/>
    <w:rsid w:val="560E64A6"/>
    <w:rsid w:val="560F25ED"/>
    <w:rsid w:val="563729E5"/>
    <w:rsid w:val="5654E77D"/>
    <w:rsid w:val="565B2150"/>
    <w:rsid w:val="566D0342"/>
    <w:rsid w:val="567C0EDB"/>
    <w:rsid w:val="56A59B04"/>
    <w:rsid w:val="56A6062E"/>
    <w:rsid w:val="56C88926"/>
    <w:rsid w:val="56CFC2A8"/>
    <w:rsid w:val="571FD84A"/>
    <w:rsid w:val="5743A959"/>
    <w:rsid w:val="574AC54E"/>
    <w:rsid w:val="57550A18"/>
    <w:rsid w:val="577003D3"/>
    <w:rsid w:val="5799CF13"/>
    <w:rsid w:val="57B4AB48"/>
    <w:rsid w:val="57BA6A0F"/>
    <w:rsid w:val="57D2DA7A"/>
    <w:rsid w:val="57E4EDE8"/>
    <w:rsid w:val="57F69F6B"/>
    <w:rsid w:val="57F77BBB"/>
    <w:rsid w:val="58099768"/>
    <w:rsid w:val="5817D8ED"/>
    <w:rsid w:val="583ADF91"/>
    <w:rsid w:val="583BF5F2"/>
    <w:rsid w:val="5850C1A5"/>
    <w:rsid w:val="5886B27F"/>
    <w:rsid w:val="5886D075"/>
    <w:rsid w:val="589C739C"/>
    <w:rsid w:val="58A5A6F1"/>
    <w:rsid w:val="58F59291"/>
    <w:rsid w:val="58FFBA48"/>
    <w:rsid w:val="59146501"/>
    <w:rsid w:val="59159E11"/>
    <w:rsid w:val="59337457"/>
    <w:rsid w:val="593E3BC0"/>
    <w:rsid w:val="59A27771"/>
    <w:rsid w:val="59C9F569"/>
    <w:rsid w:val="59EF1E6B"/>
    <w:rsid w:val="5A2EFE14"/>
    <w:rsid w:val="5A37E39C"/>
    <w:rsid w:val="5A437D39"/>
    <w:rsid w:val="5A58C7E6"/>
    <w:rsid w:val="5A61BBD4"/>
    <w:rsid w:val="5A63A875"/>
    <w:rsid w:val="5A761873"/>
    <w:rsid w:val="5A797B12"/>
    <w:rsid w:val="5A9E8B58"/>
    <w:rsid w:val="5AACD90B"/>
    <w:rsid w:val="5AB3BCBE"/>
    <w:rsid w:val="5AC243DB"/>
    <w:rsid w:val="5ACF86A9"/>
    <w:rsid w:val="5AD31E4F"/>
    <w:rsid w:val="5AF18E3B"/>
    <w:rsid w:val="5AF45DD8"/>
    <w:rsid w:val="5B5A09AE"/>
    <w:rsid w:val="5B5B20AF"/>
    <w:rsid w:val="5B8266F4"/>
    <w:rsid w:val="5B97EDAA"/>
    <w:rsid w:val="5B99925C"/>
    <w:rsid w:val="5BB275ED"/>
    <w:rsid w:val="5BB69FA7"/>
    <w:rsid w:val="5BD22DA5"/>
    <w:rsid w:val="5BD4C109"/>
    <w:rsid w:val="5BDD208E"/>
    <w:rsid w:val="5BE52F9E"/>
    <w:rsid w:val="5BED8C60"/>
    <w:rsid w:val="5BF41B0F"/>
    <w:rsid w:val="5C247D20"/>
    <w:rsid w:val="5C7012F1"/>
    <w:rsid w:val="5CB49DCE"/>
    <w:rsid w:val="5CCA8199"/>
    <w:rsid w:val="5CE7E210"/>
    <w:rsid w:val="5CF1F068"/>
    <w:rsid w:val="5D09F5AD"/>
    <w:rsid w:val="5D1B898F"/>
    <w:rsid w:val="5D4DABBA"/>
    <w:rsid w:val="5D520A3C"/>
    <w:rsid w:val="5D6A64AA"/>
    <w:rsid w:val="5D7EE0F1"/>
    <w:rsid w:val="5D977040"/>
    <w:rsid w:val="5DA258B4"/>
    <w:rsid w:val="5DB4E433"/>
    <w:rsid w:val="5DD1E404"/>
    <w:rsid w:val="5DE1068C"/>
    <w:rsid w:val="5DE33635"/>
    <w:rsid w:val="5E1222F7"/>
    <w:rsid w:val="5E2B8DC6"/>
    <w:rsid w:val="5E778E46"/>
    <w:rsid w:val="5E87406A"/>
    <w:rsid w:val="5EAE965D"/>
    <w:rsid w:val="5EB9243E"/>
    <w:rsid w:val="5ED34C07"/>
    <w:rsid w:val="5ED670D3"/>
    <w:rsid w:val="5F1A6E31"/>
    <w:rsid w:val="5F209EEA"/>
    <w:rsid w:val="5F2FCC66"/>
    <w:rsid w:val="5F41ABB8"/>
    <w:rsid w:val="5F68C2E2"/>
    <w:rsid w:val="5F7D04E5"/>
    <w:rsid w:val="5FA6B8B9"/>
    <w:rsid w:val="5FA96124"/>
    <w:rsid w:val="5FB4BD72"/>
    <w:rsid w:val="5FC49676"/>
    <w:rsid w:val="5FC5BA38"/>
    <w:rsid w:val="5FD03BB4"/>
    <w:rsid w:val="5FD6C9E0"/>
    <w:rsid w:val="5FD82983"/>
    <w:rsid w:val="5FDE21FB"/>
    <w:rsid w:val="5FE14680"/>
    <w:rsid w:val="60017C8D"/>
    <w:rsid w:val="60354884"/>
    <w:rsid w:val="60391089"/>
    <w:rsid w:val="60441999"/>
    <w:rsid w:val="6069C5B4"/>
    <w:rsid w:val="607F2BA7"/>
    <w:rsid w:val="608F73AB"/>
    <w:rsid w:val="6093F2FD"/>
    <w:rsid w:val="60964856"/>
    <w:rsid w:val="609EB45E"/>
    <w:rsid w:val="60A2CBD6"/>
    <w:rsid w:val="60B109C7"/>
    <w:rsid w:val="60C8FE57"/>
    <w:rsid w:val="60F54988"/>
    <w:rsid w:val="60F8B897"/>
    <w:rsid w:val="610A6A6F"/>
    <w:rsid w:val="61139A70"/>
    <w:rsid w:val="6125AB6B"/>
    <w:rsid w:val="613EB1B6"/>
    <w:rsid w:val="618F410A"/>
    <w:rsid w:val="6197F0E4"/>
    <w:rsid w:val="61B5FD53"/>
    <w:rsid w:val="61CDFC6B"/>
    <w:rsid w:val="61D827E3"/>
    <w:rsid w:val="61D84C90"/>
    <w:rsid w:val="61E23DA7"/>
    <w:rsid w:val="61F40EA6"/>
    <w:rsid w:val="6201ECF4"/>
    <w:rsid w:val="62040FD6"/>
    <w:rsid w:val="62309509"/>
    <w:rsid w:val="624E598B"/>
    <w:rsid w:val="6250A7BA"/>
    <w:rsid w:val="6260DF23"/>
    <w:rsid w:val="626A84C1"/>
    <w:rsid w:val="626B1C0C"/>
    <w:rsid w:val="6275C1DD"/>
    <w:rsid w:val="62A01A73"/>
    <w:rsid w:val="62A8C3E6"/>
    <w:rsid w:val="62C10A11"/>
    <w:rsid w:val="63070A90"/>
    <w:rsid w:val="63664674"/>
    <w:rsid w:val="636A5FB7"/>
    <w:rsid w:val="636E14F1"/>
    <w:rsid w:val="63709CED"/>
    <w:rsid w:val="637684A8"/>
    <w:rsid w:val="639D77BE"/>
    <w:rsid w:val="639DCAB0"/>
    <w:rsid w:val="63ABC40E"/>
    <w:rsid w:val="63ABD6FD"/>
    <w:rsid w:val="63B9352D"/>
    <w:rsid w:val="63BCE3CA"/>
    <w:rsid w:val="63E04189"/>
    <w:rsid w:val="63E096A7"/>
    <w:rsid w:val="6406EECE"/>
    <w:rsid w:val="640DFC09"/>
    <w:rsid w:val="640EB9F0"/>
    <w:rsid w:val="6423322E"/>
    <w:rsid w:val="6424E378"/>
    <w:rsid w:val="64413E2A"/>
    <w:rsid w:val="645148F3"/>
    <w:rsid w:val="648AAEAA"/>
    <w:rsid w:val="649F687B"/>
    <w:rsid w:val="64A52465"/>
    <w:rsid w:val="64C23E78"/>
    <w:rsid w:val="64CA17D1"/>
    <w:rsid w:val="64DA4C79"/>
    <w:rsid w:val="64E3DCD4"/>
    <w:rsid w:val="64E4518A"/>
    <w:rsid w:val="64E64467"/>
    <w:rsid w:val="64EB816F"/>
    <w:rsid w:val="650D09D7"/>
    <w:rsid w:val="651A7CC2"/>
    <w:rsid w:val="6524FDA0"/>
    <w:rsid w:val="652692F2"/>
    <w:rsid w:val="652A9944"/>
    <w:rsid w:val="655F74FB"/>
    <w:rsid w:val="65662455"/>
    <w:rsid w:val="6566AF0E"/>
    <w:rsid w:val="656FE2E5"/>
    <w:rsid w:val="6588346F"/>
    <w:rsid w:val="6591C543"/>
    <w:rsid w:val="659C0035"/>
    <w:rsid w:val="65B5C68F"/>
    <w:rsid w:val="65BACF6B"/>
    <w:rsid w:val="65C5B4BA"/>
    <w:rsid w:val="65E2B10C"/>
    <w:rsid w:val="65E528F8"/>
    <w:rsid w:val="65E9CA0C"/>
    <w:rsid w:val="65EF363C"/>
    <w:rsid w:val="6600B539"/>
    <w:rsid w:val="6605D727"/>
    <w:rsid w:val="663A8EC5"/>
    <w:rsid w:val="664970CE"/>
    <w:rsid w:val="6659A021"/>
    <w:rsid w:val="666C7DA5"/>
    <w:rsid w:val="6677799F"/>
    <w:rsid w:val="6689E168"/>
    <w:rsid w:val="668D5539"/>
    <w:rsid w:val="669DB2D0"/>
    <w:rsid w:val="669E8160"/>
    <w:rsid w:val="66A7FDD3"/>
    <w:rsid w:val="66A9534F"/>
    <w:rsid w:val="66AD6D20"/>
    <w:rsid w:val="66C38013"/>
    <w:rsid w:val="66C51D97"/>
    <w:rsid w:val="66CB2306"/>
    <w:rsid w:val="66DEFCFE"/>
    <w:rsid w:val="66E25C8D"/>
    <w:rsid w:val="66E9DD3F"/>
    <w:rsid w:val="67035EBD"/>
    <w:rsid w:val="67245C95"/>
    <w:rsid w:val="673CC31F"/>
    <w:rsid w:val="673F7CAB"/>
    <w:rsid w:val="6752352C"/>
    <w:rsid w:val="67796DF2"/>
    <w:rsid w:val="67AE8B8A"/>
    <w:rsid w:val="67AF0899"/>
    <w:rsid w:val="67B24AC0"/>
    <w:rsid w:val="67B47197"/>
    <w:rsid w:val="67D5CCD2"/>
    <w:rsid w:val="680023C9"/>
    <w:rsid w:val="68057B6B"/>
    <w:rsid w:val="68178105"/>
    <w:rsid w:val="68441398"/>
    <w:rsid w:val="6864FC48"/>
    <w:rsid w:val="686B5098"/>
    <w:rsid w:val="68744D07"/>
    <w:rsid w:val="687F5D11"/>
    <w:rsid w:val="68865D36"/>
    <w:rsid w:val="6891F35A"/>
    <w:rsid w:val="68957C41"/>
    <w:rsid w:val="68A1EDBE"/>
    <w:rsid w:val="68BE667D"/>
    <w:rsid w:val="68CA7F6D"/>
    <w:rsid w:val="68CDAA3B"/>
    <w:rsid w:val="68E1C48A"/>
    <w:rsid w:val="68FDC2A3"/>
    <w:rsid w:val="6906C7A1"/>
    <w:rsid w:val="690FD582"/>
    <w:rsid w:val="691582F8"/>
    <w:rsid w:val="692C3346"/>
    <w:rsid w:val="693A8CD9"/>
    <w:rsid w:val="6948F584"/>
    <w:rsid w:val="697A074D"/>
    <w:rsid w:val="6995F341"/>
    <w:rsid w:val="69B97904"/>
    <w:rsid w:val="69DF428B"/>
    <w:rsid w:val="69FCB791"/>
    <w:rsid w:val="6A156714"/>
    <w:rsid w:val="6A17D823"/>
    <w:rsid w:val="6A2C740D"/>
    <w:rsid w:val="6A40F4EE"/>
    <w:rsid w:val="6A48A45A"/>
    <w:rsid w:val="6A6B0D93"/>
    <w:rsid w:val="6A9A915A"/>
    <w:rsid w:val="6ACEE452"/>
    <w:rsid w:val="6B0643F1"/>
    <w:rsid w:val="6B109931"/>
    <w:rsid w:val="6B347CE9"/>
    <w:rsid w:val="6B48C8FD"/>
    <w:rsid w:val="6B4EA8C0"/>
    <w:rsid w:val="6B7B199C"/>
    <w:rsid w:val="6B842387"/>
    <w:rsid w:val="6B9745BE"/>
    <w:rsid w:val="6BAE4348"/>
    <w:rsid w:val="6BB8B10F"/>
    <w:rsid w:val="6BC2BEBE"/>
    <w:rsid w:val="6BC98FA0"/>
    <w:rsid w:val="6BCB8FD9"/>
    <w:rsid w:val="6BCE75B8"/>
    <w:rsid w:val="6C2C27C3"/>
    <w:rsid w:val="6C430C45"/>
    <w:rsid w:val="6C48CB83"/>
    <w:rsid w:val="6C53A58B"/>
    <w:rsid w:val="6CBEADEC"/>
    <w:rsid w:val="6CC81202"/>
    <w:rsid w:val="6CE8FFA7"/>
    <w:rsid w:val="6CF46FE7"/>
    <w:rsid w:val="6D3D6365"/>
    <w:rsid w:val="6D603806"/>
    <w:rsid w:val="6D77EA8A"/>
    <w:rsid w:val="6D9906C3"/>
    <w:rsid w:val="6DC392A4"/>
    <w:rsid w:val="6DC892F8"/>
    <w:rsid w:val="6DD0ECE8"/>
    <w:rsid w:val="6E17812A"/>
    <w:rsid w:val="6E196FD6"/>
    <w:rsid w:val="6E51F51B"/>
    <w:rsid w:val="6E6F6B2C"/>
    <w:rsid w:val="6E8DC58B"/>
    <w:rsid w:val="6EB66AEB"/>
    <w:rsid w:val="6EF4CAD8"/>
    <w:rsid w:val="6F056027"/>
    <w:rsid w:val="6F3A125F"/>
    <w:rsid w:val="6F47A982"/>
    <w:rsid w:val="6F4FA7A5"/>
    <w:rsid w:val="6F53C6EE"/>
    <w:rsid w:val="6F9F45B6"/>
    <w:rsid w:val="6FB461B0"/>
    <w:rsid w:val="6FCF4FFA"/>
    <w:rsid w:val="6FDFEBC2"/>
    <w:rsid w:val="70188F29"/>
    <w:rsid w:val="70245493"/>
    <w:rsid w:val="703679A6"/>
    <w:rsid w:val="70460EEC"/>
    <w:rsid w:val="705F9139"/>
    <w:rsid w:val="706FB482"/>
    <w:rsid w:val="7078E4EC"/>
    <w:rsid w:val="70865BDF"/>
    <w:rsid w:val="70909C3F"/>
    <w:rsid w:val="70C0CA98"/>
    <w:rsid w:val="70C59FD8"/>
    <w:rsid w:val="70C6073D"/>
    <w:rsid w:val="70CA71BF"/>
    <w:rsid w:val="70CEF142"/>
    <w:rsid w:val="70D9801F"/>
    <w:rsid w:val="71265C93"/>
    <w:rsid w:val="7152F899"/>
    <w:rsid w:val="7195542D"/>
    <w:rsid w:val="71A82357"/>
    <w:rsid w:val="71B4E7F9"/>
    <w:rsid w:val="71C3F808"/>
    <w:rsid w:val="71E67B35"/>
    <w:rsid w:val="720F7088"/>
    <w:rsid w:val="723D0738"/>
    <w:rsid w:val="7241A866"/>
    <w:rsid w:val="7288984B"/>
    <w:rsid w:val="72AE2832"/>
    <w:rsid w:val="735D59E5"/>
    <w:rsid w:val="73883E9B"/>
    <w:rsid w:val="739E3983"/>
    <w:rsid w:val="73A23FC7"/>
    <w:rsid w:val="73B3D150"/>
    <w:rsid w:val="73C819EB"/>
    <w:rsid w:val="73E35838"/>
    <w:rsid w:val="740A8781"/>
    <w:rsid w:val="740C5930"/>
    <w:rsid w:val="7413A026"/>
    <w:rsid w:val="74148B62"/>
    <w:rsid w:val="74701412"/>
    <w:rsid w:val="7486CD90"/>
    <w:rsid w:val="748FF05A"/>
    <w:rsid w:val="749ED7D9"/>
    <w:rsid w:val="74B45CE2"/>
    <w:rsid w:val="74B5489C"/>
    <w:rsid w:val="74B7430E"/>
    <w:rsid w:val="74BDCFCB"/>
    <w:rsid w:val="74E35A24"/>
    <w:rsid w:val="74EDA5C8"/>
    <w:rsid w:val="74F8C504"/>
    <w:rsid w:val="75122DD6"/>
    <w:rsid w:val="751BD4DF"/>
    <w:rsid w:val="753F4722"/>
    <w:rsid w:val="7543DB94"/>
    <w:rsid w:val="7544B4B3"/>
    <w:rsid w:val="75473678"/>
    <w:rsid w:val="754DE3A1"/>
    <w:rsid w:val="75532A6D"/>
    <w:rsid w:val="755E46E8"/>
    <w:rsid w:val="756E0567"/>
    <w:rsid w:val="757AE241"/>
    <w:rsid w:val="75BF721C"/>
    <w:rsid w:val="75DBBBA6"/>
    <w:rsid w:val="75E4D205"/>
    <w:rsid w:val="75E710FC"/>
    <w:rsid w:val="75F21947"/>
    <w:rsid w:val="75F4A436"/>
    <w:rsid w:val="75F5BD2A"/>
    <w:rsid w:val="7604F838"/>
    <w:rsid w:val="76117153"/>
    <w:rsid w:val="761B5CA5"/>
    <w:rsid w:val="7637D4DF"/>
    <w:rsid w:val="763C00D3"/>
    <w:rsid w:val="766C39EB"/>
    <w:rsid w:val="767FB5B8"/>
    <w:rsid w:val="76989482"/>
    <w:rsid w:val="76C51E7E"/>
    <w:rsid w:val="76CBD4A0"/>
    <w:rsid w:val="76F75F1C"/>
    <w:rsid w:val="76F94CEC"/>
    <w:rsid w:val="771F78DE"/>
    <w:rsid w:val="77550C0E"/>
    <w:rsid w:val="77716F4F"/>
    <w:rsid w:val="77CB1032"/>
    <w:rsid w:val="77D9DF8A"/>
    <w:rsid w:val="780C77AE"/>
    <w:rsid w:val="781C7CBB"/>
    <w:rsid w:val="7820F416"/>
    <w:rsid w:val="78291E23"/>
    <w:rsid w:val="785208C6"/>
    <w:rsid w:val="787A63FA"/>
    <w:rsid w:val="78B39ACE"/>
    <w:rsid w:val="790C2CBB"/>
    <w:rsid w:val="794E43DE"/>
    <w:rsid w:val="794F89A8"/>
    <w:rsid w:val="79583675"/>
    <w:rsid w:val="795DA616"/>
    <w:rsid w:val="7983C1E6"/>
    <w:rsid w:val="79A6C24B"/>
    <w:rsid w:val="79B631D7"/>
    <w:rsid w:val="79BB233A"/>
    <w:rsid w:val="79D056F8"/>
    <w:rsid w:val="79E45635"/>
    <w:rsid w:val="79E47FFE"/>
    <w:rsid w:val="7A054504"/>
    <w:rsid w:val="7A38EDC9"/>
    <w:rsid w:val="7A47C5C5"/>
    <w:rsid w:val="7A555959"/>
    <w:rsid w:val="7A68AC23"/>
    <w:rsid w:val="7A76DF41"/>
    <w:rsid w:val="7A898726"/>
    <w:rsid w:val="7A918528"/>
    <w:rsid w:val="7AA025BA"/>
    <w:rsid w:val="7AA9D4C3"/>
    <w:rsid w:val="7B23F0C5"/>
    <w:rsid w:val="7B44A7AF"/>
    <w:rsid w:val="7B51D7C7"/>
    <w:rsid w:val="7B69E4FD"/>
    <w:rsid w:val="7BA379DF"/>
    <w:rsid w:val="7BE0952F"/>
    <w:rsid w:val="7BF33A76"/>
    <w:rsid w:val="7C07743A"/>
    <w:rsid w:val="7C1B39E8"/>
    <w:rsid w:val="7C2DB23F"/>
    <w:rsid w:val="7C5A28BE"/>
    <w:rsid w:val="7C6BF3C7"/>
    <w:rsid w:val="7C749061"/>
    <w:rsid w:val="7C7FF852"/>
    <w:rsid w:val="7CB462F5"/>
    <w:rsid w:val="7CBBE146"/>
    <w:rsid w:val="7CC07B45"/>
    <w:rsid w:val="7CDD01D9"/>
    <w:rsid w:val="7CE320F0"/>
    <w:rsid w:val="7CF82BF3"/>
    <w:rsid w:val="7CFFF69E"/>
    <w:rsid w:val="7D0DAC97"/>
    <w:rsid w:val="7D1193CD"/>
    <w:rsid w:val="7D2C1629"/>
    <w:rsid w:val="7D47048C"/>
    <w:rsid w:val="7D732671"/>
    <w:rsid w:val="7D86CBC7"/>
    <w:rsid w:val="7D8DFC18"/>
    <w:rsid w:val="7DD4BC72"/>
    <w:rsid w:val="7DE492E5"/>
    <w:rsid w:val="7DFC5EF3"/>
    <w:rsid w:val="7E2DE293"/>
    <w:rsid w:val="7E321F15"/>
    <w:rsid w:val="7E3AB2CE"/>
    <w:rsid w:val="7E3AFC24"/>
    <w:rsid w:val="7E577BF9"/>
    <w:rsid w:val="7E6EC364"/>
    <w:rsid w:val="7E8C7C2A"/>
    <w:rsid w:val="7EBA6164"/>
    <w:rsid w:val="7EBC309B"/>
    <w:rsid w:val="7EE4D6E6"/>
    <w:rsid w:val="7F381EC2"/>
    <w:rsid w:val="7F40CA06"/>
    <w:rsid w:val="7F4F0686"/>
    <w:rsid w:val="7F69DD2D"/>
    <w:rsid w:val="7F864354"/>
    <w:rsid w:val="7FA0AF71"/>
    <w:rsid w:val="7FACDCA6"/>
    <w:rsid w:val="7FBAD6EF"/>
  </w:rsids>
  <m:mathPr>
    <m:mathFont m:val="Cambria Math"/>
    <m:brkBin m:val="before"/>
    <m:brkBinSub m:val="--"/>
    <m:smallFrac/>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BE2D76"/>
  <w15:docId w15:val="{1056E048-36F4-4F65-80D5-22765D6ED8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2883A3A5"/>
    <w:rPr>
      <w:lang w:val="en-GB"/>
    </w:rPr>
  </w:style>
  <w:style w:type="paragraph" w:styleId="Heading1">
    <w:name w:val="heading 1"/>
    <w:basedOn w:val="Normal"/>
    <w:next w:val="Normal"/>
    <w:link w:val="Heading1Char"/>
    <w:uiPriority w:val="9"/>
    <w:qFormat/>
    <w:rsid w:val="2883A3A5"/>
    <w:pPr>
      <w:keepNext/>
      <w:keepLines/>
      <w:pageBreakBefore/>
      <w:numPr>
        <w:numId w:val="14"/>
      </w:numPr>
      <w:spacing w:before="360"/>
      <w:ind w:left="431" w:hanging="431"/>
      <w:jc w:val="right"/>
      <w:outlineLvl w:val="0"/>
    </w:pPr>
    <w:rPr>
      <w:rFonts w:eastAsiaTheme="majorEastAsia" w:cstheme="majorBidi"/>
      <w:b/>
      <w:bCs/>
      <w:smallCaps/>
      <w:color w:val="000000" w:themeColor="text1"/>
      <w:sz w:val="48"/>
      <w:szCs w:val="48"/>
    </w:rPr>
  </w:style>
  <w:style w:type="paragraph" w:styleId="Heading2">
    <w:name w:val="heading 2"/>
    <w:basedOn w:val="Normal"/>
    <w:next w:val="Normal"/>
    <w:link w:val="Heading2Char"/>
    <w:uiPriority w:val="9"/>
    <w:unhideWhenUsed/>
    <w:qFormat/>
    <w:rsid w:val="2883A3A5"/>
    <w:pPr>
      <w:keepNext/>
      <w:keepLines/>
      <w:numPr>
        <w:ilvl w:val="1"/>
        <w:numId w:val="14"/>
      </w:numPr>
      <w:pBdr>
        <w:bottom w:val="single" w:sz="12" w:space="1" w:color="auto"/>
      </w:pBdr>
      <w:spacing w:before="360" w:after="200"/>
      <w:ind w:left="578" w:hanging="578"/>
      <w:outlineLvl w:val="1"/>
    </w:pPr>
    <w:rPr>
      <w:rFonts w:eastAsiaTheme="majorEastAsia" w:cstheme="majorBidi"/>
      <w:b/>
      <w:bCs/>
      <w:smallCaps/>
      <w:color w:val="000000" w:themeColor="text1"/>
      <w:sz w:val="30"/>
      <w:szCs w:val="30"/>
    </w:rPr>
  </w:style>
  <w:style w:type="paragraph" w:styleId="Heading3">
    <w:name w:val="heading 3"/>
    <w:basedOn w:val="Normal"/>
    <w:next w:val="Normal"/>
    <w:link w:val="Heading3Char"/>
    <w:uiPriority w:val="9"/>
    <w:unhideWhenUsed/>
    <w:qFormat/>
    <w:rsid w:val="2883A3A5"/>
    <w:pPr>
      <w:keepNext/>
      <w:keepLines/>
      <w:numPr>
        <w:ilvl w:val="2"/>
        <w:numId w:val="14"/>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semiHidden/>
    <w:unhideWhenUsed/>
    <w:qFormat/>
    <w:rsid w:val="2883A3A5"/>
    <w:pPr>
      <w:keepNext/>
      <w:keepLines/>
      <w:numPr>
        <w:ilvl w:val="3"/>
        <w:numId w:val="14"/>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2883A3A5"/>
    <w:pPr>
      <w:keepNext/>
      <w:keepLines/>
      <w:numPr>
        <w:ilvl w:val="4"/>
        <w:numId w:val="14"/>
      </w:numPr>
      <w:spacing w:before="200" w:after="0"/>
      <w:outlineLvl w:val="4"/>
    </w:pPr>
    <w:rPr>
      <w:rFonts w:asciiTheme="majorHAnsi" w:eastAsiaTheme="majorEastAsia" w:hAnsiTheme="majorHAnsi" w:cstheme="majorBidi"/>
      <w:color w:val="252525"/>
    </w:rPr>
  </w:style>
  <w:style w:type="paragraph" w:styleId="Heading6">
    <w:name w:val="heading 6"/>
    <w:basedOn w:val="Normal"/>
    <w:next w:val="Normal"/>
    <w:link w:val="Heading6Char"/>
    <w:uiPriority w:val="9"/>
    <w:semiHidden/>
    <w:unhideWhenUsed/>
    <w:qFormat/>
    <w:rsid w:val="2883A3A5"/>
    <w:pPr>
      <w:keepNext/>
      <w:keepLines/>
      <w:numPr>
        <w:ilvl w:val="5"/>
        <w:numId w:val="14"/>
      </w:numPr>
      <w:spacing w:before="200" w:after="0"/>
      <w:outlineLvl w:val="5"/>
    </w:pPr>
    <w:rPr>
      <w:rFonts w:asciiTheme="majorHAnsi" w:eastAsiaTheme="majorEastAsia" w:hAnsiTheme="majorHAnsi" w:cstheme="majorBidi"/>
      <w:i/>
      <w:iCs/>
      <w:color w:val="252525"/>
    </w:rPr>
  </w:style>
  <w:style w:type="paragraph" w:styleId="Heading7">
    <w:name w:val="heading 7"/>
    <w:basedOn w:val="Normal"/>
    <w:next w:val="Normal"/>
    <w:link w:val="Heading7Char"/>
    <w:uiPriority w:val="9"/>
    <w:semiHidden/>
    <w:unhideWhenUsed/>
    <w:qFormat/>
    <w:rsid w:val="2883A3A5"/>
    <w:pPr>
      <w:keepNext/>
      <w:keepLines/>
      <w:numPr>
        <w:ilvl w:val="6"/>
        <w:numId w:val="14"/>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2883A3A5"/>
    <w:pPr>
      <w:keepNext/>
      <w:keepLines/>
      <w:numPr>
        <w:ilvl w:val="7"/>
        <w:numId w:val="14"/>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2883A3A5"/>
    <w:pPr>
      <w:keepNext/>
      <w:keepLines/>
      <w:numPr>
        <w:ilvl w:val="8"/>
        <w:numId w:val="14"/>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2883A3A5"/>
    <w:pPr>
      <w:spacing w:after="0" w:line="240" w:lineRule="auto"/>
      <w:contextualSpacing/>
      <w:jc w:val="center"/>
    </w:pPr>
    <w:rPr>
      <w:rFonts w:eastAsiaTheme="majorEastAsia" w:cstheme="majorBidi"/>
      <w:b/>
      <w:bCs/>
      <w:color w:val="000000" w:themeColor="text1"/>
      <w:sz w:val="56"/>
      <w:szCs w:val="56"/>
    </w:rPr>
  </w:style>
  <w:style w:type="character" w:customStyle="1" w:styleId="TitleChar">
    <w:name w:val="Title Char"/>
    <w:basedOn w:val="DefaultParagraphFont"/>
    <w:link w:val="Title"/>
    <w:uiPriority w:val="10"/>
    <w:rsid w:val="003363BE"/>
    <w:rPr>
      <w:rFonts w:eastAsiaTheme="majorEastAsia" w:cstheme="majorBidi"/>
      <w:b/>
      <w:color w:val="000000" w:themeColor="text1"/>
      <w:sz w:val="56"/>
      <w:szCs w:val="56"/>
    </w:rPr>
  </w:style>
  <w:style w:type="paragraph" w:styleId="Subtitle">
    <w:name w:val="Subtitle"/>
    <w:basedOn w:val="Normal"/>
    <w:next w:val="Normal"/>
    <w:link w:val="SubtitleChar"/>
    <w:uiPriority w:val="11"/>
    <w:qFormat/>
    <w:rsid w:val="2883A3A5"/>
    <w:rPr>
      <w:color w:val="5A5A5A"/>
    </w:rPr>
  </w:style>
  <w:style w:type="character" w:customStyle="1" w:styleId="SubtitleChar">
    <w:name w:val="Subtitle Char"/>
    <w:basedOn w:val="DefaultParagraphFont"/>
    <w:link w:val="Subtitle"/>
    <w:uiPriority w:val="11"/>
    <w:rsid w:val="00404615"/>
    <w:rPr>
      <w:color w:val="5A5A5A" w:themeColor="text1" w:themeTint="A5"/>
      <w:spacing w:val="10"/>
    </w:rPr>
  </w:style>
  <w:style w:type="character" w:customStyle="1" w:styleId="Heading1Char">
    <w:name w:val="Heading 1 Char"/>
    <w:basedOn w:val="DefaultParagraphFont"/>
    <w:link w:val="Heading1"/>
    <w:uiPriority w:val="9"/>
    <w:rsid w:val="004D7B3D"/>
    <w:rPr>
      <w:rFonts w:ascii="Calibri" w:eastAsiaTheme="majorEastAsia" w:hAnsi="Calibri" w:cstheme="majorBidi"/>
      <w:b/>
      <w:bCs/>
      <w:smallCaps/>
      <w:color w:val="000000" w:themeColor="text1"/>
      <w:sz w:val="48"/>
      <w:szCs w:val="36"/>
      <w:lang w:val="en-GB"/>
    </w:rPr>
  </w:style>
  <w:style w:type="character" w:customStyle="1" w:styleId="Heading2Char">
    <w:name w:val="Heading 2 Char"/>
    <w:basedOn w:val="DefaultParagraphFont"/>
    <w:link w:val="Heading2"/>
    <w:uiPriority w:val="9"/>
    <w:rsid w:val="009525A9"/>
    <w:rPr>
      <w:rFonts w:ascii="Calibri" w:eastAsiaTheme="majorEastAsia" w:hAnsi="Calibri" w:cstheme="majorBidi"/>
      <w:b/>
      <w:bCs/>
      <w:smallCaps/>
      <w:color w:val="000000" w:themeColor="text1"/>
      <w:sz w:val="30"/>
      <w:szCs w:val="28"/>
    </w:rPr>
  </w:style>
  <w:style w:type="character" w:customStyle="1" w:styleId="Heading3Char">
    <w:name w:val="Heading 3 Char"/>
    <w:basedOn w:val="DefaultParagraphFont"/>
    <w:link w:val="Heading3"/>
    <w:uiPriority w:val="9"/>
    <w:rsid w:val="00404615"/>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semiHidden/>
    <w:rsid w:val="00404615"/>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sid w:val="00404615"/>
    <w:rPr>
      <w:rFonts w:asciiTheme="majorHAnsi" w:eastAsiaTheme="majorEastAsia" w:hAnsiTheme="majorHAnsi" w:cstheme="majorBidi"/>
      <w:color w:val="252525" w:themeColor="text2" w:themeShade="BF"/>
    </w:rPr>
  </w:style>
  <w:style w:type="character" w:customStyle="1" w:styleId="Heading6Char">
    <w:name w:val="Heading 6 Char"/>
    <w:basedOn w:val="DefaultParagraphFont"/>
    <w:link w:val="Heading6"/>
    <w:uiPriority w:val="9"/>
    <w:semiHidden/>
    <w:rsid w:val="00404615"/>
    <w:rPr>
      <w:rFonts w:asciiTheme="majorHAnsi" w:eastAsiaTheme="majorEastAsia" w:hAnsiTheme="majorHAnsi" w:cstheme="majorBidi"/>
      <w:i/>
      <w:iCs/>
      <w:color w:val="252525" w:themeColor="text2" w:themeShade="BF"/>
    </w:rPr>
  </w:style>
  <w:style w:type="character" w:customStyle="1" w:styleId="Heading7Char">
    <w:name w:val="Heading 7 Char"/>
    <w:basedOn w:val="DefaultParagraphFont"/>
    <w:link w:val="Heading7"/>
    <w:uiPriority w:val="9"/>
    <w:semiHidden/>
    <w:rsid w:val="00404615"/>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404615"/>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404615"/>
    <w:rPr>
      <w:rFonts w:asciiTheme="majorHAnsi" w:eastAsiaTheme="majorEastAsia" w:hAnsiTheme="majorHAnsi" w:cstheme="majorBidi"/>
      <w:i/>
      <w:iCs/>
      <w:color w:val="404040" w:themeColor="text1" w:themeTint="BF"/>
      <w:sz w:val="20"/>
      <w:szCs w:val="20"/>
    </w:rPr>
  </w:style>
  <w:style w:type="character" w:styleId="SubtleEmphasis">
    <w:name w:val="Subtle Emphasis"/>
    <w:basedOn w:val="DefaultParagraphFont"/>
    <w:uiPriority w:val="19"/>
    <w:qFormat/>
    <w:rsid w:val="00404615"/>
    <w:rPr>
      <w:i/>
      <w:iCs/>
      <w:color w:val="404040" w:themeColor="text1" w:themeTint="BF"/>
    </w:rPr>
  </w:style>
  <w:style w:type="character" w:styleId="Emphasis">
    <w:name w:val="Emphasis"/>
    <w:basedOn w:val="DefaultParagraphFont"/>
    <w:uiPriority w:val="20"/>
    <w:qFormat/>
    <w:rsid w:val="00404615"/>
    <w:rPr>
      <w:i/>
      <w:iCs/>
      <w:color w:val="auto"/>
    </w:rPr>
  </w:style>
  <w:style w:type="character" w:styleId="IntenseEmphasis">
    <w:name w:val="Intense Emphasis"/>
    <w:basedOn w:val="DefaultParagraphFont"/>
    <w:uiPriority w:val="21"/>
    <w:qFormat/>
    <w:rsid w:val="00404615"/>
    <w:rPr>
      <w:b/>
      <w:bCs/>
      <w:i/>
      <w:iCs/>
      <w:caps/>
    </w:rPr>
  </w:style>
  <w:style w:type="character" w:styleId="Strong">
    <w:name w:val="Strong"/>
    <w:basedOn w:val="DefaultParagraphFont"/>
    <w:uiPriority w:val="22"/>
    <w:qFormat/>
    <w:rsid w:val="00404615"/>
    <w:rPr>
      <w:b/>
      <w:bCs/>
      <w:color w:val="000000" w:themeColor="text1"/>
    </w:rPr>
  </w:style>
  <w:style w:type="paragraph" w:styleId="Quote">
    <w:name w:val="Quote"/>
    <w:basedOn w:val="Normal"/>
    <w:next w:val="Normal"/>
    <w:link w:val="QuoteChar"/>
    <w:uiPriority w:val="29"/>
    <w:qFormat/>
    <w:rsid w:val="2883A3A5"/>
    <w:pPr>
      <w:spacing w:before="160"/>
      <w:ind w:left="720" w:right="720"/>
    </w:pPr>
    <w:rPr>
      <w:i/>
      <w:iCs/>
      <w:color w:val="000000" w:themeColor="text1"/>
    </w:rPr>
  </w:style>
  <w:style w:type="character" w:customStyle="1" w:styleId="QuoteChar">
    <w:name w:val="Quote Char"/>
    <w:basedOn w:val="DefaultParagraphFont"/>
    <w:link w:val="Quote"/>
    <w:uiPriority w:val="29"/>
    <w:rsid w:val="00404615"/>
    <w:rPr>
      <w:i/>
      <w:iCs/>
      <w:color w:val="000000" w:themeColor="text1"/>
    </w:rPr>
  </w:style>
  <w:style w:type="paragraph" w:styleId="IntenseQuote">
    <w:name w:val="Intense Quote"/>
    <w:basedOn w:val="Normal"/>
    <w:next w:val="Normal"/>
    <w:link w:val="IntenseQuoteChar"/>
    <w:uiPriority w:val="30"/>
    <w:qFormat/>
    <w:rsid w:val="2883A3A5"/>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404615"/>
    <w:rPr>
      <w:color w:val="000000" w:themeColor="text1"/>
      <w:shd w:val="clear" w:color="auto" w:fill="F2F2F2" w:themeFill="background1" w:themeFillShade="F2"/>
    </w:rPr>
  </w:style>
  <w:style w:type="character" w:styleId="SubtleReference">
    <w:name w:val="Subtle Reference"/>
    <w:basedOn w:val="DefaultParagraphFont"/>
    <w:uiPriority w:val="31"/>
    <w:qFormat/>
    <w:rsid w:val="00404615"/>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404615"/>
    <w:rPr>
      <w:b/>
      <w:bCs/>
      <w:smallCaps/>
      <w:u w:val="single"/>
    </w:rPr>
  </w:style>
  <w:style w:type="character" w:styleId="BookTitle">
    <w:name w:val="Book Title"/>
    <w:basedOn w:val="DefaultParagraphFont"/>
    <w:uiPriority w:val="33"/>
    <w:qFormat/>
    <w:rsid w:val="00404615"/>
    <w:rPr>
      <w:b w:val="0"/>
      <w:bCs w:val="0"/>
      <w:smallCaps/>
      <w:spacing w:val="5"/>
    </w:rPr>
  </w:style>
  <w:style w:type="paragraph" w:styleId="Caption">
    <w:name w:val="caption"/>
    <w:basedOn w:val="Normal"/>
    <w:next w:val="Normal"/>
    <w:uiPriority w:val="35"/>
    <w:semiHidden/>
    <w:unhideWhenUsed/>
    <w:qFormat/>
    <w:rsid w:val="2883A3A5"/>
    <w:pPr>
      <w:spacing w:after="200" w:line="240" w:lineRule="auto"/>
    </w:pPr>
    <w:rPr>
      <w:i/>
      <w:iCs/>
      <w:color w:val="323232" w:themeColor="text2"/>
      <w:sz w:val="18"/>
      <w:szCs w:val="18"/>
    </w:rPr>
  </w:style>
  <w:style w:type="paragraph" w:styleId="TOCHeading">
    <w:name w:val="TOC Heading"/>
    <w:basedOn w:val="Heading1"/>
    <w:next w:val="Normal"/>
    <w:uiPriority w:val="39"/>
    <w:unhideWhenUsed/>
    <w:qFormat/>
    <w:rsid w:val="00404615"/>
    <w:pPr>
      <w:outlineLvl w:val="9"/>
    </w:pPr>
  </w:style>
  <w:style w:type="paragraph" w:styleId="NoSpacing">
    <w:name w:val="No Spacing"/>
    <w:link w:val="NoSpacingChar"/>
    <w:uiPriority w:val="1"/>
    <w:qFormat/>
    <w:rsid w:val="00404615"/>
    <w:pPr>
      <w:spacing w:after="0" w:line="240" w:lineRule="auto"/>
    </w:pPr>
  </w:style>
  <w:style w:type="paragraph" w:styleId="ListParagraph">
    <w:name w:val="List Paragraph"/>
    <w:basedOn w:val="Normal"/>
    <w:uiPriority w:val="34"/>
    <w:qFormat/>
    <w:rsid w:val="2883A3A5"/>
    <w:pPr>
      <w:ind w:left="720"/>
      <w:contextualSpacing/>
    </w:pPr>
  </w:style>
  <w:style w:type="table" w:styleId="TableGrid">
    <w:name w:val="Table Grid"/>
    <w:basedOn w:val="TableNormal"/>
    <w:uiPriority w:val="39"/>
    <w:rsid w:val="003C77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27573"/>
    <w:rPr>
      <w:color w:val="6B9F25" w:themeColor="hyperlink"/>
      <w:u w:val="single"/>
    </w:rPr>
  </w:style>
  <w:style w:type="table" w:customStyle="1" w:styleId="PlainTable11">
    <w:name w:val="Plain Table 11"/>
    <w:basedOn w:val="TableNormal"/>
    <w:uiPriority w:val="41"/>
    <w:rsid w:val="006B38D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SpacingChar">
    <w:name w:val="No Spacing Char"/>
    <w:basedOn w:val="DefaultParagraphFont"/>
    <w:link w:val="NoSpacing"/>
    <w:uiPriority w:val="1"/>
    <w:rsid w:val="00046389"/>
  </w:style>
  <w:style w:type="paragraph" w:customStyle="1" w:styleId="code">
    <w:name w:val="code"/>
    <w:basedOn w:val="NoSpacing"/>
    <w:link w:val="codeChar"/>
    <w:qFormat/>
    <w:rsid w:val="00DD22DB"/>
    <w:rPr>
      <w:rFonts w:asciiTheme="majorHAnsi" w:hAnsiTheme="majorHAnsi"/>
    </w:rPr>
  </w:style>
  <w:style w:type="paragraph" w:styleId="TOC1">
    <w:name w:val="toc 1"/>
    <w:basedOn w:val="Normal"/>
    <w:next w:val="Normal"/>
    <w:uiPriority w:val="39"/>
    <w:unhideWhenUsed/>
    <w:rsid w:val="2883A3A5"/>
    <w:pPr>
      <w:spacing w:after="100"/>
    </w:pPr>
  </w:style>
  <w:style w:type="character" w:customStyle="1" w:styleId="codeChar">
    <w:name w:val="code Char"/>
    <w:basedOn w:val="NoSpacingChar"/>
    <w:link w:val="code"/>
    <w:rsid w:val="00DD22DB"/>
    <w:rPr>
      <w:rFonts w:asciiTheme="majorHAnsi" w:hAnsiTheme="majorHAnsi"/>
    </w:rPr>
  </w:style>
  <w:style w:type="paragraph" w:styleId="TOC2">
    <w:name w:val="toc 2"/>
    <w:basedOn w:val="Normal"/>
    <w:next w:val="Normal"/>
    <w:uiPriority w:val="39"/>
    <w:unhideWhenUsed/>
    <w:rsid w:val="2883A3A5"/>
    <w:pPr>
      <w:spacing w:after="100"/>
      <w:ind w:left="220"/>
    </w:pPr>
  </w:style>
  <w:style w:type="paragraph" w:styleId="TOC3">
    <w:name w:val="toc 3"/>
    <w:basedOn w:val="Normal"/>
    <w:next w:val="Normal"/>
    <w:uiPriority w:val="39"/>
    <w:unhideWhenUsed/>
    <w:rsid w:val="2883A3A5"/>
    <w:pPr>
      <w:spacing w:after="100"/>
      <w:ind w:left="440"/>
    </w:pPr>
  </w:style>
  <w:style w:type="paragraph" w:styleId="Header">
    <w:name w:val="header"/>
    <w:basedOn w:val="Normal"/>
    <w:link w:val="HeaderChar"/>
    <w:uiPriority w:val="99"/>
    <w:unhideWhenUsed/>
    <w:rsid w:val="2883A3A5"/>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733D"/>
  </w:style>
  <w:style w:type="paragraph" w:styleId="Footer">
    <w:name w:val="footer"/>
    <w:basedOn w:val="Normal"/>
    <w:link w:val="FooterChar"/>
    <w:uiPriority w:val="99"/>
    <w:unhideWhenUsed/>
    <w:rsid w:val="2883A3A5"/>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733D"/>
  </w:style>
  <w:style w:type="paragraph" w:styleId="BalloonText">
    <w:name w:val="Balloon Text"/>
    <w:basedOn w:val="Normal"/>
    <w:link w:val="BalloonTextChar"/>
    <w:uiPriority w:val="99"/>
    <w:semiHidden/>
    <w:unhideWhenUsed/>
    <w:rsid w:val="2883A3A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E6B72"/>
    <w:rPr>
      <w:rFonts w:ascii="Tahoma" w:hAnsi="Tahoma" w:cs="Tahoma"/>
      <w:sz w:val="16"/>
      <w:szCs w:val="16"/>
    </w:rPr>
  </w:style>
  <w:style w:type="paragraph" w:customStyle="1" w:styleId="Abtracttitle">
    <w:name w:val="Abtracttitle"/>
    <w:basedOn w:val="Normal"/>
    <w:link w:val="AbtracttitleChar"/>
    <w:uiPriority w:val="1"/>
    <w:qFormat/>
    <w:rsid w:val="2883A3A5"/>
    <w:pPr>
      <w:pBdr>
        <w:bottom w:val="single" w:sz="4" w:space="1" w:color="auto"/>
      </w:pBdr>
      <w:tabs>
        <w:tab w:val="left" w:pos="2390"/>
      </w:tabs>
    </w:pPr>
    <w:rPr>
      <w:b/>
      <w:bCs/>
      <w:sz w:val="40"/>
      <w:szCs w:val="40"/>
    </w:rPr>
  </w:style>
  <w:style w:type="character" w:customStyle="1" w:styleId="AbtracttitleChar">
    <w:name w:val="Abtracttitle Char"/>
    <w:basedOn w:val="DefaultParagraphFont"/>
    <w:link w:val="Abtracttitle"/>
    <w:rsid w:val="009525A9"/>
    <w:rPr>
      <w:rFonts w:ascii="Calibri" w:hAnsi="Calibri"/>
      <w:b/>
      <w:sz w:val="40"/>
      <w:szCs w:val="36"/>
    </w:rPr>
  </w:style>
  <w:style w:type="table" w:customStyle="1" w:styleId="TableGrid0">
    <w:name w:val="TableGrid"/>
    <w:rsid w:val="009525A9"/>
    <w:pPr>
      <w:spacing w:after="0" w:line="240" w:lineRule="auto"/>
    </w:pPr>
    <w:rPr>
      <w:lang w:eastAsia="en-US"/>
    </w:rPr>
    <w:tblPr>
      <w:tblCellMar>
        <w:top w:w="0" w:type="dxa"/>
        <w:left w:w="0" w:type="dxa"/>
        <w:bottom w:w="0" w:type="dxa"/>
        <w:right w:w="0" w:type="dxa"/>
      </w:tblCellMar>
    </w:tblPr>
  </w:style>
  <w:style w:type="paragraph" w:styleId="Revision">
    <w:name w:val="Revision"/>
    <w:hidden/>
    <w:uiPriority w:val="99"/>
    <w:semiHidden/>
    <w:rsid w:val="00BA7AE1"/>
    <w:pPr>
      <w:spacing w:after="0" w:line="240" w:lineRule="auto"/>
    </w:pPr>
    <w:rPr>
      <w:rFonts w:ascii="Calibri" w:hAnsi="Calibri"/>
    </w:rPr>
  </w:style>
  <w:style w:type="paragraph" w:styleId="FootnoteText">
    <w:name w:val="footnote text"/>
    <w:basedOn w:val="Normal"/>
    <w:link w:val="FootnoteTextChar"/>
    <w:uiPriority w:val="99"/>
    <w:semiHidden/>
    <w:unhideWhenUsed/>
    <w:rsid w:val="2883A3A5"/>
    <w:pPr>
      <w:spacing w:after="0" w:line="240" w:lineRule="auto"/>
    </w:pPr>
    <w:rPr>
      <w:sz w:val="20"/>
      <w:szCs w:val="20"/>
      <w:lang w:eastAsia="en-US"/>
    </w:rPr>
  </w:style>
  <w:style w:type="character" w:customStyle="1" w:styleId="FootnoteTextChar">
    <w:name w:val="Footnote Text Char"/>
    <w:basedOn w:val="DefaultParagraphFont"/>
    <w:link w:val="FootnoteText"/>
    <w:uiPriority w:val="99"/>
    <w:semiHidden/>
    <w:rsid w:val="00CA5897"/>
    <w:rPr>
      <w:rFonts w:eastAsiaTheme="minorHAnsi"/>
      <w:sz w:val="20"/>
      <w:szCs w:val="20"/>
      <w:lang w:val="en-GB" w:eastAsia="en-US"/>
    </w:rPr>
  </w:style>
  <w:style w:type="character" w:styleId="FootnoteReference">
    <w:name w:val="footnote reference"/>
    <w:basedOn w:val="DefaultParagraphFont"/>
    <w:uiPriority w:val="99"/>
    <w:semiHidden/>
    <w:unhideWhenUsed/>
    <w:rsid w:val="00CA5897"/>
    <w:rPr>
      <w:vertAlign w:val="superscript"/>
    </w:rPr>
  </w:style>
  <w:style w:type="character" w:styleId="FollowedHyperlink">
    <w:name w:val="FollowedHyperlink"/>
    <w:basedOn w:val="DefaultParagraphFont"/>
    <w:uiPriority w:val="99"/>
    <w:semiHidden/>
    <w:unhideWhenUsed/>
    <w:rsid w:val="00154C09"/>
    <w:rPr>
      <w:color w:val="B26B0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617809">
      <w:bodyDiv w:val="1"/>
      <w:marLeft w:val="0"/>
      <w:marRight w:val="0"/>
      <w:marTop w:val="0"/>
      <w:marBottom w:val="0"/>
      <w:divBdr>
        <w:top w:val="none" w:sz="0" w:space="0" w:color="auto"/>
        <w:left w:val="none" w:sz="0" w:space="0" w:color="auto"/>
        <w:bottom w:val="none" w:sz="0" w:space="0" w:color="auto"/>
        <w:right w:val="none" w:sz="0" w:space="0" w:color="auto"/>
      </w:divBdr>
    </w:div>
    <w:div w:id="413355550">
      <w:bodyDiv w:val="1"/>
      <w:marLeft w:val="0"/>
      <w:marRight w:val="0"/>
      <w:marTop w:val="0"/>
      <w:marBottom w:val="0"/>
      <w:divBdr>
        <w:top w:val="none" w:sz="0" w:space="0" w:color="auto"/>
        <w:left w:val="none" w:sz="0" w:space="0" w:color="auto"/>
        <w:bottom w:val="none" w:sz="0" w:space="0" w:color="auto"/>
        <w:right w:val="none" w:sz="0" w:space="0" w:color="auto"/>
      </w:divBdr>
    </w:div>
    <w:div w:id="527959984">
      <w:bodyDiv w:val="1"/>
      <w:marLeft w:val="0"/>
      <w:marRight w:val="0"/>
      <w:marTop w:val="0"/>
      <w:marBottom w:val="0"/>
      <w:divBdr>
        <w:top w:val="none" w:sz="0" w:space="0" w:color="auto"/>
        <w:left w:val="none" w:sz="0" w:space="0" w:color="auto"/>
        <w:bottom w:val="none" w:sz="0" w:space="0" w:color="auto"/>
        <w:right w:val="none" w:sz="0" w:space="0" w:color="auto"/>
      </w:divBdr>
    </w:div>
    <w:div w:id="724990304">
      <w:bodyDiv w:val="1"/>
      <w:marLeft w:val="0"/>
      <w:marRight w:val="0"/>
      <w:marTop w:val="0"/>
      <w:marBottom w:val="0"/>
      <w:divBdr>
        <w:top w:val="none" w:sz="0" w:space="0" w:color="auto"/>
        <w:left w:val="none" w:sz="0" w:space="0" w:color="auto"/>
        <w:bottom w:val="none" w:sz="0" w:space="0" w:color="auto"/>
        <w:right w:val="none" w:sz="0" w:space="0" w:color="auto"/>
      </w:divBdr>
    </w:div>
    <w:div w:id="970208279">
      <w:bodyDiv w:val="1"/>
      <w:marLeft w:val="0"/>
      <w:marRight w:val="0"/>
      <w:marTop w:val="0"/>
      <w:marBottom w:val="0"/>
      <w:divBdr>
        <w:top w:val="none" w:sz="0" w:space="0" w:color="auto"/>
        <w:left w:val="none" w:sz="0" w:space="0" w:color="auto"/>
        <w:bottom w:val="none" w:sz="0" w:space="0" w:color="auto"/>
        <w:right w:val="none" w:sz="0" w:space="0" w:color="auto"/>
      </w:divBdr>
    </w:div>
    <w:div w:id="1009990340">
      <w:bodyDiv w:val="1"/>
      <w:marLeft w:val="0"/>
      <w:marRight w:val="0"/>
      <w:marTop w:val="0"/>
      <w:marBottom w:val="0"/>
      <w:divBdr>
        <w:top w:val="none" w:sz="0" w:space="0" w:color="auto"/>
        <w:left w:val="none" w:sz="0" w:space="0" w:color="auto"/>
        <w:bottom w:val="none" w:sz="0" w:space="0" w:color="auto"/>
        <w:right w:val="none" w:sz="0" w:space="0" w:color="auto"/>
      </w:divBdr>
    </w:div>
    <w:div w:id="1316841263">
      <w:bodyDiv w:val="1"/>
      <w:marLeft w:val="0"/>
      <w:marRight w:val="0"/>
      <w:marTop w:val="0"/>
      <w:marBottom w:val="0"/>
      <w:divBdr>
        <w:top w:val="none" w:sz="0" w:space="0" w:color="auto"/>
        <w:left w:val="none" w:sz="0" w:space="0" w:color="auto"/>
        <w:bottom w:val="none" w:sz="0" w:space="0" w:color="auto"/>
        <w:right w:val="none" w:sz="0" w:space="0" w:color="auto"/>
      </w:divBdr>
    </w:div>
    <w:div w:id="1391419963">
      <w:bodyDiv w:val="1"/>
      <w:marLeft w:val="0"/>
      <w:marRight w:val="0"/>
      <w:marTop w:val="0"/>
      <w:marBottom w:val="0"/>
      <w:divBdr>
        <w:top w:val="none" w:sz="0" w:space="0" w:color="auto"/>
        <w:left w:val="none" w:sz="0" w:space="0" w:color="auto"/>
        <w:bottom w:val="none" w:sz="0" w:space="0" w:color="auto"/>
        <w:right w:val="none" w:sz="0" w:space="0" w:color="auto"/>
      </w:divBdr>
    </w:div>
    <w:div w:id="16635044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109/SSCI.2017.8285426" TargetMode="External"/><Relationship Id="rId21" Type="http://schemas.openxmlformats.org/officeDocument/2006/relationships/image" Target="media/image11.png"/><Relationship Id="rId42" Type="http://schemas.openxmlformats.org/officeDocument/2006/relationships/image" Target="media/image15.png"/><Relationship Id="rId47" Type="http://schemas.openxmlformats.org/officeDocument/2006/relationships/image" Target="media/image20.png"/><Relationship Id="rId63" Type="http://schemas.openxmlformats.org/officeDocument/2006/relationships/image" Target="media/image36.png"/><Relationship Id="rId68" Type="http://schemas.openxmlformats.org/officeDocument/2006/relationships/hyperlink" Target="https://www.virustotal.com/api/v3/files" TargetMode="Externa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hyperlink" Target="http://bearcave.com/misl/misl_tech/wavelets/compression/shannon.html" TargetMode="External"/><Relationship Id="rId11" Type="http://schemas.openxmlformats.org/officeDocument/2006/relationships/image" Target="media/image1.png"/><Relationship Id="rId24" Type="http://schemas.openxmlformats.org/officeDocument/2006/relationships/hyperlink" Target="https://portal.av-atlas.org/malware" TargetMode="External"/><Relationship Id="rId32" Type="http://schemas.openxmlformats.org/officeDocument/2006/relationships/hyperlink" Target="https://learn.microsoft.com/en-us/windows/win32/debug/pe-format" TargetMode="External"/><Relationship Id="rId37" Type="http://schemas.openxmlformats.org/officeDocument/2006/relationships/hyperlink" Target="https://doi.org/10.1109/SECPRI.2001.924286" TargetMode="External"/><Relationship Id="rId40" Type="http://schemas.openxmlformats.org/officeDocument/2006/relationships/hyperlink" Target="https://doi.org/10.1109/MSP.2008.126" TargetMode="External"/><Relationship Id="rId45" Type="http://schemas.openxmlformats.org/officeDocument/2006/relationships/image" Target="media/image18.png"/><Relationship Id="rId53" Type="http://schemas.openxmlformats.org/officeDocument/2006/relationships/image" Target="media/image26.png"/><Relationship Id="rId58" Type="http://schemas.openxmlformats.org/officeDocument/2006/relationships/image" Target="media/image31.png"/><Relationship Id="rId66" Type="http://schemas.openxmlformats.org/officeDocument/2006/relationships/image" Target="media/image39.png"/><Relationship Id="rId74" Type="http://schemas.openxmlformats.org/officeDocument/2006/relationships/theme" Target="theme/theme1.xml"/><Relationship Id="rId5" Type="http://schemas.openxmlformats.org/officeDocument/2006/relationships/settings" Target="settings.xml"/><Relationship Id="rId61" Type="http://schemas.openxmlformats.org/officeDocument/2006/relationships/image" Target="media/image34.png"/><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yperlink" Target="https://www.researchgate.net/profile/Ekta_Gandotra/publication/276495476_Malware_Analysis_and_Classification_A_Survey/links/58e464c9aca272d62977a2b6/Malware-Analysis-and-Classification-A-Survey.pdf" TargetMode="External"/><Relationship Id="rId30" Type="http://schemas.openxmlformats.org/officeDocument/2006/relationships/hyperlink" Target="https://datareportal.com/reports/digital-2026-global-overview-report?utm_source=Global_Digital_Reports&amp;utm_medium=Article&amp;utm_campaign=Digital_2026" TargetMode="External"/><Relationship Id="rId35" Type="http://schemas.openxmlformats.org/officeDocument/2006/relationships/hyperlink" Target="https://pypi.org/project/requests/" TargetMode="External"/><Relationship Id="rId43" Type="http://schemas.openxmlformats.org/officeDocument/2006/relationships/image" Target="media/image16.png"/><Relationship Id="rId48" Type="http://schemas.openxmlformats.org/officeDocument/2006/relationships/image" Target="media/image21.png"/><Relationship Id="rId56" Type="http://schemas.openxmlformats.org/officeDocument/2006/relationships/image" Target="media/image29.png"/><Relationship Id="rId64" Type="http://schemas.openxmlformats.org/officeDocument/2006/relationships/image" Target="media/image37.png"/><Relationship Id="rId69" Type="http://schemas.openxmlformats.org/officeDocument/2006/relationships/image" Target="media/image41.png"/><Relationship Id="rId8" Type="http://schemas.openxmlformats.org/officeDocument/2006/relationships/endnotes" Target="endnotes.xml"/><Relationship Id="rId51" Type="http://schemas.openxmlformats.org/officeDocument/2006/relationships/image" Target="media/image24.png"/><Relationship Id="rId72" Type="http://schemas.openxmlformats.org/officeDocument/2006/relationships/footer" Target="footer4.xml"/><Relationship Id="rId3" Type="http://schemas.openxmlformats.org/officeDocument/2006/relationships/numbering" Target="numbering.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www.bitesizelearning.co.uk/resources/moscow-prioritisation-model" TargetMode="External"/><Relationship Id="rId33" Type="http://schemas.openxmlformats.org/officeDocument/2006/relationships/hyperlink" Target="https://learn.microsoft.com/en-us/troubleshoot/windows-client/setup-upgrade-and-drivers/dynamic-link-library" TargetMode="External"/><Relationship Id="rId38" Type="http://schemas.openxmlformats.org/officeDocument/2006/relationships/hyperlink" Target="https://docs.virustotal.com/docs/how-it-works" TargetMode="External"/><Relationship Id="rId46" Type="http://schemas.openxmlformats.org/officeDocument/2006/relationships/image" Target="media/image19.png"/><Relationship Id="rId59" Type="http://schemas.openxmlformats.org/officeDocument/2006/relationships/image" Target="media/image32.png"/><Relationship Id="rId67" Type="http://schemas.openxmlformats.org/officeDocument/2006/relationships/image" Target="media/image40.png"/><Relationship Id="rId20" Type="http://schemas.openxmlformats.org/officeDocument/2006/relationships/image" Target="media/image10.png"/><Relationship Id="rId41" Type="http://schemas.openxmlformats.org/officeDocument/2006/relationships/image" Target="media/image14.png"/><Relationship Id="rId54" Type="http://schemas.openxmlformats.org/officeDocument/2006/relationships/image" Target="media/image27.png"/><Relationship Id="rId62" Type="http://schemas.openxmlformats.org/officeDocument/2006/relationships/image" Target="media/image35.png"/><Relationship Id="rId70" Type="http://schemas.openxmlformats.org/officeDocument/2006/relationships/image" Target="media/image42.png"/><Relationship Id="rId75"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yperlink" Target="https://www.bakerdonelson.com/webfiles/Publications/20250822_Cost-of-a-Data-Breach-Report-2025.pdf" TargetMode="External"/><Relationship Id="rId36" Type="http://schemas.openxmlformats.org/officeDocument/2006/relationships/hyperlink" Target="https://docs.python.org/3/library/argparse.html" TargetMode="External"/><Relationship Id="rId49" Type="http://schemas.openxmlformats.org/officeDocument/2006/relationships/image" Target="media/image22.png"/><Relationship Id="rId57" Type="http://schemas.openxmlformats.org/officeDocument/2006/relationships/image" Target="media/image30.png"/><Relationship Id="rId10" Type="http://schemas.openxmlformats.org/officeDocument/2006/relationships/footer" Target="footer2.xml"/><Relationship Id="rId31" Type="http://schemas.openxmlformats.org/officeDocument/2006/relationships/hyperlink" Target="https://datareportal.com/reports/digital-2026-global-overview-report?utm_source=Global_Digital_Reports&amp;utm_medium=Article&amp;utm_campaign=Digital_2026" TargetMode="External"/><Relationship Id="rId44" Type="http://schemas.openxmlformats.org/officeDocument/2006/relationships/image" Target="media/image17.png"/><Relationship Id="rId52" Type="http://schemas.openxmlformats.org/officeDocument/2006/relationships/image" Target="media/image25.png"/><Relationship Id="rId60" Type="http://schemas.openxmlformats.org/officeDocument/2006/relationships/image" Target="media/image33.png"/><Relationship Id="rId65" Type="http://schemas.openxmlformats.org/officeDocument/2006/relationships/image" Target="media/image38.png"/><Relationship Id="rId73"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hyperlink" Target="https://docs.virustotal.com/reference/files-upload-url" TargetMode="External"/><Relationship Id="rId34" Type="http://schemas.openxmlformats.org/officeDocument/2006/relationships/hyperlink" Target="https://pypi.org/project/pe/" TargetMode="External"/><Relationship Id="rId50" Type="http://schemas.openxmlformats.org/officeDocument/2006/relationships/image" Target="media/image23.png"/><Relationship Id="rId55" Type="http://schemas.openxmlformats.org/officeDocument/2006/relationships/image" Target="media/image28.png"/><Relationship Id="rId7" Type="http://schemas.openxmlformats.org/officeDocument/2006/relationships/footnotes" Target="footnotes.xml"/><Relationship Id="rId71"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d_m\AppData\Roaming\Microsoft\Templates\Report%20design%20(blank).dotx" TargetMode="External"/></Relationships>
</file>

<file path=word/theme/theme1.xml><?xml version="1.0" encoding="utf-8"?>
<a:theme xmlns:a="http://schemas.openxmlformats.org/drawingml/2006/main" name="Office Theme">
  <a:themeElements>
    <a:clrScheme name="Aspect">
      <a:dk1>
        <a:sysClr val="windowText" lastClr="000000"/>
      </a:dk1>
      <a:lt1>
        <a:sysClr val="window" lastClr="FFFFFF"/>
      </a:lt1>
      <a:dk2>
        <a:srgbClr val="323232"/>
      </a:dk2>
      <a:lt2>
        <a:srgbClr val="E3DED1"/>
      </a:lt2>
      <a:accent1>
        <a:srgbClr val="F07F09"/>
      </a:accent1>
      <a:accent2>
        <a:srgbClr val="9F2936"/>
      </a:accent2>
      <a:accent3>
        <a:srgbClr val="1B587C"/>
      </a:accent3>
      <a:accent4>
        <a:srgbClr val="4E8542"/>
      </a:accent4>
      <a:accent5>
        <a:srgbClr val="604878"/>
      </a:accent5>
      <a:accent6>
        <a:srgbClr val="C19859"/>
      </a:accent6>
      <a:hlink>
        <a:srgbClr val="6B9F25"/>
      </a:hlink>
      <a:folHlink>
        <a:srgbClr val="B26B0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mso-contentType ?>
<FormTemplates xmlns="http://schemas.microsoft.com/sharepoint/v3/contenttype/forms">
  <Display>DocumentLibraryForm</Display>
  <Edit>AssetEditForm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9EA1EC-B023-4266-9865-E1EDA122A8C9}">
  <ds:schemaRefs>
    <ds:schemaRef ds:uri="http://schemas.microsoft.com/sharepoint/v3/contenttype/forms"/>
  </ds:schemaRefs>
</ds:datastoreItem>
</file>

<file path=customXml/itemProps2.xml><?xml version="1.0" encoding="utf-8"?>
<ds:datastoreItem xmlns:ds="http://schemas.openxmlformats.org/officeDocument/2006/customXml" ds:itemID="{DC8207C7-1A6F-48CC-A34E-262E5F2D64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Report design (blank)</Template>
  <TotalTime>0</TotalTime>
  <Pages>62</Pages>
  <Words>9154</Words>
  <Characters>52183</Characters>
  <Application>Microsoft Office Word</Application>
  <DocSecurity>0</DocSecurity>
  <Lines>434</Lines>
  <Paragraphs>122</Paragraphs>
  <ScaleCrop>false</ScaleCrop>
  <Company>UAD</Company>
  <LinksUpToDate>false</LinksUpToDate>
  <CharactersWithSpaces>61215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Colin M</dc:creator>
  <cp:lastModifiedBy>Adam Henderson</cp:lastModifiedBy>
  <cp:revision>2</cp:revision>
  <dcterms:created xsi:type="dcterms:W3CDTF">2026-04-29T03:30:00Z</dcterms:created>
  <dcterms:modified xsi:type="dcterms:W3CDTF">2026-04-29T03:30:00Z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TC034577159991</vt:lpwstr>
  </property>
</Properties>
</file>